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103DD" w14:textId="77777777" w:rsidR="002D2C29" w:rsidRPr="002268CB" w:rsidRDefault="00D01868" w:rsidP="002D2C29">
      <w:pPr>
        <w:pStyle w:val="CoverPage-AddressDetailsSmallText"/>
        <w:rPr>
          <w:rFonts w:asciiTheme="minorHAnsi" w:hAnsiTheme="minorHAnsi"/>
        </w:rPr>
      </w:pPr>
      <w:r w:rsidRPr="002268CB">
        <w:rPr>
          <w:rFonts w:asciiTheme="minorHAnsi" w:hAnsiTheme="minorHAnsi"/>
        </w:rPr>
        <w:t xml:space="preserve"> </w:t>
      </w:r>
    </w:p>
    <w:p w14:paraId="1D9E1C64" w14:textId="77777777" w:rsidR="003145F9" w:rsidRPr="002268CB" w:rsidRDefault="003145F9" w:rsidP="002D2C29">
      <w:pPr>
        <w:pStyle w:val="CoverPage-AddressDetailsSmallText"/>
        <w:rPr>
          <w:rFonts w:asciiTheme="minorHAnsi" w:hAnsiTheme="minorHAnsi"/>
        </w:rPr>
      </w:pPr>
    </w:p>
    <w:p w14:paraId="55B3D968" w14:textId="77777777" w:rsidR="003145F9" w:rsidRPr="002268CB" w:rsidRDefault="003145F9" w:rsidP="002D2C29">
      <w:pPr>
        <w:pStyle w:val="CoverPage-AddressDetailsSmallText"/>
        <w:rPr>
          <w:rFonts w:asciiTheme="minorHAnsi" w:hAnsiTheme="minorHAnsi"/>
        </w:rPr>
      </w:pPr>
    </w:p>
    <w:p w14:paraId="6FA843A5" w14:textId="77777777" w:rsidR="00972542" w:rsidRPr="002268CB" w:rsidRDefault="00972542" w:rsidP="002D2C29">
      <w:pPr>
        <w:pStyle w:val="CoverPage-AddressDetailsSmallText"/>
        <w:rPr>
          <w:rFonts w:asciiTheme="minorHAnsi" w:hAnsiTheme="minorHAnsi"/>
        </w:rPr>
      </w:pPr>
    </w:p>
    <w:p w14:paraId="2537FB1E" w14:textId="77777777" w:rsidR="00E140D9" w:rsidRPr="002268CB" w:rsidRDefault="00E140D9" w:rsidP="002D2C29">
      <w:pPr>
        <w:pStyle w:val="CoverPage-AddressDetailsSmallText"/>
        <w:rPr>
          <w:rFonts w:asciiTheme="minorHAnsi" w:hAnsiTheme="minorHAnsi"/>
        </w:rPr>
      </w:pPr>
    </w:p>
    <w:p w14:paraId="6FA97035" w14:textId="77777777" w:rsidR="00E140D9" w:rsidRPr="002268CB" w:rsidRDefault="00E140D9" w:rsidP="002D2C29">
      <w:pPr>
        <w:pStyle w:val="CoverPage-AddressDetailsSmallText"/>
        <w:rPr>
          <w:rFonts w:asciiTheme="minorHAnsi" w:hAnsiTheme="minorHAnsi"/>
        </w:rPr>
      </w:pPr>
    </w:p>
    <w:p w14:paraId="524297F1" w14:textId="77777777" w:rsidR="00E140D9" w:rsidRPr="002268CB" w:rsidRDefault="00E140D9" w:rsidP="002D2C29">
      <w:pPr>
        <w:pStyle w:val="CoverPage-AddressDetailsSmallText"/>
        <w:rPr>
          <w:rFonts w:asciiTheme="minorHAnsi" w:hAnsiTheme="minorHAnsi"/>
        </w:rPr>
      </w:pPr>
    </w:p>
    <w:p w14:paraId="5FCBC799" w14:textId="77777777" w:rsidR="00E140D9" w:rsidRPr="002268CB" w:rsidRDefault="00E140D9" w:rsidP="002D2C29">
      <w:pPr>
        <w:pStyle w:val="CoverPage-AddressDetailsSmallText"/>
        <w:rPr>
          <w:rFonts w:asciiTheme="minorHAnsi" w:hAnsiTheme="minorHAnsi"/>
        </w:rPr>
      </w:pPr>
    </w:p>
    <w:p w14:paraId="27B52AA0" w14:textId="77777777" w:rsidR="00E140D9" w:rsidRPr="002268CB" w:rsidRDefault="00E140D9" w:rsidP="002D2C29">
      <w:pPr>
        <w:pStyle w:val="CoverPage-AddressDetailsSmallText"/>
        <w:rPr>
          <w:rFonts w:asciiTheme="minorHAnsi" w:hAnsiTheme="minorHAnsi"/>
        </w:rPr>
      </w:pPr>
    </w:p>
    <w:p w14:paraId="6C310122" w14:textId="77777777" w:rsidR="00E140D9" w:rsidRPr="002268CB" w:rsidRDefault="00E140D9" w:rsidP="002D2C29">
      <w:pPr>
        <w:pStyle w:val="CoverPage-AddressDetailsSmallText"/>
        <w:rPr>
          <w:rFonts w:asciiTheme="minorHAnsi" w:hAnsiTheme="minorHAnsi"/>
        </w:rPr>
      </w:pPr>
    </w:p>
    <w:p w14:paraId="2F055A5B" w14:textId="77777777" w:rsidR="00E140D9" w:rsidRPr="002268CB" w:rsidRDefault="00E140D9" w:rsidP="002D2C29">
      <w:pPr>
        <w:pStyle w:val="CoverPage-AddressDetailsSmallText"/>
        <w:rPr>
          <w:rFonts w:asciiTheme="minorHAnsi" w:hAnsiTheme="minorHAnsi"/>
        </w:rPr>
      </w:pPr>
    </w:p>
    <w:p w14:paraId="7B682933" w14:textId="77777777" w:rsidR="00E140D9" w:rsidRPr="002268CB" w:rsidRDefault="00E140D9" w:rsidP="002D2C29">
      <w:pPr>
        <w:pStyle w:val="CoverPage-AddressDetailsSmallText"/>
        <w:rPr>
          <w:rFonts w:asciiTheme="minorHAnsi" w:hAnsiTheme="minorHAnsi"/>
        </w:rPr>
      </w:pPr>
    </w:p>
    <w:p w14:paraId="6601890E" w14:textId="77777777" w:rsidR="00E140D9" w:rsidRPr="002268CB" w:rsidRDefault="00E140D9" w:rsidP="002D2C29">
      <w:pPr>
        <w:pStyle w:val="CoverPage-AddressDetailsSmallText"/>
        <w:rPr>
          <w:rFonts w:asciiTheme="minorHAnsi" w:hAnsiTheme="minorHAnsi"/>
        </w:rPr>
      </w:pPr>
    </w:p>
    <w:p w14:paraId="63F3BDEB" w14:textId="77777777" w:rsidR="00972542" w:rsidRPr="002268CB" w:rsidRDefault="00972542" w:rsidP="00E140D9">
      <w:pPr>
        <w:pStyle w:val="CoverPage-AddressDetailsSmallText"/>
        <w:ind w:left="0"/>
        <w:rPr>
          <w:rFonts w:asciiTheme="minorHAnsi" w:hAnsiTheme="minorHAnsi"/>
        </w:rPr>
      </w:pPr>
    </w:p>
    <w:p w14:paraId="18C9C66D" w14:textId="77777777" w:rsidR="00972542" w:rsidRPr="002268CB" w:rsidRDefault="00972542" w:rsidP="002D2C29">
      <w:pPr>
        <w:pStyle w:val="CoverPage-AddressDetailsSmallText"/>
        <w:rPr>
          <w:rFonts w:asciiTheme="minorHAnsi" w:hAnsiTheme="minorHAnsi"/>
        </w:rPr>
      </w:pPr>
    </w:p>
    <w:p w14:paraId="0FCE0636" w14:textId="77777777" w:rsidR="00E140D9" w:rsidRPr="002268CB" w:rsidRDefault="00E140D9" w:rsidP="002D2C29">
      <w:pPr>
        <w:pStyle w:val="CoverPage-AddressDetailsSmallText"/>
        <w:rPr>
          <w:rFonts w:asciiTheme="minorHAnsi" w:hAnsiTheme="minorHAnsi"/>
        </w:rPr>
      </w:pPr>
    </w:p>
    <w:p w14:paraId="6DD10B73" w14:textId="77777777" w:rsidR="00E140D9" w:rsidRPr="002268CB" w:rsidRDefault="008663B4" w:rsidP="00241257">
      <w:pPr>
        <w:autoSpaceDE w:val="0"/>
        <w:autoSpaceDN w:val="0"/>
        <w:adjustRightInd w:val="0"/>
        <w:jc w:val="center"/>
        <w:rPr>
          <w:rFonts w:asciiTheme="minorHAnsi" w:hAnsiTheme="minorHAnsi" w:cs="Arial,Bold"/>
          <w:bCs/>
          <w:color w:val="FF0000"/>
          <w:sz w:val="36"/>
          <w:szCs w:val="36"/>
        </w:rPr>
      </w:pPr>
      <w:proofErr w:type="spellStart"/>
      <w:r>
        <w:rPr>
          <w:rFonts w:asciiTheme="minorHAnsi" w:hAnsiTheme="minorHAnsi" w:cs="Arial,Bold"/>
          <w:b/>
          <w:bCs/>
          <w:color w:val="FF0000"/>
          <w:sz w:val="36"/>
          <w:szCs w:val="36"/>
        </w:rPr>
        <w:t>WellPlan</w:t>
      </w:r>
      <w:r w:rsidRPr="008663B4">
        <w:rPr>
          <w:rFonts w:asciiTheme="minorHAnsi" w:hAnsiTheme="minorHAnsi" w:cs="Arial,Bold"/>
          <w:bCs/>
          <w:color w:val="FF0000"/>
          <w:sz w:val="36"/>
          <w:szCs w:val="36"/>
          <w:vertAlign w:val="superscript"/>
        </w:rPr>
        <w:t>TM</w:t>
      </w:r>
      <w:proofErr w:type="spellEnd"/>
      <w:r>
        <w:rPr>
          <w:rFonts w:asciiTheme="minorHAnsi" w:hAnsiTheme="minorHAnsi" w:cs="Arial,Bold"/>
          <w:b/>
          <w:bCs/>
          <w:color w:val="FF0000"/>
          <w:sz w:val="36"/>
          <w:szCs w:val="36"/>
        </w:rPr>
        <w:t xml:space="preserve"> </w:t>
      </w:r>
      <w:r w:rsidR="00E140D9" w:rsidRPr="002268CB">
        <w:rPr>
          <w:rFonts w:asciiTheme="minorHAnsi" w:hAnsiTheme="minorHAnsi" w:cs="Arial,Bold"/>
          <w:bCs/>
          <w:color w:val="FF0000"/>
          <w:sz w:val="36"/>
          <w:szCs w:val="36"/>
        </w:rPr>
        <w:t>Report</w:t>
      </w:r>
    </w:p>
    <w:p w14:paraId="07B11FB6" w14:textId="77777777" w:rsidR="00972542" w:rsidRPr="002268CB" w:rsidRDefault="00972542" w:rsidP="002D2C29">
      <w:pPr>
        <w:pStyle w:val="CoverPage-AddressDetailsSmallText"/>
        <w:rPr>
          <w:rFonts w:asciiTheme="minorHAnsi" w:hAnsiTheme="minorHAnsi"/>
        </w:rPr>
      </w:pPr>
    </w:p>
    <w:p w14:paraId="311A3002" w14:textId="77777777" w:rsidR="00E140D9" w:rsidRPr="002268CB" w:rsidRDefault="00E140D9" w:rsidP="002D2C29">
      <w:pPr>
        <w:pStyle w:val="CoverPage-AddressDetailsSmallText"/>
        <w:rPr>
          <w:rFonts w:asciiTheme="minorHAnsi" w:hAnsiTheme="minorHAnsi"/>
        </w:rPr>
      </w:pPr>
    </w:p>
    <w:p w14:paraId="54B07A9E" w14:textId="77777777" w:rsidR="00E140D9" w:rsidRPr="002268CB" w:rsidRDefault="00E140D9" w:rsidP="002D2C29">
      <w:pPr>
        <w:pStyle w:val="CoverPage-AddressDetailsSmallText"/>
        <w:rPr>
          <w:rFonts w:asciiTheme="minorHAnsi" w:hAnsiTheme="minorHAnsi"/>
        </w:rPr>
      </w:pPr>
    </w:p>
    <w:p w14:paraId="115CDA97" w14:textId="77777777" w:rsidR="00E140D9" w:rsidRPr="002268CB" w:rsidRDefault="00E140D9" w:rsidP="002D2C29">
      <w:pPr>
        <w:pStyle w:val="CoverPage-AddressDetailsSmallText"/>
        <w:rPr>
          <w:rFonts w:asciiTheme="minorHAnsi" w:hAnsiTheme="minorHAnsi"/>
        </w:rPr>
      </w:pPr>
    </w:p>
    <w:p w14:paraId="323A8881" w14:textId="77777777" w:rsidR="007C0BA4" w:rsidRPr="002268CB" w:rsidRDefault="007C0BA4" w:rsidP="002D2C29">
      <w:pPr>
        <w:pStyle w:val="CoverPage-AddressDetailsSmallText"/>
        <w:rPr>
          <w:rFonts w:asciiTheme="minorHAnsi" w:hAnsiTheme="minorHAnsi"/>
        </w:rPr>
      </w:pPr>
    </w:p>
    <w:p w14:paraId="0A9398CE" w14:textId="77777777" w:rsidR="007C0BA4" w:rsidRPr="002268CB" w:rsidRDefault="007C0BA4" w:rsidP="002D2C29">
      <w:pPr>
        <w:pStyle w:val="CoverPage-AddressDetailsSmallText"/>
        <w:rPr>
          <w:rFonts w:asciiTheme="minorHAnsi" w:hAnsiTheme="minorHAnsi"/>
        </w:rPr>
      </w:pPr>
    </w:p>
    <w:p w14:paraId="5B59C571" w14:textId="77777777" w:rsidR="007C0BA4" w:rsidRPr="002268CB" w:rsidRDefault="007C0BA4" w:rsidP="002D2C29">
      <w:pPr>
        <w:pStyle w:val="CoverPage-AddressDetailsSmallText"/>
        <w:rPr>
          <w:rFonts w:asciiTheme="minorHAnsi" w:hAnsiTheme="minorHAnsi"/>
        </w:rPr>
      </w:pPr>
    </w:p>
    <w:p w14:paraId="1DF85925" w14:textId="77777777" w:rsidR="007C0BA4" w:rsidRPr="002268CB" w:rsidRDefault="007C0BA4" w:rsidP="002D2C29">
      <w:pPr>
        <w:pStyle w:val="CoverPage-AddressDetailsSmallText"/>
        <w:rPr>
          <w:rFonts w:asciiTheme="minorHAnsi" w:hAnsiTheme="minorHAnsi"/>
        </w:rPr>
      </w:pPr>
    </w:p>
    <w:p w14:paraId="5B8092CB" w14:textId="77777777" w:rsidR="007C0BA4" w:rsidRPr="002268CB" w:rsidRDefault="007C0BA4" w:rsidP="002D2C29">
      <w:pPr>
        <w:pStyle w:val="CoverPage-AddressDetailsSmallText"/>
        <w:rPr>
          <w:rFonts w:asciiTheme="minorHAnsi" w:hAnsiTheme="minorHAnsi"/>
        </w:rPr>
      </w:pPr>
    </w:p>
    <w:p w14:paraId="6E8C51FB" w14:textId="77777777" w:rsidR="00E140D9" w:rsidRPr="002268CB" w:rsidRDefault="00E140D9" w:rsidP="002D2C29">
      <w:pPr>
        <w:pStyle w:val="CoverPage-AddressDetailsSmallText"/>
        <w:rPr>
          <w:rFonts w:asciiTheme="minorHAnsi" w:hAnsiTheme="minorHAnsi"/>
        </w:rPr>
      </w:pPr>
    </w:p>
    <w:p w14:paraId="1831FB07" w14:textId="77777777" w:rsidR="00972542" w:rsidRPr="002268CB" w:rsidRDefault="00972542" w:rsidP="002D2C29">
      <w:pPr>
        <w:pStyle w:val="CoverPage-AddressDetailsSmallText"/>
        <w:rPr>
          <w:rFonts w:asciiTheme="minorHAnsi" w:hAnsiTheme="minorHAnsi"/>
        </w:rPr>
      </w:pPr>
    </w:p>
    <w:p w14:paraId="5078044C" w14:textId="43956213" w:rsidR="003145F9" w:rsidRPr="002268CB" w:rsidRDefault="001A6E10" w:rsidP="003145F9">
      <w:pPr>
        <w:autoSpaceDE w:val="0"/>
        <w:autoSpaceDN w:val="0"/>
        <w:adjustRightInd w:val="0"/>
        <w:rPr>
          <w:rFonts w:asciiTheme="minorHAnsi" w:hAnsiTheme="minorHAnsi" w:cs="Arial"/>
          <w:sz w:val="28"/>
          <w:szCs w:val="14"/>
        </w:rPr>
      </w:pPr>
      <w:proofErr w:type="spellStart"/>
      <w:r>
        <w:rPr>
          <w:rFonts w:asciiTheme="minorHAnsi" w:hAnsiTheme="minorHAnsi" w:cs="Arial"/>
          <w:sz w:val="28"/>
          <w:szCs w:val="14"/>
        </w:rPr>
        <w:t>Нефть</w:t>
      </w:r>
      <w:proofErr w:type="spellEnd"/>
      <w:r>
        <w:rPr>
          <w:rFonts w:asciiTheme="minorHAnsi" w:hAnsiTheme="minorHAnsi" w:cs="Arial"/>
          <w:sz w:val="28"/>
          <w:szCs w:val="14"/>
        </w:rPr>
        <w:t xml:space="preserve"> </w:t>
      </w:r>
      <w:proofErr w:type="spellStart"/>
      <w:r>
        <w:rPr>
          <w:rFonts w:asciiTheme="minorHAnsi" w:hAnsiTheme="minorHAnsi" w:cs="Arial"/>
          <w:sz w:val="28"/>
          <w:szCs w:val="14"/>
        </w:rPr>
        <w:t>Шельф</w:t>
      </w:r>
      <w:proofErr w:type="spellEnd"/>
    </w:p>
    <w:p w14:paraId="2749BFC3" w14:textId="77F58C77" w:rsidR="00E140D9" w:rsidRPr="002268CB" w:rsidRDefault="00873527" w:rsidP="003145F9">
      <w:pPr>
        <w:autoSpaceDE w:val="0"/>
        <w:autoSpaceDN w:val="0"/>
        <w:adjustRightInd w:val="0"/>
        <w:rPr>
          <w:rFonts w:asciiTheme="minorHAnsi" w:hAnsiTheme="minorHAnsi" w:cs="Arial"/>
          <w:sz w:val="14"/>
          <w:szCs w:val="14"/>
        </w:rPr>
      </w:pPr>
      <w:r w:rsidRPr="002268CB">
        <w:rPr>
          <w:rFonts w:asciiTheme="minorHAnsi" w:hAnsiTheme="minorHAnsi" w:cs="Arial"/>
          <w:sz w:val="14"/>
          <w:szCs w:val="14"/>
        </w:rPr>
        <w:t>Well Name:</w:t>
      </w:r>
      <w:r w:rsidRPr="002268CB">
        <w:rPr>
          <w:rFonts w:asciiTheme="minorHAnsi" w:hAnsiTheme="minorHAnsi"/>
          <w:sz w:val="16"/>
        </w:rPr>
        <w:t xml:space="preserve"> </w:t>
      </w:r>
      <w:r w:rsidR="00E0113A">
        <w:rPr>
          <w:rFonts w:asciiTheme="minorHAnsi" w:hAnsiTheme="minorHAnsi"/>
          <w:noProof/>
          <w:sz w:val="16"/>
        </w:rPr>
        <w:t>PH-11</w:t>
      </w:r>
    </w:p>
    <w:p w14:paraId="534E61BF" w14:textId="77777777" w:rsidR="00873527" w:rsidRPr="002268CB" w:rsidRDefault="00873527" w:rsidP="003145F9">
      <w:pPr>
        <w:autoSpaceDE w:val="0"/>
        <w:autoSpaceDN w:val="0"/>
        <w:adjustRightInd w:val="0"/>
        <w:rPr>
          <w:rFonts w:asciiTheme="minorHAnsi" w:hAnsiTheme="minorHAnsi"/>
          <w:noProof/>
          <w:sz w:val="16"/>
        </w:rPr>
      </w:pPr>
      <w:r w:rsidRPr="002268CB">
        <w:rPr>
          <w:rFonts w:asciiTheme="minorHAnsi" w:hAnsiTheme="minorHAnsi" w:cs="Arial"/>
          <w:sz w:val="14"/>
          <w:szCs w:val="14"/>
        </w:rPr>
        <w:t xml:space="preserve">Wellbore: </w:t>
      </w:r>
    </w:p>
    <w:p w14:paraId="0108C84A" w14:textId="77777777" w:rsidR="00873527" w:rsidRPr="002268CB" w:rsidRDefault="00873527" w:rsidP="003145F9">
      <w:pPr>
        <w:autoSpaceDE w:val="0"/>
        <w:autoSpaceDN w:val="0"/>
        <w:adjustRightInd w:val="0"/>
        <w:rPr>
          <w:rFonts w:asciiTheme="minorHAnsi" w:hAnsiTheme="minorHAnsi" w:cs="Arial"/>
          <w:sz w:val="14"/>
          <w:szCs w:val="14"/>
        </w:rPr>
      </w:pPr>
      <w:r w:rsidRPr="00861B9A">
        <w:rPr>
          <w:rFonts w:asciiTheme="minorHAnsi" w:hAnsiTheme="minorHAnsi"/>
          <w:noProof/>
          <w:sz w:val="14"/>
        </w:rPr>
        <w:t>Design</w:t>
      </w:r>
      <w:r w:rsidRPr="002268CB">
        <w:rPr>
          <w:rFonts w:asciiTheme="minorHAnsi" w:hAnsiTheme="minorHAnsi"/>
          <w:noProof/>
          <w:sz w:val="16"/>
        </w:rPr>
        <w:t xml:space="preserve">: </w:t>
      </w:r>
    </w:p>
    <w:p w14:paraId="48F86193" w14:textId="335643AC" w:rsidR="00873527" w:rsidRPr="002268CB" w:rsidRDefault="00873527" w:rsidP="003145F9">
      <w:pPr>
        <w:autoSpaceDE w:val="0"/>
        <w:autoSpaceDN w:val="0"/>
        <w:adjustRightInd w:val="0"/>
        <w:rPr>
          <w:rFonts w:asciiTheme="minorHAnsi" w:hAnsiTheme="minorHAnsi" w:cs="Arial"/>
          <w:sz w:val="14"/>
          <w:szCs w:val="14"/>
        </w:rPr>
      </w:pPr>
      <w:r w:rsidRPr="002268CB">
        <w:rPr>
          <w:rFonts w:asciiTheme="minorHAnsi" w:hAnsiTheme="minorHAnsi" w:cs="Arial"/>
          <w:sz w:val="14"/>
          <w:szCs w:val="14"/>
        </w:rPr>
        <w:t>Case:</w:t>
      </w:r>
      <w:r w:rsidRPr="002268CB">
        <w:rPr>
          <w:rFonts w:asciiTheme="minorHAnsi" w:hAnsiTheme="minorHAnsi"/>
          <w:sz w:val="16"/>
        </w:rPr>
        <w:t xml:space="preserve"> </w:t>
      </w:r>
      <w:r w:rsidR="00E0113A">
        <w:rPr>
          <w:rFonts w:asciiTheme="minorHAnsi" w:hAnsiTheme="minorHAnsi"/>
          <w:noProof/>
          <w:sz w:val="16"/>
        </w:rPr>
        <w:t>PH-11</w:t>
      </w:r>
    </w:p>
    <w:p w14:paraId="7BC42210" w14:textId="77777777" w:rsidR="00A91AB1" w:rsidRPr="002268CB" w:rsidRDefault="00A91AB1" w:rsidP="003145F9">
      <w:pPr>
        <w:autoSpaceDE w:val="0"/>
        <w:autoSpaceDN w:val="0"/>
        <w:adjustRightInd w:val="0"/>
        <w:rPr>
          <w:rFonts w:asciiTheme="minorHAnsi" w:hAnsiTheme="minorHAnsi" w:cs="Arial"/>
          <w:sz w:val="14"/>
          <w:szCs w:val="14"/>
        </w:rPr>
      </w:pPr>
    </w:p>
    <w:p w14:paraId="2E5BA711" w14:textId="2C892007" w:rsidR="00E140D9" w:rsidRPr="002268CB" w:rsidRDefault="00E140D9" w:rsidP="003145F9">
      <w:pPr>
        <w:autoSpaceDE w:val="0"/>
        <w:autoSpaceDN w:val="0"/>
        <w:adjustRightInd w:val="0"/>
        <w:rPr>
          <w:rFonts w:asciiTheme="minorHAnsi" w:hAnsiTheme="minorHAnsi" w:cs="Arial"/>
          <w:sz w:val="24"/>
          <w:szCs w:val="14"/>
        </w:rPr>
      </w:pPr>
      <w:r w:rsidRPr="002268CB">
        <w:rPr>
          <w:rFonts w:asciiTheme="minorHAnsi" w:hAnsiTheme="minorHAnsi"/>
          <w:sz w:val="28"/>
        </w:rPr>
        <w:t xml:space="preserve">Date: </w:t>
      </w:r>
      <w:r w:rsidR="00A41388" w:rsidRPr="002268CB">
        <w:rPr>
          <w:rFonts w:asciiTheme="minorHAnsi" w:hAnsiTheme="minorHAnsi"/>
          <w:sz w:val="28"/>
        </w:rPr>
        <w:fldChar w:fldCharType="begin"/>
      </w:r>
      <w:r w:rsidR="00A41388" w:rsidRPr="002268CB">
        <w:rPr>
          <w:rFonts w:asciiTheme="minorHAnsi" w:hAnsiTheme="minorHAnsi"/>
          <w:sz w:val="28"/>
        </w:rPr>
        <w:instrText xml:space="preserve"> DATE  \@ "MMMM d, yyyy at h:mm am/pm"  \* MERGEFORMAT </w:instrText>
      </w:r>
      <w:r w:rsidR="00A41388" w:rsidRPr="002268CB">
        <w:rPr>
          <w:rFonts w:asciiTheme="minorHAnsi" w:hAnsiTheme="minorHAnsi"/>
          <w:sz w:val="28"/>
        </w:rPr>
        <w:fldChar w:fldCharType="separate"/>
      </w:r>
      <w:r w:rsidR="001C6092">
        <w:rPr>
          <w:rFonts w:asciiTheme="minorHAnsi" w:hAnsiTheme="minorHAnsi"/>
          <w:noProof/>
          <w:sz w:val="28"/>
        </w:rPr>
        <w:t>April 7, 2026 at 6:31 PM</w:t>
      </w:r>
      <w:r w:rsidR="00A41388" w:rsidRPr="002268CB">
        <w:rPr>
          <w:rFonts w:asciiTheme="minorHAnsi" w:hAnsiTheme="minorHAnsi"/>
          <w:sz w:val="28"/>
        </w:rPr>
        <w:fldChar w:fldCharType="end"/>
      </w:r>
    </w:p>
    <w:p w14:paraId="0D24F658" w14:textId="77777777" w:rsidR="007C0BA4" w:rsidRPr="002268CB" w:rsidRDefault="007C0BA4" w:rsidP="003145F9">
      <w:pPr>
        <w:autoSpaceDE w:val="0"/>
        <w:autoSpaceDN w:val="0"/>
        <w:adjustRightInd w:val="0"/>
        <w:rPr>
          <w:rFonts w:asciiTheme="minorHAnsi" w:hAnsiTheme="minorHAnsi" w:cs="Arial"/>
          <w:sz w:val="14"/>
          <w:szCs w:val="14"/>
        </w:rPr>
      </w:pPr>
    </w:p>
    <w:p w14:paraId="5E0B462A" w14:textId="77777777" w:rsidR="007C0BA4" w:rsidRPr="002268CB" w:rsidRDefault="007C0BA4" w:rsidP="003145F9">
      <w:pPr>
        <w:autoSpaceDE w:val="0"/>
        <w:autoSpaceDN w:val="0"/>
        <w:adjustRightInd w:val="0"/>
        <w:rPr>
          <w:rFonts w:asciiTheme="minorHAnsi" w:hAnsiTheme="minorHAnsi" w:cs="Arial"/>
          <w:sz w:val="14"/>
          <w:szCs w:val="14"/>
        </w:rPr>
      </w:pPr>
    </w:p>
    <w:p w14:paraId="718F9BF0" w14:textId="77777777" w:rsidR="007C0BA4" w:rsidRPr="002268CB" w:rsidRDefault="007C0BA4" w:rsidP="003145F9">
      <w:pPr>
        <w:autoSpaceDE w:val="0"/>
        <w:autoSpaceDN w:val="0"/>
        <w:adjustRightInd w:val="0"/>
        <w:rPr>
          <w:rFonts w:asciiTheme="minorHAnsi" w:hAnsiTheme="minorHAnsi" w:cs="Arial"/>
          <w:sz w:val="14"/>
          <w:szCs w:val="14"/>
        </w:rPr>
      </w:pPr>
    </w:p>
    <w:p w14:paraId="2D5E287F" w14:textId="77777777" w:rsidR="007C0BA4" w:rsidRPr="002268CB" w:rsidRDefault="007C0BA4" w:rsidP="003145F9">
      <w:pPr>
        <w:autoSpaceDE w:val="0"/>
        <w:autoSpaceDN w:val="0"/>
        <w:adjustRightInd w:val="0"/>
        <w:rPr>
          <w:rFonts w:asciiTheme="minorHAnsi" w:hAnsiTheme="minorHAnsi" w:cs="Arial"/>
          <w:sz w:val="14"/>
          <w:szCs w:val="14"/>
        </w:rPr>
      </w:pPr>
    </w:p>
    <w:p w14:paraId="10444F9B" w14:textId="77777777" w:rsidR="007C0BA4" w:rsidRPr="002268CB" w:rsidRDefault="007C0BA4" w:rsidP="003145F9">
      <w:pPr>
        <w:autoSpaceDE w:val="0"/>
        <w:autoSpaceDN w:val="0"/>
        <w:adjustRightInd w:val="0"/>
        <w:rPr>
          <w:rFonts w:asciiTheme="minorHAnsi" w:hAnsiTheme="minorHAnsi" w:cs="Arial"/>
          <w:sz w:val="14"/>
          <w:szCs w:val="14"/>
        </w:rPr>
      </w:pPr>
    </w:p>
    <w:p w14:paraId="27AE9B04" w14:textId="77777777" w:rsidR="007C0BA4" w:rsidRPr="002268CB" w:rsidRDefault="0087399E" w:rsidP="003145F9">
      <w:pPr>
        <w:autoSpaceDE w:val="0"/>
        <w:autoSpaceDN w:val="0"/>
        <w:adjustRightInd w:val="0"/>
        <w:rPr>
          <w:rFonts w:asciiTheme="minorHAnsi" w:hAnsiTheme="minorHAnsi" w:cs="Arial"/>
          <w:sz w:val="20"/>
          <w:szCs w:val="14"/>
        </w:rPr>
      </w:pPr>
      <w:r w:rsidRPr="002268CB">
        <w:rPr>
          <w:rFonts w:asciiTheme="minorHAnsi" w:hAnsiTheme="minorHAnsi" w:cs="Arial"/>
          <w:sz w:val="20"/>
          <w:szCs w:val="14"/>
        </w:rPr>
        <w:t>Created By</w:t>
      </w:r>
      <w:r w:rsidR="00873527" w:rsidRPr="002268CB">
        <w:rPr>
          <w:rFonts w:asciiTheme="minorHAnsi" w:hAnsiTheme="minorHAnsi" w:cs="Arial"/>
          <w:sz w:val="20"/>
          <w:szCs w:val="14"/>
        </w:rPr>
        <w:t xml:space="preserve">: </w:t>
      </w:r>
      <w:proofErr w:type="spellStart"/>
      <w:r>
        <w:rPr>
          <w:rFonts w:asciiTheme="minorHAnsi" w:hAnsiTheme="minorHAnsi" w:cs="Arial"/>
          <w:sz w:val="20"/>
          <w:szCs w:val="14"/>
        </w:rPr>
        <w:t>edm</w:t>
      </w:r>
      <w:proofErr w:type="spellEnd"/>
    </w:p>
    <w:p w14:paraId="707DBAA6" w14:textId="77777777" w:rsidR="007C0BA4" w:rsidRPr="002268CB" w:rsidRDefault="007C0BA4" w:rsidP="003145F9">
      <w:pPr>
        <w:autoSpaceDE w:val="0"/>
        <w:autoSpaceDN w:val="0"/>
        <w:adjustRightInd w:val="0"/>
        <w:rPr>
          <w:rFonts w:asciiTheme="minorHAnsi" w:hAnsiTheme="minorHAnsi" w:cs="Arial"/>
          <w:sz w:val="14"/>
          <w:szCs w:val="14"/>
        </w:rPr>
      </w:pPr>
    </w:p>
    <w:p w14:paraId="226E561C" w14:textId="77777777" w:rsidR="007C0BA4" w:rsidRPr="002268CB" w:rsidRDefault="007C0BA4" w:rsidP="003145F9">
      <w:pPr>
        <w:autoSpaceDE w:val="0"/>
        <w:autoSpaceDN w:val="0"/>
        <w:adjustRightInd w:val="0"/>
        <w:rPr>
          <w:rFonts w:asciiTheme="minorHAnsi" w:hAnsiTheme="minorHAnsi" w:cs="Arial"/>
          <w:sz w:val="14"/>
          <w:szCs w:val="14"/>
        </w:rPr>
      </w:pPr>
    </w:p>
    <w:p w14:paraId="7DEA47E9" w14:textId="77777777" w:rsidR="007C0BA4" w:rsidRPr="002268CB" w:rsidRDefault="007C0BA4" w:rsidP="003145F9">
      <w:pPr>
        <w:autoSpaceDE w:val="0"/>
        <w:autoSpaceDN w:val="0"/>
        <w:adjustRightInd w:val="0"/>
        <w:rPr>
          <w:rFonts w:asciiTheme="minorHAnsi" w:hAnsiTheme="minorHAnsi" w:cs="Arial"/>
          <w:sz w:val="14"/>
          <w:szCs w:val="14"/>
        </w:rPr>
      </w:pPr>
    </w:p>
    <w:tbl>
      <w:tblPr>
        <w:tblStyle w:val="customtablestyle"/>
        <w:tblW w:w="5000" w:type="pct"/>
        <w:tblLook w:val="0420" w:firstRow="1" w:lastRow="0" w:firstColumn="0" w:lastColumn="0" w:noHBand="0" w:noVBand="1"/>
        <w:tblCaption w:val="from_app"/>
      </w:tblPr>
      <w:tblGrid>
        <w:gridCol w:w="5400"/>
        <w:gridCol w:w="5400"/>
      </w:tblGrid>
      <w:tr w:rsidR="00931054" w:rsidRPr="002268CB" w14:paraId="1DB8FFBA" w14:textId="77777777" w:rsidTr="009E27D7">
        <w:tc>
          <w:tcPr>
            <w:tcW w:w="2500" w:type="pct"/>
          </w:tcPr>
          <w:p w14:paraId="1FD5AA63" w14:textId="77777777" w:rsidR="00931054" w:rsidRPr="002268CB" w:rsidRDefault="00931054" w:rsidP="003145F9">
            <w:pPr>
              <w:autoSpaceDE w:val="0"/>
              <w:autoSpaceDN w:val="0"/>
              <w:adjustRightInd w:val="0"/>
              <w:rPr>
                <w:rFonts w:asciiTheme="minorHAnsi" w:hAnsiTheme="minorHAnsi" w:cs="Arial"/>
                <w:sz w:val="14"/>
                <w:szCs w:val="14"/>
              </w:rPr>
            </w:pPr>
          </w:p>
        </w:tc>
        <w:tc>
          <w:tcPr>
            <w:tcW w:w="2500" w:type="pct"/>
          </w:tcPr>
          <w:p w14:paraId="62F64B70" w14:textId="77777777" w:rsidR="00931054" w:rsidRPr="002268CB" w:rsidRDefault="00931054" w:rsidP="003145F9">
            <w:pPr>
              <w:autoSpaceDE w:val="0"/>
              <w:autoSpaceDN w:val="0"/>
              <w:adjustRightInd w:val="0"/>
              <w:rPr>
                <w:rFonts w:asciiTheme="minorHAnsi" w:hAnsiTheme="minorHAnsi" w:cs="Arial"/>
                <w:sz w:val="14"/>
                <w:szCs w:val="14"/>
              </w:rPr>
            </w:pPr>
          </w:p>
        </w:tc>
      </w:tr>
      <w:tr w:rsidR="00C04332" w14:paraId="42625CF4" w14:textId="77777777">
        <w:tc>
          <w:tcPr>
            <w:tcW w:w="2500" w:type="pct"/>
          </w:tcPr>
          <w:p w14:paraId="5D373598" w14:textId="77777777" w:rsidR="00931054" w:rsidRPr="002268CB" w:rsidRDefault="00931054" w:rsidP="003145F9">
            <w:pPr>
              <w:autoSpaceDE w:val="0"/>
              <w:autoSpaceDN w:val="0"/>
              <w:adjustRightInd w:val="0"/>
              <w:rPr>
                <w:rFonts w:asciiTheme="minorHAnsi" w:hAnsiTheme="minorHAnsi" w:cs="Arial"/>
                <w:sz w:val="14"/>
                <w:szCs w:val="14"/>
              </w:rPr>
            </w:pPr>
          </w:p>
        </w:tc>
        <w:tc>
          <w:tcPr>
            <w:tcW w:w="2500" w:type="pct"/>
          </w:tcPr>
          <w:p w14:paraId="2A0FFCCF" w14:textId="77777777" w:rsidR="00931054" w:rsidRPr="002268CB" w:rsidRDefault="00931054" w:rsidP="00931054">
            <w:pPr>
              <w:autoSpaceDE w:val="0"/>
              <w:autoSpaceDN w:val="0"/>
              <w:adjustRightInd w:val="0"/>
              <w:jc w:val="right"/>
              <w:rPr>
                <w:rFonts w:asciiTheme="minorHAnsi" w:hAnsiTheme="minorHAnsi" w:cs="Arial"/>
                <w:sz w:val="14"/>
                <w:szCs w:val="14"/>
              </w:rPr>
            </w:pPr>
          </w:p>
        </w:tc>
      </w:tr>
    </w:tbl>
    <w:p w14:paraId="5294C89E" w14:textId="77777777" w:rsidR="00E140D9" w:rsidRPr="002268CB" w:rsidRDefault="00E140D9" w:rsidP="003145F9">
      <w:pPr>
        <w:autoSpaceDE w:val="0"/>
        <w:autoSpaceDN w:val="0"/>
        <w:adjustRightInd w:val="0"/>
        <w:rPr>
          <w:rFonts w:asciiTheme="minorHAnsi" w:hAnsiTheme="minorHAnsi" w:cs="Arial"/>
          <w:sz w:val="14"/>
          <w:szCs w:val="14"/>
        </w:rPr>
      </w:pPr>
    </w:p>
    <w:p w14:paraId="30E13648" w14:textId="77777777" w:rsidR="00E140D9" w:rsidRPr="002268CB" w:rsidRDefault="00E140D9" w:rsidP="003145F9">
      <w:pPr>
        <w:autoSpaceDE w:val="0"/>
        <w:autoSpaceDN w:val="0"/>
        <w:adjustRightInd w:val="0"/>
        <w:rPr>
          <w:rFonts w:asciiTheme="minorHAnsi" w:hAnsiTheme="minorHAnsi" w:cs="Arial"/>
          <w:sz w:val="14"/>
          <w:szCs w:val="14"/>
        </w:rPr>
      </w:pPr>
    </w:p>
    <w:p w14:paraId="4AEC3CAD" w14:textId="77777777" w:rsidR="007C0BA4" w:rsidRPr="002268CB" w:rsidRDefault="007C0BA4" w:rsidP="003145F9">
      <w:pPr>
        <w:autoSpaceDE w:val="0"/>
        <w:autoSpaceDN w:val="0"/>
        <w:adjustRightInd w:val="0"/>
        <w:rPr>
          <w:rFonts w:asciiTheme="minorHAnsi" w:hAnsiTheme="minorHAnsi" w:cs="Arial"/>
          <w:sz w:val="14"/>
          <w:szCs w:val="14"/>
        </w:rPr>
      </w:pPr>
    </w:p>
    <w:p w14:paraId="63E08E7D" w14:textId="77777777" w:rsidR="007C0BA4" w:rsidRPr="002268CB" w:rsidRDefault="007C0BA4" w:rsidP="003145F9">
      <w:pPr>
        <w:autoSpaceDE w:val="0"/>
        <w:autoSpaceDN w:val="0"/>
        <w:adjustRightInd w:val="0"/>
        <w:rPr>
          <w:rFonts w:asciiTheme="minorHAnsi" w:hAnsiTheme="minorHAnsi" w:cs="Arial"/>
          <w:sz w:val="14"/>
          <w:szCs w:val="14"/>
        </w:rPr>
      </w:pPr>
    </w:p>
    <w:p w14:paraId="38C742DA" w14:textId="77777777" w:rsidR="007C0BA4" w:rsidRPr="002268CB" w:rsidRDefault="007C0BA4" w:rsidP="003145F9">
      <w:pPr>
        <w:autoSpaceDE w:val="0"/>
        <w:autoSpaceDN w:val="0"/>
        <w:adjustRightInd w:val="0"/>
        <w:rPr>
          <w:rFonts w:asciiTheme="minorHAnsi" w:hAnsiTheme="minorHAnsi" w:cs="Arial"/>
          <w:sz w:val="14"/>
          <w:szCs w:val="14"/>
        </w:rPr>
      </w:pPr>
    </w:p>
    <w:p w14:paraId="4F5C7F2F" w14:textId="77777777" w:rsidR="007C0BA4" w:rsidRPr="002268CB" w:rsidRDefault="007C0BA4" w:rsidP="003145F9">
      <w:pPr>
        <w:autoSpaceDE w:val="0"/>
        <w:autoSpaceDN w:val="0"/>
        <w:adjustRightInd w:val="0"/>
        <w:rPr>
          <w:rFonts w:asciiTheme="minorHAnsi" w:hAnsiTheme="minorHAnsi" w:cs="Arial"/>
          <w:sz w:val="14"/>
          <w:szCs w:val="14"/>
        </w:rPr>
      </w:pPr>
    </w:p>
    <w:p w14:paraId="2A880DAF" w14:textId="77777777" w:rsidR="00E140D9" w:rsidRPr="002268CB" w:rsidRDefault="00E140D9" w:rsidP="003145F9">
      <w:pPr>
        <w:autoSpaceDE w:val="0"/>
        <w:autoSpaceDN w:val="0"/>
        <w:adjustRightInd w:val="0"/>
        <w:rPr>
          <w:rFonts w:asciiTheme="minorHAnsi" w:hAnsiTheme="minorHAnsi" w:cs="Arial"/>
          <w:sz w:val="14"/>
          <w:szCs w:val="14"/>
        </w:rPr>
      </w:pPr>
    </w:p>
    <w:p w14:paraId="4081C3B9" w14:textId="77777777" w:rsidR="00E140D9" w:rsidRPr="002268CB" w:rsidRDefault="00E140D9" w:rsidP="003145F9">
      <w:pPr>
        <w:autoSpaceDE w:val="0"/>
        <w:autoSpaceDN w:val="0"/>
        <w:adjustRightInd w:val="0"/>
        <w:rPr>
          <w:rFonts w:asciiTheme="minorHAnsi" w:hAnsiTheme="minorHAnsi" w:cs="Arial"/>
          <w:sz w:val="14"/>
          <w:szCs w:val="14"/>
        </w:rPr>
      </w:pPr>
    </w:p>
    <w:p w14:paraId="4D3E5F2E" w14:textId="77777777" w:rsidR="003145F9" w:rsidRPr="002268CB" w:rsidRDefault="003145F9" w:rsidP="00833C87">
      <w:pPr>
        <w:ind w:left="2880"/>
        <w:rPr>
          <w:rFonts w:asciiTheme="minorHAnsi" w:eastAsia="Arial Black" w:hAnsiTheme="minorHAnsi" w:cs="Calibri"/>
          <w:bCs/>
          <w:iCs/>
          <w:noProof/>
          <w:sz w:val="16"/>
          <w:szCs w:val="16"/>
          <w:lang w:eastAsia="ar-SA"/>
        </w:rPr>
      </w:pPr>
      <w:r w:rsidRPr="002268CB">
        <w:rPr>
          <w:rFonts w:asciiTheme="minorHAnsi" w:hAnsiTheme="minorHAnsi"/>
        </w:rPr>
        <w:br w:type="page"/>
      </w:r>
    </w:p>
    <w:p w14:paraId="6CD652C8" w14:textId="77777777" w:rsidR="0048413B" w:rsidRPr="002268CB" w:rsidRDefault="0048413B" w:rsidP="009B44C8">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General Information</w:t>
      </w:r>
    </w:p>
    <w:p w14:paraId="7532B226" w14:textId="77777777" w:rsidR="00D20A89" w:rsidRPr="00DD341F" w:rsidRDefault="0048413B" w:rsidP="00DD341F">
      <w:pPr>
        <w:pStyle w:val="Heading2SubSectionHeader-Fluids"/>
        <w:numPr>
          <w:ilvl w:val="1"/>
          <w:numId w:val="4"/>
        </w:numPr>
        <w:spacing w:before="0" w:line="240" w:lineRule="auto"/>
        <w:ind w:left="720" w:right="-90" w:hanging="810"/>
        <w:rPr>
          <w:rFonts w:asciiTheme="minorHAnsi" w:hAnsiTheme="minorHAnsi"/>
          <w:b/>
        </w:rPr>
      </w:pPr>
      <w:r w:rsidRPr="00DD341F">
        <w:rPr>
          <w:rFonts w:asciiTheme="minorHAnsi" w:hAnsiTheme="minorHAnsi"/>
          <w:b/>
        </w:rPr>
        <w:t>General Case Information</w:t>
      </w:r>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249"/>
        <w:gridCol w:w="4439"/>
        <w:gridCol w:w="2618"/>
        <w:gridCol w:w="2484"/>
      </w:tblGrid>
      <w:tr w:rsidR="000C5579" w:rsidRPr="005E12E5" w14:paraId="5443EC8D" w14:textId="77777777" w:rsidTr="00036F2D">
        <w:tc>
          <w:tcPr>
            <w:tcW w:w="579" w:type="pct"/>
            <w:shd w:val="clear" w:color="auto" w:fill="BFBFBF" w:themeFill="background1" w:themeFillShade="BF"/>
          </w:tcPr>
          <w:p w14:paraId="34E9406F" w14:textId="77777777" w:rsidR="00CC625E" w:rsidRPr="005E12E5" w:rsidRDefault="00CC625E" w:rsidP="002D2F79">
            <w:pPr>
              <w:rPr>
                <w:rFonts w:asciiTheme="minorHAnsi" w:hAnsiTheme="minorHAnsi"/>
                <w:b/>
                <w:sz w:val="14"/>
              </w:rPr>
            </w:pPr>
            <w:r w:rsidRPr="005E12E5">
              <w:rPr>
                <w:rFonts w:asciiTheme="minorHAnsi" w:hAnsiTheme="minorHAnsi"/>
                <w:b/>
                <w:sz w:val="14"/>
              </w:rPr>
              <w:t>Company</w:t>
            </w:r>
          </w:p>
        </w:tc>
        <w:tc>
          <w:tcPr>
            <w:tcW w:w="4421" w:type="pct"/>
            <w:gridSpan w:val="3"/>
          </w:tcPr>
          <w:p w14:paraId="7359BA10" w14:textId="0F1EB58A" w:rsidR="00CC625E" w:rsidRPr="005E12E5" w:rsidRDefault="00A439E7" w:rsidP="002D2F79">
            <w:pPr>
              <w:rPr>
                <w:rFonts w:asciiTheme="minorHAnsi" w:hAnsiTheme="minorHAnsi"/>
                <w:sz w:val="14"/>
              </w:rPr>
            </w:pPr>
            <w:r>
              <w:rPr>
                <w:rFonts w:asciiTheme="minorHAnsi" w:hAnsiTheme="minorHAnsi"/>
                <w:noProof/>
                <w:sz w:val="14"/>
              </w:rPr>
              <w:t>Нефть Шельф</w:t>
            </w:r>
          </w:p>
        </w:tc>
      </w:tr>
      <w:tr w:rsidR="000C5579" w:rsidRPr="005E12E5" w14:paraId="294732C3" w14:textId="77777777" w:rsidTr="00036F2D">
        <w:tc>
          <w:tcPr>
            <w:tcW w:w="579" w:type="pct"/>
            <w:shd w:val="clear" w:color="auto" w:fill="BFBFBF" w:themeFill="background1" w:themeFillShade="BF"/>
          </w:tcPr>
          <w:p w14:paraId="4CD6B710" w14:textId="77777777" w:rsidR="00CC625E" w:rsidRPr="005E12E5" w:rsidRDefault="00CC625E" w:rsidP="002D2F79">
            <w:pPr>
              <w:rPr>
                <w:rFonts w:asciiTheme="minorHAnsi" w:hAnsiTheme="minorHAnsi"/>
                <w:b/>
                <w:sz w:val="14"/>
              </w:rPr>
            </w:pPr>
            <w:r w:rsidRPr="005E12E5">
              <w:rPr>
                <w:rFonts w:asciiTheme="minorHAnsi" w:hAnsiTheme="minorHAnsi"/>
                <w:b/>
                <w:sz w:val="14"/>
              </w:rPr>
              <w:t>Project</w:t>
            </w:r>
          </w:p>
        </w:tc>
        <w:tc>
          <w:tcPr>
            <w:tcW w:w="2057" w:type="pct"/>
          </w:tcPr>
          <w:p w14:paraId="6439B27C" w14:textId="77777777" w:rsidR="00CC625E" w:rsidRPr="005E12E5" w:rsidRDefault="00A439E7" w:rsidP="002D2F79">
            <w:pPr>
              <w:rPr>
                <w:rFonts w:asciiTheme="minorHAnsi" w:hAnsiTheme="minorHAnsi"/>
                <w:sz w:val="14"/>
              </w:rPr>
            </w:pPr>
            <w:r>
              <w:rPr>
                <w:rFonts w:asciiTheme="minorHAnsi" w:hAnsiTheme="minorHAnsi"/>
                <w:noProof/>
                <w:sz w:val="14"/>
              </w:rPr>
              <w:t>Нагнетательная скважина</w:t>
            </w:r>
          </w:p>
        </w:tc>
        <w:tc>
          <w:tcPr>
            <w:tcW w:w="1213" w:type="pct"/>
            <w:shd w:val="clear" w:color="auto" w:fill="BFBFBF" w:themeFill="background1" w:themeFillShade="BF"/>
          </w:tcPr>
          <w:p w14:paraId="14811870" w14:textId="77777777" w:rsidR="00CC625E" w:rsidRPr="005E12E5" w:rsidRDefault="00CC625E" w:rsidP="002D2F79">
            <w:pPr>
              <w:rPr>
                <w:rFonts w:asciiTheme="minorHAnsi" w:hAnsiTheme="minorHAnsi"/>
                <w:b/>
                <w:sz w:val="14"/>
              </w:rPr>
            </w:pPr>
            <w:r w:rsidRPr="005E12E5">
              <w:rPr>
                <w:rFonts w:asciiTheme="minorHAnsi" w:hAnsiTheme="minorHAnsi"/>
                <w:b/>
                <w:sz w:val="14"/>
              </w:rPr>
              <w:t>Site</w:t>
            </w:r>
          </w:p>
        </w:tc>
        <w:tc>
          <w:tcPr>
            <w:tcW w:w="1152" w:type="pct"/>
          </w:tcPr>
          <w:p w14:paraId="37934EEA" w14:textId="77777777" w:rsidR="00CC625E" w:rsidRPr="005E12E5" w:rsidRDefault="00A439E7" w:rsidP="002D2F79">
            <w:pPr>
              <w:rPr>
                <w:rFonts w:asciiTheme="minorHAnsi" w:hAnsiTheme="minorHAnsi"/>
                <w:sz w:val="14"/>
              </w:rPr>
            </w:pPr>
            <w:r>
              <w:rPr>
                <w:rFonts w:asciiTheme="minorHAnsi" w:hAnsiTheme="minorHAnsi"/>
                <w:noProof/>
                <w:sz w:val="14"/>
              </w:rPr>
              <w:t>МЛСП</w:t>
            </w:r>
          </w:p>
        </w:tc>
      </w:tr>
      <w:tr w:rsidR="000C5579" w:rsidRPr="005E12E5" w14:paraId="6957377D" w14:textId="77777777" w:rsidTr="00036F2D">
        <w:tc>
          <w:tcPr>
            <w:tcW w:w="579" w:type="pct"/>
            <w:shd w:val="clear" w:color="auto" w:fill="BFBFBF" w:themeFill="background1" w:themeFillShade="BF"/>
          </w:tcPr>
          <w:p w14:paraId="2B732ED2" w14:textId="77777777" w:rsidR="00CC625E" w:rsidRPr="005E12E5" w:rsidRDefault="00CC625E" w:rsidP="002D2F79">
            <w:pPr>
              <w:rPr>
                <w:rFonts w:asciiTheme="minorHAnsi" w:hAnsiTheme="minorHAnsi"/>
                <w:b/>
                <w:sz w:val="14"/>
              </w:rPr>
            </w:pPr>
            <w:r w:rsidRPr="005E12E5">
              <w:rPr>
                <w:rFonts w:asciiTheme="minorHAnsi" w:hAnsiTheme="minorHAnsi"/>
                <w:b/>
                <w:sz w:val="14"/>
              </w:rPr>
              <w:t>Well</w:t>
            </w:r>
          </w:p>
        </w:tc>
        <w:tc>
          <w:tcPr>
            <w:tcW w:w="2057" w:type="pct"/>
          </w:tcPr>
          <w:p w14:paraId="7CD7E8CE" w14:textId="022E0779" w:rsidR="00CC625E" w:rsidRPr="005E12E5" w:rsidRDefault="00E0113A" w:rsidP="002D2F79">
            <w:pPr>
              <w:rPr>
                <w:rFonts w:asciiTheme="minorHAnsi" w:hAnsiTheme="minorHAnsi"/>
                <w:sz w:val="14"/>
              </w:rPr>
            </w:pPr>
            <w:r w:rsidRPr="00E0113A">
              <w:rPr>
                <w:rFonts w:asciiTheme="minorHAnsi" w:hAnsiTheme="minorHAnsi"/>
                <w:noProof/>
                <w:sz w:val="14"/>
              </w:rPr>
              <w:t>PH-11</w:t>
            </w:r>
          </w:p>
        </w:tc>
        <w:tc>
          <w:tcPr>
            <w:tcW w:w="1213" w:type="pct"/>
            <w:shd w:val="clear" w:color="auto" w:fill="BFBFBF" w:themeFill="background1" w:themeFillShade="BF"/>
          </w:tcPr>
          <w:p w14:paraId="020B21B9" w14:textId="77777777" w:rsidR="00CC625E" w:rsidRPr="005E12E5" w:rsidRDefault="00CC625E" w:rsidP="002D2F79">
            <w:pPr>
              <w:rPr>
                <w:rFonts w:asciiTheme="minorHAnsi" w:hAnsiTheme="minorHAnsi"/>
                <w:b/>
                <w:sz w:val="14"/>
              </w:rPr>
            </w:pPr>
            <w:r w:rsidRPr="005E12E5">
              <w:rPr>
                <w:rFonts w:asciiTheme="minorHAnsi" w:hAnsiTheme="minorHAnsi"/>
                <w:b/>
                <w:sz w:val="14"/>
              </w:rPr>
              <w:t>Wellbore</w:t>
            </w:r>
          </w:p>
        </w:tc>
        <w:tc>
          <w:tcPr>
            <w:tcW w:w="1152" w:type="pct"/>
          </w:tcPr>
          <w:p w14:paraId="0019657E" w14:textId="77777777" w:rsidR="00CC625E" w:rsidRPr="005E12E5" w:rsidRDefault="00CC625E" w:rsidP="002D2F79">
            <w:pPr>
              <w:rPr>
                <w:rFonts w:asciiTheme="minorHAnsi" w:hAnsiTheme="minorHAnsi"/>
                <w:sz w:val="14"/>
              </w:rPr>
            </w:pPr>
          </w:p>
        </w:tc>
      </w:tr>
      <w:tr w:rsidR="000C5579" w:rsidRPr="005E12E5" w14:paraId="34709254" w14:textId="77777777" w:rsidTr="00036F2D">
        <w:tc>
          <w:tcPr>
            <w:tcW w:w="579" w:type="pct"/>
            <w:shd w:val="clear" w:color="auto" w:fill="BFBFBF" w:themeFill="background1" w:themeFillShade="BF"/>
          </w:tcPr>
          <w:p w14:paraId="51F8A765" w14:textId="77777777" w:rsidR="00CC625E" w:rsidRPr="005E12E5" w:rsidRDefault="00CC625E" w:rsidP="002D2F79">
            <w:pPr>
              <w:rPr>
                <w:rFonts w:asciiTheme="minorHAnsi" w:hAnsiTheme="minorHAnsi"/>
                <w:b/>
                <w:sz w:val="14"/>
              </w:rPr>
            </w:pPr>
            <w:r w:rsidRPr="005E12E5">
              <w:rPr>
                <w:rFonts w:asciiTheme="minorHAnsi" w:hAnsiTheme="minorHAnsi"/>
                <w:b/>
                <w:sz w:val="14"/>
              </w:rPr>
              <w:t>Design</w:t>
            </w:r>
          </w:p>
        </w:tc>
        <w:tc>
          <w:tcPr>
            <w:tcW w:w="2057" w:type="pct"/>
          </w:tcPr>
          <w:p w14:paraId="4B3AB9AA" w14:textId="77777777" w:rsidR="00CC625E" w:rsidRPr="005E12E5" w:rsidRDefault="00CC625E" w:rsidP="002D2F79">
            <w:pPr>
              <w:rPr>
                <w:rFonts w:asciiTheme="minorHAnsi" w:hAnsiTheme="minorHAnsi"/>
                <w:sz w:val="14"/>
              </w:rPr>
            </w:pPr>
          </w:p>
        </w:tc>
        <w:tc>
          <w:tcPr>
            <w:tcW w:w="1213" w:type="pct"/>
            <w:shd w:val="clear" w:color="auto" w:fill="BFBFBF" w:themeFill="background1" w:themeFillShade="BF"/>
          </w:tcPr>
          <w:p w14:paraId="26F17EC8" w14:textId="77777777" w:rsidR="00CC625E" w:rsidRPr="005E12E5" w:rsidRDefault="00CC625E" w:rsidP="002D2F79">
            <w:pPr>
              <w:rPr>
                <w:rFonts w:asciiTheme="minorHAnsi" w:hAnsiTheme="minorHAnsi"/>
                <w:b/>
                <w:sz w:val="14"/>
              </w:rPr>
            </w:pPr>
            <w:r w:rsidRPr="005E12E5">
              <w:rPr>
                <w:rFonts w:asciiTheme="minorHAnsi" w:hAnsiTheme="minorHAnsi"/>
                <w:b/>
                <w:sz w:val="14"/>
              </w:rPr>
              <w:t>Case</w:t>
            </w:r>
          </w:p>
        </w:tc>
        <w:tc>
          <w:tcPr>
            <w:tcW w:w="1152" w:type="pct"/>
          </w:tcPr>
          <w:p w14:paraId="19999833" w14:textId="5B0841C5" w:rsidR="00CC625E" w:rsidRPr="005E12E5" w:rsidRDefault="00E0113A" w:rsidP="002D2F79">
            <w:pPr>
              <w:rPr>
                <w:rFonts w:asciiTheme="minorHAnsi" w:hAnsiTheme="minorHAnsi"/>
                <w:sz w:val="14"/>
              </w:rPr>
            </w:pPr>
            <w:r w:rsidRPr="00E0113A">
              <w:rPr>
                <w:rFonts w:asciiTheme="minorHAnsi" w:hAnsiTheme="minorHAnsi"/>
                <w:noProof/>
                <w:sz w:val="14"/>
              </w:rPr>
              <w:t>PH-11</w:t>
            </w:r>
          </w:p>
        </w:tc>
      </w:tr>
      <w:tr w:rsidR="000C5579" w:rsidRPr="005E12E5" w14:paraId="7964FBF9" w14:textId="77777777" w:rsidTr="00036F2D">
        <w:tc>
          <w:tcPr>
            <w:tcW w:w="579" w:type="pct"/>
            <w:shd w:val="clear" w:color="auto" w:fill="BFBFBF" w:themeFill="background1" w:themeFillShade="BF"/>
          </w:tcPr>
          <w:p w14:paraId="5DAA6406" w14:textId="77777777" w:rsidR="00CC625E" w:rsidRPr="005E12E5" w:rsidRDefault="00CC625E" w:rsidP="002D2F79">
            <w:pPr>
              <w:rPr>
                <w:rFonts w:asciiTheme="minorHAnsi" w:hAnsiTheme="minorHAnsi"/>
                <w:b/>
                <w:sz w:val="14"/>
              </w:rPr>
            </w:pPr>
            <w:r w:rsidRPr="005E12E5">
              <w:rPr>
                <w:rFonts w:asciiTheme="minorHAnsi" w:hAnsiTheme="minorHAnsi"/>
                <w:b/>
                <w:sz w:val="14"/>
              </w:rPr>
              <w:t>Hole MD</w:t>
            </w:r>
          </w:p>
        </w:tc>
        <w:tc>
          <w:tcPr>
            <w:tcW w:w="2057" w:type="pct"/>
          </w:tcPr>
          <w:p w14:paraId="6CCC2D44" w14:textId="77777777" w:rsidR="00CC625E" w:rsidRPr="005E12E5" w:rsidRDefault="00A439E7" w:rsidP="002D2F79">
            <w:pPr>
              <w:rPr>
                <w:rFonts w:asciiTheme="minorHAnsi" w:hAnsiTheme="minorHAnsi"/>
                <w:sz w:val="14"/>
              </w:rPr>
            </w:pPr>
            <w:r>
              <w:rPr>
                <w:rFonts w:asciiTheme="minorHAnsi" w:hAnsiTheme="minorHAnsi"/>
                <w:noProof/>
                <w:sz w:val="14"/>
              </w:rPr>
              <w:t>2945,00</w:t>
            </w:r>
            <w:r w:rsidR="00C867D6"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6FF189E7" w14:textId="77777777" w:rsidR="00CC625E" w:rsidRPr="005E12E5" w:rsidRDefault="00CC625E" w:rsidP="002D2F79">
            <w:pPr>
              <w:rPr>
                <w:rFonts w:asciiTheme="minorHAnsi" w:hAnsiTheme="minorHAnsi"/>
                <w:b/>
                <w:sz w:val="14"/>
              </w:rPr>
            </w:pPr>
            <w:r w:rsidRPr="005E12E5">
              <w:rPr>
                <w:rFonts w:asciiTheme="minorHAnsi" w:hAnsiTheme="minorHAnsi"/>
                <w:b/>
                <w:sz w:val="14"/>
              </w:rPr>
              <w:t>Hole TVD</w:t>
            </w:r>
          </w:p>
        </w:tc>
        <w:tc>
          <w:tcPr>
            <w:tcW w:w="1152" w:type="pct"/>
          </w:tcPr>
          <w:p w14:paraId="20445B08" w14:textId="77777777" w:rsidR="00CC625E" w:rsidRPr="005E12E5" w:rsidRDefault="00FC3C8A" w:rsidP="00FC3C8A">
            <w:pPr>
              <w:rPr>
                <w:rFonts w:asciiTheme="minorHAnsi" w:hAnsiTheme="minorHAnsi"/>
                <w:sz w:val="14"/>
              </w:rPr>
            </w:pPr>
            <w:r>
              <w:rPr>
                <w:rFonts w:asciiTheme="minorHAnsi" w:hAnsiTheme="minorHAnsi"/>
                <w:sz w:val="14"/>
                <w:lang w:eastAsia="x-none"/>
              </w:rPr>
              <w:t>2162,80</w:t>
            </w:r>
            <w:r w:rsidRPr="005E12E5">
              <w:rPr>
                <w:rFonts w:asciiTheme="minorHAnsi" w:hAnsiTheme="minorHAnsi"/>
                <w:sz w:val="14"/>
                <w:lang w:eastAsia="x-none"/>
              </w:rPr>
              <w:t xml:space="preserve"> </w:t>
            </w:r>
            <w:r>
              <w:rPr>
                <w:rFonts w:asciiTheme="minorHAnsi" w:hAnsiTheme="minorHAnsi"/>
                <w:sz w:val="14"/>
                <w:lang w:eastAsia="x-none"/>
              </w:rPr>
              <w:t>m</w:t>
            </w:r>
          </w:p>
        </w:tc>
      </w:tr>
      <w:tr w:rsidR="000C5579" w:rsidRPr="005E12E5" w14:paraId="7862B8E7" w14:textId="77777777" w:rsidTr="00036F2D">
        <w:tc>
          <w:tcPr>
            <w:tcW w:w="579" w:type="pct"/>
            <w:shd w:val="clear" w:color="auto" w:fill="BFBFBF" w:themeFill="background1" w:themeFillShade="BF"/>
          </w:tcPr>
          <w:p w14:paraId="322376E5" w14:textId="77777777" w:rsidR="00CC625E" w:rsidRPr="005E12E5" w:rsidRDefault="00CC625E" w:rsidP="002D2F79">
            <w:pPr>
              <w:rPr>
                <w:rFonts w:asciiTheme="minorHAnsi" w:hAnsiTheme="minorHAnsi"/>
                <w:b/>
                <w:sz w:val="14"/>
              </w:rPr>
            </w:pPr>
            <w:r w:rsidRPr="005E12E5">
              <w:rPr>
                <w:rFonts w:asciiTheme="minorHAnsi" w:hAnsiTheme="minorHAnsi"/>
                <w:b/>
                <w:sz w:val="14"/>
              </w:rPr>
              <w:t>Air Gap</w:t>
            </w:r>
          </w:p>
        </w:tc>
        <w:tc>
          <w:tcPr>
            <w:tcW w:w="2057" w:type="pct"/>
          </w:tcPr>
          <w:p w14:paraId="1594F75A" w14:textId="77777777" w:rsidR="00CC625E" w:rsidRPr="005E12E5" w:rsidRDefault="00A439E7" w:rsidP="002D2F79">
            <w:pPr>
              <w:rPr>
                <w:rFonts w:asciiTheme="minorHAnsi" w:hAnsiTheme="minorHAnsi"/>
                <w:sz w:val="14"/>
              </w:rPr>
            </w:pPr>
            <w:r>
              <w:rPr>
                <w:rFonts w:asciiTheme="minorHAnsi" w:hAnsiTheme="minorHAnsi"/>
                <w:noProof/>
                <w:sz w:val="14"/>
              </w:rPr>
              <w:t>35,00</w:t>
            </w:r>
            <w:r w:rsidR="00C867D6"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0EE1E81A" w14:textId="77777777" w:rsidR="00CC625E" w:rsidRPr="005E12E5" w:rsidRDefault="00AF64A7" w:rsidP="002D2F79">
            <w:pPr>
              <w:rPr>
                <w:rFonts w:asciiTheme="minorHAnsi" w:hAnsiTheme="minorHAnsi"/>
                <w:b/>
                <w:sz w:val="14"/>
              </w:rPr>
            </w:pPr>
            <w:r>
              <w:rPr>
                <w:rFonts w:asciiTheme="minorHAnsi" w:hAnsiTheme="minorHAnsi"/>
                <w:b/>
                <w:sz w:val="14"/>
              </w:rPr>
              <w:t>Water Depth</w:t>
            </w:r>
          </w:p>
        </w:tc>
        <w:tc>
          <w:tcPr>
            <w:tcW w:w="1152" w:type="pct"/>
          </w:tcPr>
          <w:p w14:paraId="0B91EDF6" w14:textId="77777777" w:rsidR="00CC625E" w:rsidRPr="005E12E5" w:rsidRDefault="00A439E7" w:rsidP="002D2F79">
            <w:pPr>
              <w:rPr>
                <w:rFonts w:asciiTheme="minorHAnsi" w:hAnsiTheme="minorHAnsi"/>
                <w:sz w:val="14"/>
              </w:rPr>
            </w:pPr>
            <w:r>
              <w:rPr>
                <w:rFonts w:asciiTheme="minorHAnsi" w:hAnsiTheme="minorHAnsi"/>
                <w:noProof/>
                <w:sz w:val="14"/>
              </w:rPr>
              <w:t>50,00</w:t>
            </w:r>
            <w:r w:rsidR="003927F3" w:rsidRPr="005E12E5">
              <w:rPr>
                <w:rFonts w:asciiTheme="minorHAnsi" w:hAnsiTheme="minorHAnsi"/>
                <w:noProof/>
                <w:sz w:val="14"/>
              </w:rPr>
              <w:t xml:space="preserve"> </w:t>
            </w:r>
            <w:r>
              <w:rPr>
                <w:rFonts w:asciiTheme="minorHAnsi" w:hAnsiTheme="minorHAnsi"/>
                <w:noProof/>
                <w:sz w:val="14"/>
              </w:rPr>
              <w:t>m</w:t>
            </w:r>
          </w:p>
        </w:tc>
      </w:tr>
      <w:tr w:rsidR="000C5579" w:rsidRPr="005E12E5" w14:paraId="581B1469" w14:textId="77777777" w:rsidTr="00036F2D">
        <w:tc>
          <w:tcPr>
            <w:tcW w:w="579" w:type="pct"/>
            <w:shd w:val="clear" w:color="auto" w:fill="BFBFBF" w:themeFill="background1" w:themeFillShade="BF"/>
          </w:tcPr>
          <w:p w14:paraId="7E5C5B25" w14:textId="77777777" w:rsidR="00CC625E" w:rsidRPr="005E12E5" w:rsidRDefault="00CC625E" w:rsidP="002D2F79">
            <w:pPr>
              <w:rPr>
                <w:rFonts w:asciiTheme="minorHAnsi" w:hAnsiTheme="minorHAnsi"/>
                <w:b/>
                <w:sz w:val="14"/>
              </w:rPr>
            </w:pPr>
            <w:r w:rsidRPr="005E12E5">
              <w:rPr>
                <w:rFonts w:asciiTheme="minorHAnsi" w:hAnsiTheme="minorHAnsi"/>
                <w:b/>
                <w:sz w:val="14"/>
              </w:rPr>
              <w:t>Reference Point</w:t>
            </w:r>
          </w:p>
        </w:tc>
        <w:tc>
          <w:tcPr>
            <w:tcW w:w="2057" w:type="pct"/>
          </w:tcPr>
          <w:p w14:paraId="38218391" w14:textId="77777777" w:rsidR="00CC625E" w:rsidRPr="005E12E5" w:rsidRDefault="00A439E7" w:rsidP="00681AAD">
            <w:pPr>
              <w:rPr>
                <w:rFonts w:asciiTheme="minorHAnsi" w:hAnsiTheme="minorHAnsi"/>
                <w:noProof/>
                <w:sz w:val="14"/>
              </w:rPr>
            </w:pPr>
            <w:r>
              <w:rPr>
                <w:rFonts w:asciiTheme="minorHAnsi" w:hAnsiTheme="minorHAnsi"/>
                <w:noProof/>
                <w:sz w:val="14"/>
              </w:rPr>
              <w:t>Datum #1</w:t>
            </w:r>
            <w:r w:rsidR="00681AAD" w:rsidRPr="005E12E5">
              <w:rPr>
                <w:rFonts w:asciiTheme="minorHAnsi" w:hAnsiTheme="minorHAnsi"/>
                <w:noProof/>
                <w:sz w:val="14"/>
              </w:rPr>
              <w:t xml:space="preserve"> @ </w:t>
            </w:r>
            <w:r w:rsidR="00BB7373"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78C12584" w14:textId="77777777" w:rsidR="00CC625E" w:rsidRPr="005E12E5" w:rsidRDefault="00CC625E" w:rsidP="00AF64A7">
            <w:pPr>
              <w:rPr>
                <w:rFonts w:asciiTheme="minorHAnsi" w:hAnsiTheme="minorHAnsi"/>
                <w:b/>
                <w:sz w:val="14"/>
              </w:rPr>
            </w:pPr>
            <w:r w:rsidRPr="005E12E5">
              <w:rPr>
                <w:rFonts w:asciiTheme="minorHAnsi" w:hAnsiTheme="minorHAnsi"/>
                <w:b/>
                <w:sz w:val="14"/>
              </w:rPr>
              <w:t>Well Type</w:t>
            </w:r>
          </w:p>
        </w:tc>
        <w:tc>
          <w:tcPr>
            <w:tcW w:w="1152" w:type="pct"/>
          </w:tcPr>
          <w:p w14:paraId="24C942F9" w14:textId="77777777" w:rsidR="00FA2D83" w:rsidRPr="005E12E5" w:rsidRDefault="00A439E7" w:rsidP="002D2F79">
            <w:pPr>
              <w:rPr>
                <w:rFonts w:asciiTheme="minorHAnsi" w:hAnsiTheme="minorHAnsi"/>
                <w:sz w:val="14"/>
              </w:rPr>
            </w:pPr>
            <w:r>
              <w:rPr>
                <w:rFonts w:asciiTheme="minorHAnsi" w:hAnsiTheme="minorHAnsi"/>
                <w:noProof/>
                <w:sz w:val="14"/>
              </w:rPr>
              <w:t>Platform</w:t>
            </w:r>
          </w:p>
        </w:tc>
      </w:tr>
    </w:tbl>
    <w:p w14:paraId="21EAE4B3" w14:textId="77777777" w:rsidR="006B66D8" w:rsidRPr="00DD341F" w:rsidRDefault="006B66D8" w:rsidP="00DD341F">
      <w:pPr>
        <w:pStyle w:val="Heading2SubSectionHeader-Fluids"/>
        <w:keepNext/>
        <w:numPr>
          <w:ilvl w:val="1"/>
          <w:numId w:val="4"/>
        </w:numPr>
        <w:spacing w:line="240" w:lineRule="auto"/>
        <w:ind w:left="720" w:right="-86" w:hanging="806"/>
        <w:rPr>
          <w:rFonts w:asciiTheme="minorHAnsi" w:hAnsiTheme="minorHAnsi"/>
          <w:b/>
        </w:rPr>
      </w:pPr>
      <w:bookmarkStart w:id="0" w:name="_Toc405811710"/>
      <w:r w:rsidRPr="00DD341F">
        <w:rPr>
          <w:rFonts w:asciiTheme="minorHAnsi" w:hAnsiTheme="minorHAnsi"/>
          <w:b/>
        </w:rPr>
        <w:t>Active Fluid</w:t>
      </w:r>
      <w:bookmarkEnd w:id="0"/>
    </w:p>
    <w:p w14:paraId="4B5477BA" w14:textId="77777777" w:rsidR="006B66D8" w:rsidRPr="00787620" w:rsidRDefault="006B66D8"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bookmarkStart w:id="1" w:name="_Toc405811711"/>
      <w:r w:rsidRPr="00787620">
        <w:rPr>
          <w:rFonts w:asciiTheme="minorHAnsi" w:hAnsiTheme="minorHAnsi"/>
          <w:b/>
          <w:sz w:val="22"/>
        </w:rPr>
        <w:t>Fluid Data</w:t>
      </w:r>
      <w:bookmarkEnd w:id="1"/>
    </w:p>
    <w:tbl>
      <w:tblPr>
        <w:tblStyle w:val="TableGrid"/>
        <w:tblW w:w="5000" w:type="pct"/>
        <w:tblBorders>
          <w:left w:val="single" w:sz="4" w:space="0" w:color="auto"/>
          <w:right w:val="single" w:sz="4" w:space="0" w:color="auto"/>
          <w:insideV w:val="single" w:sz="4" w:space="0" w:color="auto"/>
        </w:tblBorders>
        <w:tblLook w:val="0600" w:firstRow="0" w:lastRow="0" w:firstColumn="0" w:lastColumn="0" w:noHBand="1" w:noVBand="1"/>
      </w:tblPr>
      <w:tblGrid>
        <w:gridCol w:w="2697"/>
        <w:gridCol w:w="2697"/>
        <w:gridCol w:w="2698"/>
        <w:gridCol w:w="2698"/>
      </w:tblGrid>
      <w:tr w:rsidR="000C5579" w:rsidRPr="005E12E5" w14:paraId="20D4E03E" w14:textId="77777777" w:rsidTr="00036F2D">
        <w:tc>
          <w:tcPr>
            <w:tcW w:w="1250" w:type="pct"/>
            <w:shd w:val="clear" w:color="auto" w:fill="BFBFBF" w:themeFill="background1" w:themeFillShade="BF"/>
          </w:tcPr>
          <w:p w14:paraId="0281E61A" w14:textId="77777777" w:rsidR="006B66D8" w:rsidRPr="005E12E5" w:rsidRDefault="006B66D8" w:rsidP="002D2F79">
            <w:pPr>
              <w:rPr>
                <w:rFonts w:asciiTheme="minorHAnsi" w:hAnsiTheme="minorHAnsi"/>
                <w:b/>
                <w:sz w:val="14"/>
              </w:rPr>
            </w:pPr>
            <w:r w:rsidRPr="005E12E5">
              <w:rPr>
                <w:rFonts w:asciiTheme="minorHAnsi" w:hAnsiTheme="minorHAnsi"/>
                <w:b/>
                <w:sz w:val="14"/>
              </w:rPr>
              <w:t>Fluid</w:t>
            </w:r>
          </w:p>
        </w:tc>
        <w:tc>
          <w:tcPr>
            <w:tcW w:w="1250" w:type="pct"/>
          </w:tcPr>
          <w:p w14:paraId="4C652A84" w14:textId="77777777" w:rsidR="006B66D8" w:rsidRPr="005E12E5" w:rsidRDefault="00A439E7" w:rsidP="002D2F79">
            <w:pPr>
              <w:rPr>
                <w:rFonts w:asciiTheme="minorHAnsi" w:hAnsiTheme="minorHAnsi"/>
                <w:sz w:val="14"/>
              </w:rPr>
            </w:pPr>
            <w:r>
              <w:rPr>
                <w:rFonts w:asciiTheme="minorHAnsi" w:hAnsiTheme="minorHAnsi"/>
                <w:noProof/>
                <w:sz w:val="14"/>
              </w:rPr>
              <w:t>Mud #1</w:t>
            </w:r>
          </w:p>
        </w:tc>
        <w:tc>
          <w:tcPr>
            <w:tcW w:w="1250" w:type="pct"/>
            <w:shd w:val="clear" w:color="auto" w:fill="BFBFBF" w:themeFill="background1" w:themeFillShade="BF"/>
          </w:tcPr>
          <w:p w14:paraId="601CF733" w14:textId="77777777" w:rsidR="006B66D8" w:rsidRPr="005E12E5" w:rsidRDefault="006B66D8" w:rsidP="002D2F79">
            <w:pPr>
              <w:rPr>
                <w:rFonts w:asciiTheme="minorHAnsi" w:hAnsiTheme="minorHAnsi"/>
                <w:b/>
                <w:sz w:val="14"/>
              </w:rPr>
            </w:pPr>
            <w:r w:rsidRPr="005E12E5">
              <w:rPr>
                <w:rFonts w:asciiTheme="minorHAnsi" w:hAnsiTheme="minorHAnsi"/>
                <w:b/>
                <w:sz w:val="14"/>
              </w:rPr>
              <w:t>Type</w:t>
            </w:r>
          </w:p>
        </w:tc>
        <w:tc>
          <w:tcPr>
            <w:tcW w:w="1250" w:type="pct"/>
          </w:tcPr>
          <w:p w14:paraId="524449ED" w14:textId="77777777" w:rsidR="006B66D8" w:rsidRPr="005E12E5" w:rsidRDefault="00A439E7" w:rsidP="002D2F79">
            <w:pPr>
              <w:rPr>
                <w:rFonts w:asciiTheme="minorHAnsi" w:hAnsiTheme="minorHAnsi"/>
                <w:sz w:val="14"/>
              </w:rPr>
            </w:pPr>
            <w:r>
              <w:rPr>
                <w:rFonts w:asciiTheme="minorHAnsi" w:hAnsiTheme="minorHAnsi"/>
                <w:noProof/>
                <w:sz w:val="14"/>
              </w:rPr>
              <w:t>Mud</w:t>
            </w:r>
          </w:p>
        </w:tc>
      </w:tr>
      <w:tr w:rsidR="000C5579" w:rsidRPr="005E12E5" w14:paraId="19D8E490" w14:textId="77777777" w:rsidTr="00036F2D">
        <w:tc>
          <w:tcPr>
            <w:tcW w:w="1250" w:type="pct"/>
            <w:shd w:val="clear" w:color="auto" w:fill="BFBFBF" w:themeFill="background1" w:themeFillShade="BF"/>
          </w:tcPr>
          <w:p w14:paraId="21AB6784" w14:textId="77777777" w:rsidR="006B66D8" w:rsidRPr="005E12E5" w:rsidRDefault="006B66D8" w:rsidP="002D2F79">
            <w:pPr>
              <w:rPr>
                <w:rFonts w:asciiTheme="minorHAnsi" w:hAnsiTheme="minorHAnsi"/>
                <w:b/>
                <w:sz w:val="14"/>
              </w:rPr>
            </w:pPr>
            <w:r w:rsidRPr="005E12E5">
              <w:rPr>
                <w:rFonts w:asciiTheme="minorHAnsi" w:hAnsiTheme="minorHAnsi"/>
                <w:b/>
                <w:sz w:val="14"/>
              </w:rPr>
              <w:t>Mud Base Type</w:t>
            </w:r>
          </w:p>
        </w:tc>
        <w:tc>
          <w:tcPr>
            <w:tcW w:w="1250" w:type="pct"/>
          </w:tcPr>
          <w:p w14:paraId="47AF073F" w14:textId="77777777" w:rsidR="006B66D8" w:rsidRPr="005E12E5" w:rsidRDefault="00A439E7" w:rsidP="002D2F79">
            <w:pPr>
              <w:rPr>
                <w:rFonts w:asciiTheme="minorHAnsi" w:hAnsiTheme="minorHAnsi"/>
                <w:sz w:val="14"/>
              </w:rPr>
            </w:pPr>
            <w:r>
              <w:rPr>
                <w:rFonts w:asciiTheme="minorHAnsi" w:hAnsiTheme="minorHAnsi"/>
                <w:noProof/>
                <w:sz w:val="14"/>
              </w:rPr>
              <w:t>Brine</w:t>
            </w:r>
          </w:p>
        </w:tc>
        <w:tc>
          <w:tcPr>
            <w:tcW w:w="1250" w:type="pct"/>
            <w:shd w:val="clear" w:color="auto" w:fill="BFBFBF" w:themeFill="background1" w:themeFillShade="BF"/>
          </w:tcPr>
          <w:p w14:paraId="20B5E2FE" w14:textId="77777777" w:rsidR="006B66D8" w:rsidRPr="005E12E5" w:rsidRDefault="006B66D8" w:rsidP="002D2F79">
            <w:pPr>
              <w:rPr>
                <w:rFonts w:asciiTheme="minorHAnsi" w:hAnsiTheme="minorHAnsi"/>
                <w:b/>
                <w:sz w:val="14"/>
              </w:rPr>
            </w:pPr>
            <w:r w:rsidRPr="005E12E5">
              <w:rPr>
                <w:rFonts w:asciiTheme="minorHAnsi" w:hAnsiTheme="minorHAnsi"/>
                <w:b/>
                <w:sz w:val="14"/>
              </w:rPr>
              <w:t>Base Fluid</w:t>
            </w:r>
          </w:p>
        </w:tc>
        <w:tc>
          <w:tcPr>
            <w:tcW w:w="1250" w:type="pct"/>
          </w:tcPr>
          <w:p w14:paraId="7CD1DB59" w14:textId="77777777" w:rsidR="006B66D8" w:rsidRPr="005E12E5" w:rsidRDefault="00A439E7" w:rsidP="002D2F79">
            <w:pPr>
              <w:rPr>
                <w:rFonts w:asciiTheme="minorHAnsi" w:hAnsiTheme="minorHAnsi"/>
                <w:sz w:val="14"/>
              </w:rPr>
            </w:pPr>
            <w:r>
              <w:rPr>
                <w:rFonts w:asciiTheme="minorHAnsi" w:hAnsiTheme="minorHAnsi"/>
                <w:noProof/>
                <w:sz w:val="14"/>
              </w:rPr>
              <w:t>Brine</w:t>
            </w:r>
          </w:p>
        </w:tc>
      </w:tr>
      <w:tr w:rsidR="000C5579" w:rsidRPr="005E12E5" w14:paraId="3FE759CB" w14:textId="77777777" w:rsidTr="00036F2D">
        <w:tc>
          <w:tcPr>
            <w:tcW w:w="1250" w:type="pct"/>
            <w:shd w:val="clear" w:color="auto" w:fill="BFBFBF" w:themeFill="background1" w:themeFillShade="BF"/>
          </w:tcPr>
          <w:p w14:paraId="30C52C46" w14:textId="77777777" w:rsidR="006B66D8" w:rsidRPr="005E12E5" w:rsidRDefault="006B66D8" w:rsidP="002D2F79">
            <w:pPr>
              <w:rPr>
                <w:rFonts w:asciiTheme="minorHAnsi" w:hAnsiTheme="minorHAnsi"/>
                <w:b/>
                <w:sz w:val="14"/>
              </w:rPr>
            </w:pPr>
            <w:r w:rsidRPr="005E12E5">
              <w:rPr>
                <w:rFonts w:asciiTheme="minorHAnsi" w:hAnsiTheme="minorHAnsi"/>
                <w:b/>
                <w:sz w:val="14"/>
              </w:rPr>
              <w:t>Rheology Model</w:t>
            </w:r>
          </w:p>
        </w:tc>
        <w:tc>
          <w:tcPr>
            <w:tcW w:w="1250" w:type="pct"/>
          </w:tcPr>
          <w:p w14:paraId="1740499B" w14:textId="77777777" w:rsidR="006B66D8" w:rsidRPr="005E12E5" w:rsidRDefault="00A439E7" w:rsidP="002D2F79">
            <w:pPr>
              <w:rPr>
                <w:rFonts w:asciiTheme="minorHAnsi" w:hAnsiTheme="minorHAnsi"/>
                <w:sz w:val="14"/>
              </w:rPr>
            </w:pPr>
            <w:r>
              <w:rPr>
                <w:rFonts w:asciiTheme="minorHAnsi" w:hAnsiTheme="minorHAnsi"/>
                <w:noProof/>
                <w:sz w:val="14"/>
              </w:rPr>
              <w:t>Newtonian</w:t>
            </w:r>
          </w:p>
        </w:tc>
        <w:tc>
          <w:tcPr>
            <w:tcW w:w="1250" w:type="pct"/>
            <w:shd w:val="clear" w:color="auto" w:fill="BFBFBF" w:themeFill="background1" w:themeFillShade="BF"/>
          </w:tcPr>
          <w:p w14:paraId="1854806D" w14:textId="77777777" w:rsidR="006B66D8" w:rsidRPr="005E12E5" w:rsidRDefault="004D6FA1" w:rsidP="002D2F79">
            <w:pPr>
              <w:rPr>
                <w:rFonts w:asciiTheme="minorHAnsi" w:hAnsiTheme="minorHAnsi"/>
                <w:b/>
                <w:sz w:val="14"/>
              </w:rPr>
            </w:pPr>
            <w:r w:rsidRPr="005E12E5">
              <w:rPr>
                <w:rFonts w:asciiTheme="minorHAnsi" w:hAnsiTheme="minorHAnsi"/>
                <w:b/>
                <w:sz w:val="14"/>
              </w:rPr>
              <w:t>Foamed</w:t>
            </w:r>
          </w:p>
        </w:tc>
        <w:tc>
          <w:tcPr>
            <w:tcW w:w="1250" w:type="pct"/>
          </w:tcPr>
          <w:p w14:paraId="7CCF8327" w14:textId="77777777" w:rsidR="006B66D8" w:rsidRPr="005E12E5" w:rsidRDefault="006B66D8" w:rsidP="002D2F79">
            <w:pPr>
              <w:rPr>
                <w:rFonts w:asciiTheme="minorHAnsi" w:hAnsiTheme="minorHAnsi"/>
                <w:sz w:val="14"/>
              </w:rPr>
            </w:pPr>
          </w:p>
        </w:tc>
      </w:tr>
    </w:tbl>
    <w:p w14:paraId="296C8682" w14:textId="77777777" w:rsidR="000D66EB" w:rsidRPr="00787620" w:rsidRDefault="00BD09E2"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r w:rsidRPr="00787620">
        <w:rPr>
          <w:rFonts w:asciiTheme="minorHAnsi" w:hAnsiTheme="minorHAnsi"/>
          <w:b/>
          <w:sz w:val="22"/>
          <w:lang w:val="en-US"/>
        </w:rPr>
        <w:t>Compressibility Data</w:t>
      </w:r>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44"/>
        <w:gridCol w:w="2844"/>
        <w:gridCol w:w="2646"/>
        <w:gridCol w:w="2656"/>
      </w:tblGrid>
      <w:tr w:rsidR="007D4040" w:rsidRPr="005E12E5" w14:paraId="55532F05" w14:textId="77777777" w:rsidTr="00036F2D">
        <w:tc>
          <w:tcPr>
            <w:tcW w:w="1225" w:type="pct"/>
            <w:shd w:val="clear" w:color="auto" w:fill="C0C0C0"/>
          </w:tcPr>
          <w:p w14:paraId="4370E0D3" w14:textId="77777777" w:rsidR="007D4040" w:rsidRPr="005E12E5" w:rsidRDefault="007D4040" w:rsidP="007D4040">
            <w:pPr>
              <w:rPr>
                <w:rFonts w:asciiTheme="minorHAnsi" w:hAnsiTheme="minorHAnsi"/>
                <w:b/>
                <w:sz w:val="14"/>
              </w:rPr>
            </w:pPr>
            <w:r w:rsidRPr="005E12E5">
              <w:rPr>
                <w:rFonts w:asciiTheme="minorHAnsi" w:hAnsiTheme="minorHAnsi"/>
                <w:b/>
                <w:sz w:val="14"/>
              </w:rPr>
              <w:t>Oil (Vol)/Water (Vol)</w:t>
            </w:r>
          </w:p>
        </w:tc>
        <w:tc>
          <w:tcPr>
            <w:tcW w:w="1318" w:type="pct"/>
          </w:tcPr>
          <w:p w14:paraId="5C6DCFF3" w14:textId="77777777" w:rsidR="007D4040" w:rsidRPr="005E12E5" w:rsidRDefault="007D4040" w:rsidP="007D4040">
            <w:pPr>
              <w:rPr>
                <w:rFonts w:asciiTheme="minorHAnsi" w:hAnsiTheme="minorHAnsi"/>
                <w:sz w:val="14"/>
              </w:rPr>
            </w:pPr>
            <w:r>
              <w:rPr>
                <w:rFonts w:asciiTheme="minorHAnsi" w:hAnsiTheme="minorHAnsi"/>
                <w:sz w:val="14"/>
              </w:rPr>
              <w:t>80,00</w:t>
            </w:r>
            <w:r w:rsidRPr="005E12E5">
              <w:rPr>
                <w:rFonts w:asciiTheme="minorHAnsi" w:hAnsiTheme="minorHAnsi"/>
                <w:sz w:val="14"/>
              </w:rPr>
              <w:t xml:space="preserve"> </w:t>
            </w:r>
            <w:r>
              <w:rPr>
                <w:rFonts w:asciiTheme="minorHAnsi" w:hAnsiTheme="minorHAnsi"/>
                <w:sz w:val="14"/>
              </w:rPr>
              <w:t>%</w:t>
            </w:r>
            <w:r w:rsidRPr="005E12E5">
              <w:rPr>
                <w:rFonts w:asciiTheme="minorHAnsi" w:hAnsiTheme="minorHAnsi"/>
                <w:sz w:val="14"/>
              </w:rPr>
              <w:t>/</w:t>
            </w:r>
            <w:r>
              <w:rPr>
                <w:rFonts w:asciiTheme="minorHAnsi" w:hAnsiTheme="minorHAnsi"/>
                <w:sz w:val="14"/>
              </w:rPr>
              <w:t>20,00</w:t>
            </w:r>
            <w:r w:rsidRPr="005E12E5">
              <w:rPr>
                <w:rFonts w:asciiTheme="minorHAnsi" w:hAnsiTheme="minorHAnsi"/>
                <w:sz w:val="14"/>
              </w:rPr>
              <w:t xml:space="preserve"> </w:t>
            </w:r>
            <w:r>
              <w:rPr>
                <w:rFonts w:asciiTheme="minorHAnsi" w:hAnsiTheme="minorHAnsi"/>
                <w:sz w:val="14"/>
              </w:rPr>
              <w:t>%</w:t>
            </w:r>
          </w:p>
        </w:tc>
        <w:tc>
          <w:tcPr>
            <w:tcW w:w="1226" w:type="pct"/>
            <w:shd w:val="clear" w:color="auto" w:fill="C0C0C0"/>
          </w:tcPr>
          <w:p w14:paraId="7BCF7A2F" w14:textId="77777777" w:rsidR="007D4040" w:rsidRPr="005E12E5" w:rsidRDefault="007D4040" w:rsidP="007D4040">
            <w:pPr>
              <w:rPr>
                <w:rFonts w:asciiTheme="minorHAnsi" w:hAnsiTheme="minorHAnsi"/>
                <w:b/>
                <w:sz w:val="14"/>
              </w:rPr>
            </w:pPr>
            <w:r w:rsidRPr="005E12E5">
              <w:rPr>
                <w:rFonts w:asciiTheme="minorHAnsi" w:hAnsiTheme="minorHAnsi"/>
                <w:b/>
                <w:sz w:val="14"/>
              </w:rPr>
              <w:t>Reference Temperature</w:t>
            </w:r>
          </w:p>
        </w:tc>
        <w:tc>
          <w:tcPr>
            <w:tcW w:w="1232" w:type="pct"/>
          </w:tcPr>
          <w:p w14:paraId="618F6644" w14:textId="77777777" w:rsidR="007D4040" w:rsidRPr="005E12E5" w:rsidRDefault="007D4040" w:rsidP="007D4040">
            <w:pPr>
              <w:rPr>
                <w:rFonts w:asciiTheme="minorHAnsi" w:hAnsiTheme="minorHAnsi"/>
                <w:sz w:val="14"/>
              </w:rPr>
            </w:pPr>
            <w:r>
              <w:rPr>
                <w:rFonts w:asciiTheme="minorHAnsi" w:hAnsiTheme="minorHAnsi"/>
                <w:sz w:val="14"/>
              </w:rPr>
              <w:t>21,111</w:t>
            </w:r>
          </w:p>
        </w:tc>
      </w:tr>
      <w:tr w:rsidR="007D4040" w:rsidRPr="005E12E5" w14:paraId="20E97362" w14:textId="77777777" w:rsidTr="00036F2D">
        <w:tc>
          <w:tcPr>
            <w:tcW w:w="1225" w:type="pct"/>
            <w:shd w:val="clear" w:color="auto" w:fill="C0C0C0"/>
          </w:tcPr>
          <w:p w14:paraId="733FB75E" w14:textId="77777777" w:rsidR="007D4040" w:rsidRPr="005E12E5" w:rsidRDefault="007D4040" w:rsidP="007D4040">
            <w:pPr>
              <w:rPr>
                <w:rFonts w:asciiTheme="minorHAnsi" w:hAnsiTheme="minorHAnsi"/>
                <w:b/>
                <w:sz w:val="14"/>
              </w:rPr>
            </w:pPr>
            <w:r w:rsidRPr="005E12E5">
              <w:rPr>
                <w:rFonts w:asciiTheme="minorHAnsi" w:hAnsiTheme="minorHAnsi"/>
                <w:b/>
                <w:sz w:val="14"/>
              </w:rPr>
              <w:t>Salt Content</w:t>
            </w:r>
            <w:r w:rsidR="007F7AC7" w:rsidRPr="005E12E5">
              <w:rPr>
                <w:rFonts w:asciiTheme="minorHAnsi" w:hAnsiTheme="minorHAnsi"/>
                <w:b/>
                <w:sz w:val="14"/>
              </w:rPr>
              <w:t xml:space="preserve"> </w:t>
            </w:r>
            <w:r w:rsidRPr="005E12E5">
              <w:rPr>
                <w:rFonts w:asciiTheme="minorHAnsi" w:hAnsiTheme="minorHAnsi"/>
                <w:b/>
                <w:sz w:val="14"/>
              </w:rPr>
              <w:t>(</w:t>
            </w:r>
            <w:proofErr w:type="spellStart"/>
            <w:r w:rsidRPr="005E12E5">
              <w:rPr>
                <w:rFonts w:asciiTheme="minorHAnsi" w:hAnsiTheme="minorHAnsi"/>
                <w:b/>
                <w:sz w:val="14"/>
              </w:rPr>
              <w:t>wt</w:t>
            </w:r>
            <w:proofErr w:type="spellEnd"/>
            <w:r w:rsidRPr="005E12E5">
              <w:rPr>
                <w:rFonts w:asciiTheme="minorHAnsi" w:hAnsiTheme="minorHAnsi"/>
                <w:b/>
                <w:sz w:val="14"/>
              </w:rPr>
              <w:t>)</w:t>
            </w:r>
          </w:p>
        </w:tc>
        <w:tc>
          <w:tcPr>
            <w:tcW w:w="1318" w:type="pct"/>
          </w:tcPr>
          <w:p w14:paraId="6E6A8835" w14:textId="77777777" w:rsidR="007D4040" w:rsidRPr="005E12E5" w:rsidRDefault="007D4040" w:rsidP="007D4040">
            <w:pPr>
              <w:rPr>
                <w:rFonts w:asciiTheme="minorHAnsi" w:hAnsiTheme="minorHAnsi"/>
                <w:sz w:val="14"/>
              </w:rPr>
            </w:pPr>
            <w:r>
              <w:rPr>
                <w:rFonts w:asciiTheme="minorHAnsi" w:hAnsiTheme="minorHAnsi"/>
                <w:sz w:val="14"/>
              </w:rPr>
              <w:t>10,00</w:t>
            </w:r>
          </w:p>
        </w:tc>
        <w:tc>
          <w:tcPr>
            <w:tcW w:w="1226" w:type="pct"/>
            <w:shd w:val="clear" w:color="auto" w:fill="C0C0C0"/>
          </w:tcPr>
          <w:p w14:paraId="07F84B39" w14:textId="77777777" w:rsidR="007D4040" w:rsidRPr="005E12E5" w:rsidRDefault="007D4040" w:rsidP="007D4040">
            <w:pPr>
              <w:rPr>
                <w:rFonts w:asciiTheme="minorHAnsi" w:hAnsiTheme="minorHAnsi"/>
                <w:b/>
                <w:sz w:val="14"/>
              </w:rPr>
            </w:pPr>
            <w:r w:rsidRPr="005E12E5">
              <w:rPr>
                <w:rFonts w:asciiTheme="minorHAnsi" w:hAnsiTheme="minorHAnsi"/>
                <w:b/>
                <w:sz w:val="14"/>
              </w:rPr>
              <w:t>Average Solid Gravity</w:t>
            </w:r>
          </w:p>
        </w:tc>
        <w:tc>
          <w:tcPr>
            <w:tcW w:w="1232" w:type="pct"/>
          </w:tcPr>
          <w:p w14:paraId="5B6A87D2" w14:textId="77777777" w:rsidR="007D4040" w:rsidRPr="005E12E5" w:rsidRDefault="007D4040" w:rsidP="007D4040">
            <w:pPr>
              <w:rPr>
                <w:rFonts w:asciiTheme="minorHAnsi" w:hAnsiTheme="minorHAnsi"/>
                <w:sz w:val="14"/>
              </w:rPr>
            </w:pPr>
            <w:r>
              <w:rPr>
                <w:rFonts w:asciiTheme="minorHAnsi" w:hAnsiTheme="minorHAnsi"/>
                <w:sz w:val="14"/>
              </w:rPr>
              <w:t>2,000</w:t>
            </w:r>
          </w:p>
        </w:tc>
      </w:tr>
    </w:tbl>
    <w:p w14:paraId="36FC4640" w14:textId="77777777" w:rsidR="008759F9" w:rsidRPr="00787620" w:rsidRDefault="008759F9"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bookmarkStart w:id="2" w:name="_Toc405811712"/>
      <w:r w:rsidRPr="00787620">
        <w:rPr>
          <w:rFonts w:asciiTheme="minorHAnsi" w:hAnsiTheme="minorHAnsi"/>
          <w:b/>
          <w:sz w:val="22"/>
        </w:rPr>
        <w:t>Rheology Data</w:t>
      </w:r>
      <w:bookmarkEnd w:id="2"/>
    </w:p>
    <w:tbl>
      <w:tblPr>
        <w:tblStyle w:val="GridTable6Colorfu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Query_Rheology_Data"/>
        <w:tblDescription w:val="TemplateRow:2"/>
      </w:tblPr>
      <w:tblGrid>
        <w:gridCol w:w="1695"/>
        <w:gridCol w:w="1426"/>
        <w:gridCol w:w="1720"/>
        <w:gridCol w:w="1165"/>
        <w:gridCol w:w="2134"/>
        <w:gridCol w:w="1131"/>
        <w:gridCol w:w="1519"/>
      </w:tblGrid>
      <w:tr w:rsidR="002446FA" w:rsidRPr="005E12E5" w14:paraId="0FADBB1C" w14:textId="77777777" w:rsidTr="00655693">
        <w:trPr>
          <w:cnfStyle w:val="100000000000" w:firstRow="1" w:lastRow="0" w:firstColumn="0" w:lastColumn="0" w:oddVBand="0" w:evenVBand="0" w:oddHBand="0" w:evenHBand="0" w:firstRowFirstColumn="0" w:firstRowLastColumn="0" w:lastRowFirstColumn="0" w:lastRowLastColumn="0"/>
          <w:trHeight w:val="326"/>
        </w:trPr>
        <w:tc>
          <w:tcPr>
            <w:tcW w:w="785" w:type="pct"/>
            <w:vMerge w:val="restart"/>
          </w:tcPr>
          <w:p w14:paraId="071FE251"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Temperature</w:t>
            </w:r>
          </w:p>
          <w:p w14:paraId="6D39E177"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°C</w:t>
            </w:r>
            <w:r w:rsidRPr="005E12E5">
              <w:rPr>
                <w:rFonts w:asciiTheme="minorHAnsi" w:hAnsiTheme="minorHAnsi" w:cstheme="minorHAnsi"/>
                <w:sz w:val="14"/>
                <w:szCs w:val="14"/>
                <w:lang w:eastAsia="x-none"/>
              </w:rPr>
              <w:t>)</w:t>
            </w:r>
          </w:p>
        </w:tc>
        <w:tc>
          <w:tcPr>
            <w:tcW w:w="661" w:type="pct"/>
            <w:vMerge w:val="restart"/>
          </w:tcPr>
          <w:p w14:paraId="608B7A3B"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Pressure</w:t>
            </w:r>
          </w:p>
          <w:p w14:paraId="61DD07C4"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kPa</w:t>
            </w:r>
            <w:r w:rsidRPr="005E12E5">
              <w:rPr>
                <w:rFonts w:asciiTheme="minorHAnsi" w:hAnsiTheme="minorHAnsi" w:cstheme="minorHAnsi"/>
                <w:sz w:val="14"/>
                <w:szCs w:val="14"/>
                <w:lang w:eastAsia="x-none"/>
              </w:rPr>
              <w:t>)</w:t>
            </w:r>
          </w:p>
        </w:tc>
        <w:tc>
          <w:tcPr>
            <w:tcW w:w="797" w:type="pct"/>
            <w:vMerge w:val="restart"/>
          </w:tcPr>
          <w:p w14:paraId="777FDE57"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Base Density</w:t>
            </w:r>
          </w:p>
          <w:p w14:paraId="7F819E45"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kg/m³</w:t>
            </w:r>
            <w:r w:rsidRPr="005E12E5">
              <w:rPr>
                <w:rFonts w:asciiTheme="minorHAnsi" w:hAnsiTheme="minorHAnsi" w:cstheme="minorHAnsi"/>
                <w:sz w:val="14"/>
                <w:szCs w:val="14"/>
                <w:lang w:eastAsia="x-none"/>
              </w:rPr>
              <w:t>)</w:t>
            </w:r>
          </w:p>
        </w:tc>
        <w:tc>
          <w:tcPr>
            <w:tcW w:w="540" w:type="pct"/>
            <w:vMerge w:val="restart"/>
          </w:tcPr>
          <w:p w14:paraId="2AA1C836"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Ref Fluid Properties</w:t>
            </w:r>
          </w:p>
        </w:tc>
        <w:tc>
          <w:tcPr>
            <w:tcW w:w="989" w:type="pct"/>
            <w:vMerge w:val="restart"/>
          </w:tcPr>
          <w:p w14:paraId="1B8A7EEF"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PV (</w:t>
            </w:r>
            <w:proofErr w:type="spellStart"/>
            <w:r w:rsidRPr="005E12E5">
              <w:rPr>
                <w:rFonts w:asciiTheme="minorHAnsi" w:hAnsiTheme="minorHAnsi" w:cstheme="minorHAnsi"/>
                <w:sz w:val="14"/>
                <w:szCs w:val="14"/>
                <w:lang w:eastAsia="x-none"/>
              </w:rPr>
              <w:t>Mulnf</w:t>
            </w:r>
            <w:proofErr w:type="spellEnd"/>
            <w:r w:rsidRPr="005E12E5">
              <w:rPr>
                <w:rFonts w:asciiTheme="minorHAnsi" w:hAnsiTheme="minorHAnsi" w:cstheme="minorHAnsi"/>
                <w:sz w:val="14"/>
                <w:szCs w:val="14"/>
                <w:lang w:eastAsia="x-none"/>
              </w:rPr>
              <w:t>)</w:t>
            </w:r>
          </w:p>
          <w:p w14:paraId="2B345CF5"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mPa*s</w:t>
            </w:r>
            <w:r w:rsidRPr="005E12E5">
              <w:rPr>
                <w:rFonts w:asciiTheme="minorHAnsi" w:hAnsiTheme="minorHAnsi" w:cstheme="minorHAnsi"/>
                <w:sz w:val="14"/>
                <w:szCs w:val="14"/>
                <w:lang w:eastAsia="x-none"/>
              </w:rPr>
              <w:t>)</w:t>
            </w:r>
          </w:p>
        </w:tc>
        <w:tc>
          <w:tcPr>
            <w:tcW w:w="1228" w:type="pct"/>
            <w:gridSpan w:val="2"/>
          </w:tcPr>
          <w:p w14:paraId="12DEFD72"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Fann Data</w:t>
            </w:r>
          </w:p>
        </w:tc>
      </w:tr>
      <w:tr w:rsidR="002446FA" w:rsidRPr="005E12E5" w14:paraId="1BC8711C" w14:textId="77777777" w:rsidTr="00655693">
        <w:trPr>
          <w:cnfStyle w:val="000000100000" w:firstRow="0" w:lastRow="0" w:firstColumn="0" w:lastColumn="0" w:oddVBand="0" w:evenVBand="0" w:oddHBand="1" w:evenHBand="0" w:firstRowFirstColumn="0" w:firstRowLastColumn="0" w:lastRowFirstColumn="0" w:lastRowLastColumn="0"/>
          <w:trHeight w:val="325"/>
        </w:trPr>
        <w:tc>
          <w:tcPr>
            <w:tcW w:w="785" w:type="pct"/>
            <w:vMerge/>
          </w:tcPr>
          <w:p w14:paraId="16EFD999" w14:textId="77777777" w:rsidR="002446FA" w:rsidRPr="005E12E5" w:rsidRDefault="002446FA" w:rsidP="00E24E94">
            <w:pPr>
              <w:jc w:val="center"/>
              <w:rPr>
                <w:rFonts w:asciiTheme="minorHAnsi" w:hAnsiTheme="minorHAnsi" w:cstheme="minorHAnsi"/>
                <w:b/>
                <w:sz w:val="14"/>
                <w:szCs w:val="14"/>
                <w:lang w:eastAsia="x-none"/>
              </w:rPr>
            </w:pPr>
          </w:p>
        </w:tc>
        <w:tc>
          <w:tcPr>
            <w:tcW w:w="661" w:type="pct"/>
            <w:vMerge/>
          </w:tcPr>
          <w:p w14:paraId="0A7B6D72" w14:textId="77777777" w:rsidR="002446FA" w:rsidRPr="005E12E5" w:rsidRDefault="002446FA" w:rsidP="00E24E94">
            <w:pPr>
              <w:jc w:val="center"/>
              <w:rPr>
                <w:rFonts w:asciiTheme="minorHAnsi" w:hAnsiTheme="minorHAnsi" w:cstheme="minorHAnsi"/>
                <w:b/>
                <w:sz w:val="14"/>
                <w:szCs w:val="14"/>
                <w:lang w:eastAsia="x-none"/>
              </w:rPr>
            </w:pPr>
          </w:p>
        </w:tc>
        <w:tc>
          <w:tcPr>
            <w:tcW w:w="797" w:type="pct"/>
            <w:vMerge/>
          </w:tcPr>
          <w:p w14:paraId="3C225DFE" w14:textId="77777777" w:rsidR="002446FA" w:rsidRPr="005E12E5" w:rsidRDefault="002446FA" w:rsidP="00E24E94">
            <w:pPr>
              <w:jc w:val="center"/>
              <w:rPr>
                <w:rFonts w:asciiTheme="minorHAnsi" w:hAnsiTheme="minorHAnsi" w:cstheme="minorHAnsi"/>
                <w:b/>
                <w:sz w:val="14"/>
                <w:szCs w:val="14"/>
                <w:lang w:eastAsia="x-none"/>
              </w:rPr>
            </w:pPr>
          </w:p>
        </w:tc>
        <w:tc>
          <w:tcPr>
            <w:tcW w:w="540" w:type="pct"/>
            <w:vMerge/>
          </w:tcPr>
          <w:p w14:paraId="0D7CC03A" w14:textId="77777777" w:rsidR="002446FA" w:rsidRPr="005E12E5" w:rsidRDefault="002446FA" w:rsidP="00E24E94">
            <w:pPr>
              <w:jc w:val="center"/>
              <w:rPr>
                <w:rFonts w:asciiTheme="minorHAnsi" w:hAnsiTheme="minorHAnsi" w:cstheme="minorHAnsi"/>
                <w:b/>
                <w:sz w:val="14"/>
                <w:szCs w:val="14"/>
                <w:lang w:eastAsia="x-none"/>
              </w:rPr>
            </w:pPr>
          </w:p>
        </w:tc>
        <w:tc>
          <w:tcPr>
            <w:tcW w:w="989" w:type="pct"/>
            <w:vMerge/>
          </w:tcPr>
          <w:p w14:paraId="05E73A94" w14:textId="77777777" w:rsidR="002446FA" w:rsidRPr="005E12E5" w:rsidRDefault="002446FA" w:rsidP="00E24E94">
            <w:pPr>
              <w:jc w:val="center"/>
              <w:rPr>
                <w:rFonts w:asciiTheme="minorHAnsi" w:hAnsiTheme="minorHAnsi" w:cstheme="minorHAnsi"/>
                <w:b/>
                <w:sz w:val="14"/>
                <w:szCs w:val="14"/>
                <w:lang w:eastAsia="x-none"/>
              </w:rPr>
            </w:pPr>
          </w:p>
        </w:tc>
        <w:tc>
          <w:tcPr>
            <w:tcW w:w="524" w:type="pct"/>
            <w:shd w:val="clear" w:color="auto" w:fill="C0C0C0"/>
          </w:tcPr>
          <w:p w14:paraId="12BEFA83"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Speed</w:t>
            </w:r>
          </w:p>
          <w:p w14:paraId="439D36A7"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w:t>
            </w:r>
            <w:r>
              <w:rPr>
                <w:rFonts w:asciiTheme="minorHAnsi" w:hAnsiTheme="minorHAnsi" w:cstheme="minorHAnsi"/>
                <w:b/>
                <w:sz w:val="14"/>
                <w:szCs w:val="14"/>
                <w:lang w:eastAsia="x-none"/>
              </w:rPr>
              <w:t>rpm</w:t>
            </w:r>
            <w:r w:rsidRPr="005E12E5">
              <w:rPr>
                <w:rFonts w:asciiTheme="minorHAnsi" w:hAnsiTheme="minorHAnsi" w:cstheme="minorHAnsi"/>
                <w:b/>
                <w:sz w:val="14"/>
                <w:szCs w:val="14"/>
                <w:lang w:eastAsia="x-none"/>
              </w:rPr>
              <w:t>)</w:t>
            </w:r>
          </w:p>
        </w:tc>
        <w:tc>
          <w:tcPr>
            <w:tcW w:w="704" w:type="pct"/>
            <w:shd w:val="clear" w:color="auto" w:fill="C0C0C0"/>
          </w:tcPr>
          <w:p w14:paraId="01466DF4"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Dial</w:t>
            </w:r>
          </w:p>
          <w:p w14:paraId="05F4CF7C"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w:t>
            </w:r>
            <w:r>
              <w:rPr>
                <w:rFonts w:asciiTheme="minorHAnsi" w:hAnsiTheme="minorHAnsi" w:cstheme="minorHAnsi"/>
                <w:b/>
                <w:sz w:val="14"/>
                <w:szCs w:val="14"/>
                <w:lang w:eastAsia="x-none"/>
              </w:rPr>
              <w:t>°</w:t>
            </w:r>
            <w:r w:rsidRPr="005E12E5">
              <w:rPr>
                <w:rFonts w:asciiTheme="minorHAnsi" w:hAnsiTheme="minorHAnsi" w:cstheme="minorHAnsi"/>
                <w:b/>
                <w:sz w:val="14"/>
                <w:szCs w:val="14"/>
                <w:lang w:eastAsia="x-none"/>
              </w:rPr>
              <w:t>)</w:t>
            </w:r>
          </w:p>
        </w:tc>
      </w:tr>
      <w:tr w:rsidR="00C04332" w14:paraId="32D3301D" w14:textId="77777777" w:rsidTr="00C04332">
        <w:tc>
          <w:tcPr>
            <w:tcW w:w="785" w:type="pct"/>
          </w:tcPr>
          <w:p w14:paraId="73A812D2"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21,111</w:t>
            </w:r>
          </w:p>
        </w:tc>
        <w:tc>
          <w:tcPr>
            <w:tcW w:w="661" w:type="pct"/>
          </w:tcPr>
          <w:p w14:paraId="11E7066E"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101,35</w:t>
            </w:r>
          </w:p>
        </w:tc>
        <w:tc>
          <w:tcPr>
            <w:tcW w:w="797" w:type="pct"/>
          </w:tcPr>
          <w:p w14:paraId="66EE56B1"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812</w:t>
            </w:r>
          </w:p>
        </w:tc>
        <w:tc>
          <w:tcPr>
            <w:tcW w:w="540" w:type="pct"/>
          </w:tcPr>
          <w:p w14:paraId="6080AEFF" w14:textId="77777777" w:rsidR="002446FA" w:rsidRPr="005E12E5" w:rsidRDefault="002446FA" w:rsidP="007C4D8F">
            <w:pPr>
              <w:rPr>
                <w:rFonts w:asciiTheme="minorHAnsi" w:hAnsiTheme="minorHAnsi"/>
                <w:sz w:val="14"/>
                <w:szCs w:val="14"/>
                <w:lang w:eastAsia="x-none"/>
              </w:rPr>
            </w:pPr>
            <w:r>
              <w:rPr>
                <w:rFonts w:asciiTheme="minorHAnsi" w:hAnsiTheme="minorHAnsi"/>
                <w:noProof/>
                <w:sz w:val="14"/>
                <w:szCs w:val="14"/>
                <w:lang w:eastAsia="x-none"/>
              </w:rPr>
              <w:t>Yes</w:t>
            </w:r>
          </w:p>
        </w:tc>
        <w:tc>
          <w:tcPr>
            <w:tcW w:w="989" w:type="pct"/>
          </w:tcPr>
          <w:p w14:paraId="43C65FA7"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24</w:t>
            </w:r>
          </w:p>
        </w:tc>
        <w:tc>
          <w:tcPr>
            <w:tcW w:w="524" w:type="pct"/>
          </w:tcPr>
          <w:p w14:paraId="2C505C8A" w14:textId="77777777" w:rsidR="002446FA" w:rsidRPr="005E12E5" w:rsidRDefault="002446FA" w:rsidP="004F0FC5">
            <w:pPr>
              <w:jc w:val="right"/>
              <w:rPr>
                <w:rFonts w:asciiTheme="minorHAnsi" w:hAnsiTheme="minorHAnsi"/>
                <w:sz w:val="14"/>
                <w:szCs w:val="14"/>
                <w:lang w:eastAsia="x-none"/>
              </w:rPr>
            </w:pPr>
          </w:p>
        </w:tc>
        <w:tc>
          <w:tcPr>
            <w:tcW w:w="704" w:type="pct"/>
          </w:tcPr>
          <w:p w14:paraId="21FAEFEE" w14:textId="77777777" w:rsidR="002446FA" w:rsidRPr="005E12E5" w:rsidRDefault="002446FA" w:rsidP="004F0FC5">
            <w:pPr>
              <w:jc w:val="right"/>
              <w:rPr>
                <w:rFonts w:asciiTheme="minorHAnsi" w:hAnsiTheme="minorHAnsi"/>
                <w:sz w:val="14"/>
                <w:szCs w:val="14"/>
                <w:lang w:eastAsia="x-none"/>
              </w:rPr>
            </w:pPr>
          </w:p>
        </w:tc>
      </w:tr>
    </w:tbl>
    <w:p w14:paraId="6AE99A48" w14:textId="77777777" w:rsidR="00407BD2" w:rsidRPr="00DD341F" w:rsidRDefault="001621F0" w:rsidP="00DD341F">
      <w:pPr>
        <w:pStyle w:val="Heading2SubSectionHeader-Fluids"/>
        <w:keepNext/>
        <w:numPr>
          <w:ilvl w:val="1"/>
          <w:numId w:val="4"/>
        </w:numPr>
        <w:spacing w:line="240" w:lineRule="auto"/>
        <w:ind w:left="720" w:right="-86" w:hanging="806"/>
        <w:rPr>
          <w:rFonts w:asciiTheme="minorHAnsi" w:hAnsiTheme="minorHAnsi"/>
          <w:b/>
        </w:rPr>
      </w:pPr>
      <w:bookmarkStart w:id="3" w:name="_Toc405811713"/>
      <w:r w:rsidRPr="00DD341F">
        <w:rPr>
          <w:rFonts w:asciiTheme="minorHAnsi" w:hAnsiTheme="minorHAnsi"/>
          <w:b/>
        </w:rPr>
        <w:t>Hole Section</w:t>
      </w:r>
      <w:bookmarkEnd w:id="3"/>
    </w:p>
    <w:tbl>
      <w:tblPr>
        <w:tblStyle w:val="MediumList1-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Caption w:val="Qry_HOLE_SECTION"/>
      </w:tblPr>
      <w:tblGrid>
        <w:gridCol w:w="877"/>
        <w:gridCol w:w="940"/>
        <w:gridCol w:w="946"/>
        <w:gridCol w:w="945"/>
        <w:gridCol w:w="1083"/>
        <w:gridCol w:w="973"/>
        <w:gridCol w:w="1483"/>
        <w:gridCol w:w="969"/>
        <w:gridCol w:w="1232"/>
        <w:gridCol w:w="1342"/>
      </w:tblGrid>
      <w:tr w:rsidR="006E74F9" w:rsidRPr="00DB68F1" w14:paraId="58548314" w14:textId="77777777" w:rsidTr="00492EAE">
        <w:trPr>
          <w:cnfStyle w:val="100000000000" w:firstRow="1" w:lastRow="0" w:firstColumn="0" w:lastColumn="0" w:oddVBand="0" w:evenVBand="0" w:oddHBand="0" w:evenHBand="0" w:firstRowFirstColumn="0" w:firstRowLastColumn="0" w:lastRowFirstColumn="0" w:lastRowLastColumn="0"/>
        </w:trPr>
        <w:tc>
          <w:tcPr>
            <w:tcW w:w="406" w:type="pct"/>
            <w:tcBorders>
              <w:top w:val="none" w:sz="0" w:space="0" w:color="auto"/>
              <w:bottom w:val="none" w:sz="0" w:space="0" w:color="auto"/>
            </w:tcBorders>
            <w:shd w:val="clear" w:color="auto" w:fill="BFBFBF" w:themeFill="background1" w:themeFillShade="BF"/>
          </w:tcPr>
          <w:p w14:paraId="1ED09C84" w14:textId="77777777" w:rsidR="00804E88"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w:t>
            </w:r>
          </w:p>
          <w:p w14:paraId="44113E35" w14:textId="77777777" w:rsidR="00DB68F1"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Type</w:t>
            </w:r>
          </w:p>
        </w:tc>
        <w:tc>
          <w:tcPr>
            <w:tcW w:w="435" w:type="pct"/>
            <w:tcBorders>
              <w:top w:val="none" w:sz="0" w:space="0" w:color="auto"/>
              <w:bottom w:val="none" w:sz="0" w:space="0" w:color="auto"/>
            </w:tcBorders>
            <w:shd w:val="clear" w:color="auto" w:fill="BFBFBF" w:themeFill="background1" w:themeFillShade="BF"/>
          </w:tcPr>
          <w:p w14:paraId="648C5151" w14:textId="77777777" w:rsidR="00DB68F1" w:rsidRPr="00AD2BA2" w:rsidRDefault="00804E88" w:rsidP="00804E88">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 D</w:t>
            </w:r>
            <w:r w:rsidR="00DB68F1" w:rsidRPr="00AD2BA2">
              <w:rPr>
                <w:rFonts w:asciiTheme="minorHAnsi" w:eastAsia="SimSun" w:hAnsiTheme="minorHAnsi" w:cstheme="minorHAnsi"/>
                <w:b/>
                <w:bCs/>
                <w:sz w:val="14"/>
                <w:szCs w:val="14"/>
                <w:lang w:eastAsia="x-none"/>
              </w:rPr>
              <w:t>epth</w:t>
            </w:r>
          </w:p>
          <w:p w14:paraId="76187700" w14:textId="77777777" w:rsidR="00804E88" w:rsidRPr="00AD2BA2" w:rsidRDefault="00804E88" w:rsidP="00661A96">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438" w:type="pct"/>
            <w:tcBorders>
              <w:top w:val="none" w:sz="0" w:space="0" w:color="auto"/>
              <w:bottom w:val="none" w:sz="0" w:space="0" w:color="auto"/>
            </w:tcBorders>
            <w:shd w:val="clear" w:color="auto" w:fill="BFBFBF" w:themeFill="background1" w:themeFillShade="BF"/>
          </w:tcPr>
          <w:p w14:paraId="239A2E64" w14:textId="77777777" w:rsidR="00DB68F1" w:rsidRPr="00AD2BA2" w:rsidRDefault="00804E88" w:rsidP="00804E88">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 L</w:t>
            </w:r>
            <w:r w:rsidR="00DB68F1" w:rsidRPr="00AD2BA2">
              <w:rPr>
                <w:rFonts w:asciiTheme="minorHAnsi" w:eastAsia="SimSun" w:hAnsiTheme="minorHAnsi" w:cstheme="minorHAnsi"/>
                <w:b/>
                <w:bCs/>
                <w:sz w:val="14"/>
                <w:szCs w:val="14"/>
                <w:lang w:eastAsia="x-none"/>
              </w:rPr>
              <w:t>ength</w:t>
            </w:r>
          </w:p>
          <w:p w14:paraId="6CF281AD" w14:textId="77777777" w:rsidR="00804E88" w:rsidRPr="00AD2BA2" w:rsidRDefault="00804E88"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438" w:type="pct"/>
            <w:tcBorders>
              <w:top w:val="none" w:sz="0" w:space="0" w:color="auto"/>
              <w:bottom w:val="none" w:sz="0" w:space="0" w:color="auto"/>
            </w:tcBorders>
            <w:shd w:val="clear" w:color="auto" w:fill="BFBFBF" w:themeFill="background1" w:themeFillShade="BF"/>
          </w:tcPr>
          <w:p w14:paraId="2E65B166" w14:textId="77777777" w:rsidR="00DB68F1"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w:t>
            </w:r>
            <w:r w:rsidR="00DB68F1" w:rsidRPr="00AD2BA2">
              <w:rPr>
                <w:rFonts w:asciiTheme="minorHAnsi" w:eastAsia="SimSun" w:hAnsiTheme="minorHAnsi" w:cstheme="minorHAnsi"/>
                <w:b/>
                <w:bCs/>
                <w:sz w:val="14"/>
                <w:szCs w:val="14"/>
                <w:lang w:eastAsia="x-none"/>
              </w:rPr>
              <w:t>hoe</w:t>
            </w:r>
            <w:r w:rsidRPr="00AD2BA2">
              <w:rPr>
                <w:rFonts w:asciiTheme="minorHAnsi" w:eastAsia="SimSun" w:hAnsiTheme="minorHAnsi" w:cstheme="minorHAnsi"/>
                <w:b/>
                <w:bCs/>
                <w:sz w:val="14"/>
                <w:szCs w:val="14"/>
                <w:lang w:eastAsia="x-none"/>
              </w:rPr>
              <w:t xml:space="preserve"> Depth</w:t>
            </w:r>
          </w:p>
          <w:p w14:paraId="0E537119" w14:textId="77777777" w:rsidR="00804E88" w:rsidRPr="00AD2BA2" w:rsidRDefault="00804E88"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502" w:type="pct"/>
            <w:tcBorders>
              <w:top w:val="none" w:sz="0" w:space="0" w:color="auto"/>
              <w:bottom w:val="none" w:sz="0" w:space="0" w:color="auto"/>
            </w:tcBorders>
            <w:shd w:val="clear" w:color="auto" w:fill="BFBFBF" w:themeFill="background1" w:themeFillShade="BF"/>
          </w:tcPr>
          <w:p w14:paraId="322673CC"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ID</w:t>
            </w:r>
          </w:p>
          <w:p w14:paraId="083516EE"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451" w:type="pct"/>
            <w:tcBorders>
              <w:top w:val="none" w:sz="0" w:space="0" w:color="auto"/>
              <w:bottom w:val="none" w:sz="0" w:space="0" w:color="auto"/>
            </w:tcBorders>
            <w:shd w:val="clear" w:color="auto" w:fill="BFBFBF" w:themeFill="background1" w:themeFillShade="BF"/>
          </w:tcPr>
          <w:p w14:paraId="77BD5650"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D</w:t>
            </w:r>
            <w:r w:rsidR="00DB68F1" w:rsidRPr="00AD2BA2">
              <w:rPr>
                <w:rFonts w:asciiTheme="minorHAnsi" w:eastAsia="SimSun" w:hAnsiTheme="minorHAnsi" w:cstheme="minorHAnsi"/>
                <w:b/>
                <w:bCs/>
                <w:sz w:val="14"/>
                <w:szCs w:val="14"/>
                <w:lang w:eastAsia="x-none"/>
              </w:rPr>
              <w:t>rift</w:t>
            </w:r>
          </w:p>
          <w:p w14:paraId="35A5418F"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687" w:type="pct"/>
            <w:tcBorders>
              <w:top w:val="none" w:sz="0" w:space="0" w:color="auto"/>
              <w:bottom w:val="none" w:sz="0" w:space="0" w:color="auto"/>
            </w:tcBorders>
            <w:shd w:val="clear" w:color="auto" w:fill="BFBFBF" w:themeFill="background1" w:themeFillShade="BF"/>
          </w:tcPr>
          <w:p w14:paraId="1FD0E697"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Eff. Hole D</w:t>
            </w:r>
            <w:r w:rsidR="00DB68F1" w:rsidRPr="00AD2BA2">
              <w:rPr>
                <w:rFonts w:asciiTheme="minorHAnsi" w:eastAsia="SimSun" w:hAnsiTheme="minorHAnsi" w:cstheme="minorHAnsi"/>
                <w:b/>
                <w:bCs/>
                <w:sz w:val="14"/>
                <w:szCs w:val="14"/>
                <w:lang w:eastAsia="x-none"/>
              </w:rPr>
              <w:t>iameter</w:t>
            </w:r>
          </w:p>
          <w:p w14:paraId="2C2AE7F4"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449" w:type="pct"/>
            <w:tcBorders>
              <w:top w:val="none" w:sz="0" w:space="0" w:color="auto"/>
              <w:bottom w:val="none" w:sz="0" w:space="0" w:color="auto"/>
            </w:tcBorders>
            <w:shd w:val="clear" w:color="auto" w:fill="BFBFBF" w:themeFill="background1" w:themeFillShade="BF"/>
          </w:tcPr>
          <w:p w14:paraId="05113EDB" w14:textId="77777777" w:rsidR="00B25A5B"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C</w:t>
            </w:r>
            <w:r w:rsidR="00DB68F1" w:rsidRPr="00AD2BA2">
              <w:rPr>
                <w:rFonts w:asciiTheme="minorHAnsi" w:eastAsia="SimSun" w:hAnsiTheme="minorHAnsi" w:cstheme="minorHAnsi"/>
                <w:b/>
                <w:bCs/>
                <w:sz w:val="14"/>
                <w:szCs w:val="14"/>
                <w:lang w:eastAsia="x-none"/>
              </w:rPr>
              <w:t>o</w:t>
            </w:r>
            <w:r w:rsidRPr="00AD2BA2">
              <w:rPr>
                <w:rFonts w:asciiTheme="minorHAnsi" w:eastAsia="SimSun" w:hAnsiTheme="minorHAnsi" w:cstheme="minorHAnsi"/>
                <w:b/>
                <w:bCs/>
                <w:sz w:val="14"/>
                <w:szCs w:val="14"/>
                <w:lang w:eastAsia="x-none"/>
              </w:rPr>
              <w:t>e</w:t>
            </w:r>
            <w:r w:rsidR="00DB68F1" w:rsidRPr="00AD2BA2">
              <w:rPr>
                <w:rFonts w:asciiTheme="minorHAnsi" w:eastAsia="SimSun" w:hAnsiTheme="minorHAnsi" w:cstheme="minorHAnsi"/>
                <w:b/>
                <w:bCs/>
                <w:sz w:val="14"/>
                <w:szCs w:val="14"/>
                <w:lang w:eastAsia="x-none"/>
              </w:rPr>
              <w:t>f</w:t>
            </w:r>
            <w:r w:rsidRPr="00AD2BA2">
              <w:rPr>
                <w:rFonts w:asciiTheme="minorHAnsi" w:eastAsia="SimSun" w:hAnsiTheme="minorHAnsi" w:cstheme="minorHAnsi"/>
                <w:b/>
                <w:bCs/>
                <w:sz w:val="14"/>
                <w:szCs w:val="14"/>
                <w:lang w:eastAsia="x-none"/>
              </w:rPr>
              <w:t xml:space="preserve">ficient </w:t>
            </w:r>
          </w:p>
          <w:p w14:paraId="01A5086A" w14:textId="77777777" w:rsidR="00B25A5B"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 xml:space="preserve">of </w:t>
            </w:r>
          </w:p>
          <w:p w14:paraId="33408E78"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Friction</w:t>
            </w:r>
          </w:p>
        </w:tc>
        <w:tc>
          <w:tcPr>
            <w:tcW w:w="571" w:type="pct"/>
            <w:tcBorders>
              <w:top w:val="none" w:sz="0" w:space="0" w:color="auto"/>
              <w:bottom w:val="none" w:sz="0" w:space="0" w:color="auto"/>
            </w:tcBorders>
            <w:shd w:val="clear" w:color="auto" w:fill="BFBFBF" w:themeFill="background1" w:themeFillShade="BF"/>
          </w:tcPr>
          <w:p w14:paraId="4EA661C5"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L</w:t>
            </w:r>
            <w:r w:rsidR="00DB68F1" w:rsidRPr="00AD2BA2">
              <w:rPr>
                <w:rFonts w:asciiTheme="minorHAnsi" w:eastAsia="SimSun" w:hAnsiTheme="minorHAnsi" w:cstheme="minorHAnsi"/>
                <w:b/>
                <w:bCs/>
                <w:sz w:val="14"/>
                <w:szCs w:val="14"/>
                <w:lang w:eastAsia="x-none"/>
              </w:rPr>
              <w:t>inear</w:t>
            </w:r>
            <w:r w:rsidRPr="00AD2BA2">
              <w:rPr>
                <w:rFonts w:asciiTheme="minorHAnsi" w:eastAsia="SimSun" w:hAnsiTheme="minorHAnsi" w:cstheme="minorHAnsi"/>
                <w:b/>
                <w:bCs/>
                <w:sz w:val="14"/>
                <w:szCs w:val="14"/>
                <w:lang w:eastAsia="x-none"/>
              </w:rPr>
              <w:t xml:space="preserve"> C</w:t>
            </w:r>
            <w:r w:rsidR="00DB68F1" w:rsidRPr="00AD2BA2">
              <w:rPr>
                <w:rFonts w:asciiTheme="minorHAnsi" w:eastAsia="SimSun" w:hAnsiTheme="minorHAnsi" w:cstheme="minorHAnsi"/>
                <w:b/>
                <w:bCs/>
                <w:sz w:val="14"/>
                <w:szCs w:val="14"/>
                <w:lang w:eastAsia="x-none"/>
              </w:rPr>
              <w:t>apacity</w:t>
            </w:r>
          </w:p>
          <w:p w14:paraId="60018F2E"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L/m</w:t>
            </w:r>
            <w:r w:rsidRPr="00AD2BA2">
              <w:rPr>
                <w:rFonts w:asciiTheme="minorHAnsi" w:eastAsia="SimSun" w:hAnsiTheme="minorHAnsi" w:cstheme="minorHAnsi"/>
                <w:b/>
                <w:bCs/>
                <w:sz w:val="14"/>
                <w:szCs w:val="14"/>
                <w:lang w:eastAsia="x-none"/>
              </w:rPr>
              <w:t>)</w:t>
            </w:r>
          </w:p>
        </w:tc>
        <w:tc>
          <w:tcPr>
            <w:tcW w:w="622" w:type="pct"/>
            <w:tcBorders>
              <w:top w:val="none" w:sz="0" w:space="0" w:color="auto"/>
              <w:bottom w:val="none" w:sz="0" w:space="0" w:color="auto"/>
            </w:tcBorders>
            <w:shd w:val="clear" w:color="auto" w:fill="BFBFBF" w:themeFill="background1" w:themeFillShade="BF"/>
          </w:tcPr>
          <w:p w14:paraId="36DEBA51" w14:textId="77777777" w:rsidR="00B25A5B"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V</w:t>
            </w:r>
            <w:r w:rsidR="00DB68F1" w:rsidRPr="00AD2BA2">
              <w:rPr>
                <w:rFonts w:asciiTheme="minorHAnsi" w:eastAsia="SimSun" w:hAnsiTheme="minorHAnsi" w:cstheme="minorHAnsi"/>
                <w:b/>
                <w:bCs/>
                <w:sz w:val="14"/>
                <w:szCs w:val="14"/>
                <w:lang w:eastAsia="x-none"/>
              </w:rPr>
              <w:t>olume</w:t>
            </w:r>
          </w:p>
          <w:p w14:paraId="199E90C4"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E</w:t>
            </w:r>
            <w:r w:rsidR="00DB68F1" w:rsidRPr="00AD2BA2">
              <w:rPr>
                <w:rFonts w:asciiTheme="minorHAnsi" w:eastAsia="SimSun" w:hAnsiTheme="minorHAnsi" w:cstheme="minorHAnsi"/>
                <w:b/>
                <w:bCs/>
                <w:sz w:val="14"/>
                <w:szCs w:val="14"/>
                <w:lang w:eastAsia="x-none"/>
              </w:rPr>
              <w:t>xcess</w:t>
            </w:r>
          </w:p>
          <w:p w14:paraId="732472C9"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w:t>
            </w:r>
            <w:r w:rsidRPr="00AD2BA2">
              <w:rPr>
                <w:rFonts w:asciiTheme="minorHAnsi" w:eastAsia="SimSun" w:hAnsiTheme="minorHAnsi" w:cstheme="minorHAnsi"/>
                <w:b/>
                <w:bCs/>
                <w:sz w:val="14"/>
                <w:szCs w:val="14"/>
                <w:lang w:eastAsia="x-none"/>
              </w:rPr>
              <w:t>)</w:t>
            </w:r>
          </w:p>
        </w:tc>
      </w:tr>
      <w:tr w:rsidR="00C04332" w14:paraId="492B2094" w14:textId="77777777" w:rsidTr="00C04332">
        <w:trPr>
          <w:cnfStyle w:val="000000100000" w:firstRow="0" w:lastRow="0" w:firstColumn="0" w:lastColumn="0" w:oddVBand="0" w:evenVBand="0" w:oddHBand="1" w:evenHBand="0" w:firstRowFirstColumn="0" w:firstRowLastColumn="0" w:lastRowFirstColumn="0" w:lastRowLastColumn="0"/>
        </w:trPr>
        <w:tc>
          <w:tcPr>
            <w:tcW w:w="406" w:type="pct"/>
            <w:shd w:val="clear" w:color="auto" w:fill="FFFFFF" w:themeFill="background1"/>
          </w:tcPr>
          <w:p w14:paraId="3D356C0F"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Casing</w:t>
            </w:r>
          </w:p>
        </w:tc>
        <w:tc>
          <w:tcPr>
            <w:tcW w:w="435" w:type="pct"/>
            <w:shd w:val="clear" w:color="auto" w:fill="FFFFFF" w:themeFill="background1"/>
          </w:tcPr>
          <w:p w14:paraId="457F5477"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2945</w:t>
            </w:r>
          </w:p>
        </w:tc>
        <w:tc>
          <w:tcPr>
            <w:tcW w:w="438" w:type="pct"/>
            <w:shd w:val="clear" w:color="auto" w:fill="FFFFFF" w:themeFill="background1"/>
          </w:tcPr>
          <w:p w14:paraId="40D82AFA"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2945</w:t>
            </w:r>
          </w:p>
        </w:tc>
        <w:tc>
          <w:tcPr>
            <w:tcW w:w="438" w:type="pct"/>
            <w:shd w:val="clear" w:color="auto" w:fill="FFFFFF" w:themeFill="background1"/>
          </w:tcPr>
          <w:p w14:paraId="3FF5992E"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2945</w:t>
            </w:r>
          </w:p>
        </w:tc>
        <w:tc>
          <w:tcPr>
            <w:tcW w:w="502" w:type="pct"/>
            <w:shd w:val="clear" w:color="auto" w:fill="FFFFFF" w:themeFill="background1"/>
          </w:tcPr>
          <w:p w14:paraId="4C0243D1"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220,5</w:t>
            </w:r>
          </w:p>
        </w:tc>
        <w:tc>
          <w:tcPr>
            <w:tcW w:w="451" w:type="pct"/>
            <w:shd w:val="clear" w:color="auto" w:fill="FFFFFF" w:themeFill="background1"/>
          </w:tcPr>
          <w:p w14:paraId="0DF0750E"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219,08</w:t>
            </w:r>
          </w:p>
        </w:tc>
        <w:tc>
          <w:tcPr>
            <w:tcW w:w="687" w:type="pct"/>
            <w:shd w:val="clear" w:color="auto" w:fill="FFFFFF" w:themeFill="background1"/>
          </w:tcPr>
          <w:p w14:paraId="5CC7628A"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311,15</w:t>
            </w:r>
          </w:p>
        </w:tc>
        <w:tc>
          <w:tcPr>
            <w:tcW w:w="449" w:type="pct"/>
            <w:shd w:val="clear" w:color="auto" w:fill="FFFFFF" w:themeFill="background1"/>
          </w:tcPr>
          <w:p w14:paraId="681C3AC5"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0,23</w:t>
            </w:r>
          </w:p>
        </w:tc>
        <w:tc>
          <w:tcPr>
            <w:tcW w:w="571" w:type="pct"/>
            <w:shd w:val="clear" w:color="auto" w:fill="FFFFFF" w:themeFill="background1"/>
          </w:tcPr>
          <w:p w14:paraId="1E079453"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38,19</w:t>
            </w:r>
          </w:p>
        </w:tc>
        <w:tc>
          <w:tcPr>
            <w:tcW w:w="622" w:type="pct"/>
            <w:shd w:val="clear" w:color="auto" w:fill="FFFFFF" w:themeFill="background1"/>
          </w:tcPr>
          <w:p w14:paraId="23D1F830" w14:textId="77777777" w:rsidR="00DB68F1" w:rsidRPr="00DB68F1" w:rsidRDefault="00DB68F1" w:rsidP="00DB68F1">
            <w:pPr>
              <w:jc w:val="center"/>
              <w:rPr>
                <w:rFonts w:asciiTheme="minorHAnsi" w:hAnsiTheme="minorHAnsi"/>
                <w:b/>
                <w:bCs/>
                <w:sz w:val="14"/>
              </w:rPr>
            </w:pPr>
          </w:p>
        </w:tc>
      </w:tr>
    </w:tbl>
    <w:p w14:paraId="168DB120" w14:textId="77777777" w:rsidR="007F2DE6" w:rsidRDefault="007F2DE6" w:rsidP="00DD341F">
      <w:pPr>
        <w:pStyle w:val="Heading2SubSectionHeader-Fluids"/>
        <w:keepNext/>
        <w:numPr>
          <w:ilvl w:val="1"/>
          <w:numId w:val="4"/>
        </w:numPr>
        <w:spacing w:line="240" w:lineRule="auto"/>
        <w:ind w:left="720" w:right="-86" w:hanging="806"/>
        <w:rPr>
          <w:rFonts w:asciiTheme="minorHAnsi" w:hAnsiTheme="minorHAnsi"/>
          <w:b/>
        </w:rPr>
      </w:pPr>
      <w:bookmarkStart w:id="4" w:name="_Toc405811714"/>
      <w:r w:rsidRPr="00DD341F">
        <w:rPr>
          <w:rFonts w:asciiTheme="minorHAnsi" w:hAnsiTheme="minorHAnsi"/>
          <w:b/>
        </w:rPr>
        <w:t>String Details</w:t>
      </w:r>
      <w:bookmarkEnd w:id="4"/>
    </w:p>
    <w:tbl>
      <w:tblPr>
        <w:tblStyle w:val="TableGrid"/>
        <w:tblW w:w="4984" w:type="pct"/>
        <w:tblInd w:w="18" w:type="dxa"/>
        <w:tblBorders>
          <w:left w:val="single" w:sz="4" w:space="0" w:color="auto"/>
          <w:right w:val="single" w:sz="4" w:space="0" w:color="auto"/>
          <w:insideV w:val="single" w:sz="4" w:space="0" w:color="auto"/>
        </w:tblBorders>
        <w:shd w:val="clear" w:color="auto" w:fill="BFBFBF" w:themeFill="background1" w:themeFillShade="BF"/>
        <w:tblLayout w:type="fixed"/>
        <w:tblLook w:val="04A0" w:firstRow="1" w:lastRow="0" w:firstColumn="1" w:lastColumn="0" w:noHBand="0" w:noVBand="1"/>
        <w:tblCaption w:val="Qry_CD_ASSEMBLY+CD_ASS_COMP_STRING+MD_SECT_TYPE|2"/>
      </w:tblPr>
      <w:tblGrid>
        <w:gridCol w:w="796"/>
        <w:gridCol w:w="881"/>
        <w:gridCol w:w="706"/>
        <w:gridCol w:w="706"/>
        <w:gridCol w:w="881"/>
        <w:gridCol w:w="706"/>
        <w:gridCol w:w="706"/>
        <w:gridCol w:w="706"/>
        <w:gridCol w:w="706"/>
        <w:gridCol w:w="881"/>
        <w:gridCol w:w="1056"/>
        <w:gridCol w:w="1056"/>
        <w:gridCol w:w="968"/>
      </w:tblGrid>
      <w:tr w:rsidR="00303055" w:rsidRPr="00677E35" w14:paraId="3322FA0A" w14:textId="77777777" w:rsidTr="00AD2BA2">
        <w:trPr>
          <w:cantSplit/>
        </w:trPr>
        <w:tc>
          <w:tcPr>
            <w:tcW w:w="811" w:type="dxa"/>
            <w:vMerge w:val="restart"/>
            <w:shd w:val="clear" w:color="auto" w:fill="BFBFBF" w:themeFill="background1" w:themeFillShade="BF"/>
          </w:tcPr>
          <w:p w14:paraId="54D0C68E"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Type</w:t>
            </w:r>
          </w:p>
        </w:tc>
        <w:tc>
          <w:tcPr>
            <w:tcW w:w="900" w:type="dxa"/>
            <w:vMerge w:val="restart"/>
            <w:shd w:val="clear" w:color="auto" w:fill="BFBFBF" w:themeFill="background1" w:themeFillShade="BF"/>
          </w:tcPr>
          <w:p w14:paraId="685E1CAF"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Length</w:t>
            </w:r>
          </w:p>
          <w:p w14:paraId="7D7F6360"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vMerge w:val="restart"/>
            <w:shd w:val="clear" w:color="auto" w:fill="BFBFBF" w:themeFill="background1" w:themeFillShade="BF"/>
          </w:tcPr>
          <w:p w14:paraId="1B14591B"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Depth</w:t>
            </w:r>
          </w:p>
          <w:p w14:paraId="76AB24C4"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1620" w:type="dxa"/>
            <w:gridSpan w:val="2"/>
            <w:shd w:val="clear" w:color="auto" w:fill="BFBFBF" w:themeFill="background1" w:themeFillShade="BF"/>
          </w:tcPr>
          <w:p w14:paraId="1EAE69BE"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Body</w:t>
            </w:r>
          </w:p>
        </w:tc>
        <w:tc>
          <w:tcPr>
            <w:tcW w:w="2880" w:type="dxa"/>
            <w:gridSpan w:val="4"/>
            <w:shd w:val="clear" w:color="auto" w:fill="BFBFBF" w:themeFill="background1" w:themeFillShade="BF"/>
          </w:tcPr>
          <w:p w14:paraId="241B5F4A"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Stabilizer / Tool Joint</w:t>
            </w:r>
          </w:p>
        </w:tc>
        <w:tc>
          <w:tcPr>
            <w:tcW w:w="900" w:type="dxa"/>
            <w:vMerge w:val="restart"/>
            <w:shd w:val="clear" w:color="auto" w:fill="BFBFBF" w:themeFill="background1" w:themeFillShade="BF"/>
          </w:tcPr>
          <w:p w14:paraId="49235560"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Weight</w:t>
            </w:r>
          </w:p>
          <w:p w14:paraId="6B8F2641" w14:textId="77777777" w:rsidR="00303055" w:rsidRPr="00AD2BA2" w:rsidRDefault="00303055" w:rsidP="00486685">
            <w:pPr>
              <w:jc w:val="center"/>
              <w:rPr>
                <w:rFonts w:asciiTheme="minorHAnsi" w:hAnsiTheme="minorHAnsi" w:cstheme="minorHAnsi"/>
                <w:b/>
                <w:bCs/>
                <w:sz w:val="14"/>
                <w:szCs w:val="14"/>
                <w:lang w:eastAsia="x-none"/>
              </w:rPr>
            </w:pPr>
          </w:p>
        </w:tc>
        <w:tc>
          <w:tcPr>
            <w:tcW w:w="1080" w:type="dxa"/>
            <w:vMerge w:val="restart"/>
            <w:shd w:val="clear" w:color="auto" w:fill="BFBFBF" w:themeFill="background1" w:themeFillShade="BF"/>
          </w:tcPr>
          <w:p w14:paraId="6DBB7868"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Material</w:t>
            </w:r>
          </w:p>
        </w:tc>
        <w:tc>
          <w:tcPr>
            <w:tcW w:w="1080" w:type="dxa"/>
            <w:vMerge w:val="restart"/>
            <w:shd w:val="clear" w:color="auto" w:fill="BFBFBF" w:themeFill="background1" w:themeFillShade="BF"/>
          </w:tcPr>
          <w:p w14:paraId="4C072418"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Grade</w:t>
            </w:r>
          </w:p>
        </w:tc>
        <w:tc>
          <w:tcPr>
            <w:tcW w:w="990" w:type="dxa"/>
            <w:vMerge w:val="restart"/>
            <w:shd w:val="clear" w:color="auto" w:fill="BFBFBF" w:themeFill="background1" w:themeFillShade="BF"/>
          </w:tcPr>
          <w:p w14:paraId="49007F5D"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Class</w:t>
            </w:r>
          </w:p>
        </w:tc>
      </w:tr>
      <w:tr w:rsidR="00303055" w:rsidRPr="00677E35" w14:paraId="48255A3A" w14:textId="77777777" w:rsidTr="00AD2BA2">
        <w:trPr>
          <w:cantSplit/>
        </w:trPr>
        <w:tc>
          <w:tcPr>
            <w:tcW w:w="811" w:type="dxa"/>
            <w:vMerge/>
            <w:shd w:val="clear" w:color="auto" w:fill="BFBFBF" w:themeFill="background1" w:themeFillShade="BF"/>
          </w:tcPr>
          <w:p w14:paraId="5FDF10A5" w14:textId="77777777" w:rsidR="00303055" w:rsidRPr="00060E5A" w:rsidRDefault="00303055" w:rsidP="00486685">
            <w:pPr>
              <w:jc w:val="center"/>
              <w:rPr>
                <w:rFonts w:asciiTheme="minorHAnsi" w:hAnsiTheme="minorHAnsi" w:cstheme="minorHAnsi"/>
                <w:sz w:val="14"/>
                <w:szCs w:val="14"/>
                <w:lang w:eastAsia="x-none"/>
              </w:rPr>
            </w:pPr>
          </w:p>
        </w:tc>
        <w:tc>
          <w:tcPr>
            <w:tcW w:w="900" w:type="dxa"/>
            <w:vMerge/>
            <w:shd w:val="clear" w:color="auto" w:fill="BFBFBF" w:themeFill="background1" w:themeFillShade="BF"/>
          </w:tcPr>
          <w:p w14:paraId="0B8E80EE" w14:textId="77777777" w:rsidR="00303055" w:rsidRPr="00060E5A" w:rsidRDefault="00303055" w:rsidP="00486685">
            <w:pPr>
              <w:jc w:val="center"/>
              <w:rPr>
                <w:rFonts w:asciiTheme="minorHAnsi" w:hAnsiTheme="minorHAnsi" w:cstheme="minorHAnsi"/>
                <w:sz w:val="14"/>
                <w:szCs w:val="14"/>
                <w:lang w:eastAsia="x-none"/>
              </w:rPr>
            </w:pPr>
          </w:p>
        </w:tc>
        <w:tc>
          <w:tcPr>
            <w:tcW w:w="720" w:type="dxa"/>
            <w:vMerge/>
            <w:shd w:val="clear" w:color="auto" w:fill="BFBFBF" w:themeFill="background1" w:themeFillShade="BF"/>
          </w:tcPr>
          <w:p w14:paraId="74F4EF04" w14:textId="77777777" w:rsidR="00303055" w:rsidRPr="00060E5A" w:rsidRDefault="00303055" w:rsidP="00486685">
            <w:pPr>
              <w:jc w:val="center"/>
              <w:rPr>
                <w:rFonts w:asciiTheme="minorHAnsi" w:hAnsiTheme="minorHAnsi" w:cstheme="minorHAnsi"/>
                <w:sz w:val="14"/>
                <w:szCs w:val="14"/>
                <w:lang w:eastAsia="x-none"/>
              </w:rPr>
            </w:pPr>
          </w:p>
        </w:tc>
        <w:tc>
          <w:tcPr>
            <w:tcW w:w="720" w:type="dxa"/>
            <w:shd w:val="clear" w:color="auto" w:fill="BFBFBF" w:themeFill="background1" w:themeFillShade="BF"/>
          </w:tcPr>
          <w:p w14:paraId="7382745F"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OD</w:t>
            </w:r>
          </w:p>
          <w:p w14:paraId="6EB74D88"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900" w:type="dxa"/>
            <w:shd w:val="clear" w:color="auto" w:fill="BFBFBF" w:themeFill="background1" w:themeFillShade="BF"/>
          </w:tcPr>
          <w:p w14:paraId="09263F57"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ID</w:t>
            </w:r>
          </w:p>
          <w:p w14:paraId="1B58937F"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301F2D07"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Avg Joint Length</w:t>
            </w:r>
          </w:p>
          <w:p w14:paraId="370F40BB"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5F3321F2"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Length</w:t>
            </w:r>
          </w:p>
          <w:p w14:paraId="47AA1CDA"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6421AC2A"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OD</w:t>
            </w:r>
          </w:p>
          <w:p w14:paraId="7AD6A058"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16D24F0D"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ID</w:t>
            </w:r>
          </w:p>
          <w:p w14:paraId="1D2F5B99"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900" w:type="dxa"/>
            <w:vMerge/>
            <w:shd w:val="clear" w:color="auto" w:fill="BFBFBF" w:themeFill="background1" w:themeFillShade="BF"/>
          </w:tcPr>
          <w:p w14:paraId="3CD9C710" w14:textId="77777777" w:rsidR="00303055" w:rsidRPr="00677E35" w:rsidRDefault="00303055" w:rsidP="00697EEB">
            <w:pPr>
              <w:rPr>
                <w:rFonts w:asciiTheme="minorHAnsi" w:hAnsiTheme="minorHAnsi"/>
                <w:b/>
                <w:noProof/>
                <w:sz w:val="16"/>
                <w:szCs w:val="16"/>
                <w:lang w:eastAsia="x-none"/>
              </w:rPr>
            </w:pPr>
          </w:p>
        </w:tc>
        <w:tc>
          <w:tcPr>
            <w:tcW w:w="1080" w:type="dxa"/>
            <w:vMerge/>
            <w:shd w:val="clear" w:color="auto" w:fill="BFBFBF" w:themeFill="background1" w:themeFillShade="BF"/>
          </w:tcPr>
          <w:p w14:paraId="09B6796C" w14:textId="77777777" w:rsidR="00303055" w:rsidRPr="00677E35" w:rsidRDefault="00303055" w:rsidP="00697EEB">
            <w:pPr>
              <w:rPr>
                <w:rFonts w:asciiTheme="minorHAnsi" w:hAnsiTheme="minorHAnsi"/>
                <w:b/>
                <w:noProof/>
                <w:sz w:val="16"/>
                <w:szCs w:val="16"/>
                <w:lang w:eastAsia="x-none"/>
              </w:rPr>
            </w:pPr>
          </w:p>
        </w:tc>
        <w:tc>
          <w:tcPr>
            <w:tcW w:w="1080" w:type="dxa"/>
            <w:vMerge/>
            <w:shd w:val="clear" w:color="auto" w:fill="BFBFBF" w:themeFill="background1" w:themeFillShade="BF"/>
          </w:tcPr>
          <w:p w14:paraId="385CD816" w14:textId="77777777" w:rsidR="00303055" w:rsidRPr="00677E35" w:rsidRDefault="00303055" w:rsidP="00697EEB">
            <w:pPr>
              <w:rPr>
                <w:rFonts w:asciiTheme="minorHAnsi" w:hAnsiTheme="minorHAnsi"/>
                <w:b/>
                <w:noProof/>
                <w:sz w:val="16"/>
                <w:szCs w:val="16"/>
                <w:lang w:eastAsia="x-none"/>
              </w:rPr>
            </w:pPr>
          </w:p>
        </w:tc>
        <w:tc>
          <w:tcPr>
            <w:tcW w:w="990" w:type="dxa"/>
            <w:vMerge/>
            <w:shd w:val="clear" w:color="auto" w:fill="BFBFBF" w:themeFill="background1" w:themeFillShade="BF"/>
          </w:tcPr>
          <w:p w14:paraId="5CDA9224" w14:textId="77777777" w:rsidR="00303055" w:rsidRPr="00677E35" w:rsidRDefault="00303055" w:rsidP="00697EEB">
            <w:pPr>
              <w:rPr>
                <w:rFonts w:asciiTheme="minorHAnsi" w:hAnsiTheme="minorHAnsi"/>
                <w:b/>
                <w:noProof/>
                <w:sz w:val="16"/>
                <w:szCs w:val="16"/>
                <w:lang w:eastAsia="x-none"/>
              </w:rPr>
            </w:pPr>
          </w:p>
        </w:tc>
      </w:tr>
    </w:tbl>
    <w:tbl>
      <w:tblPr>
        <w:tblStyle w:val="MediumList1-Accent1"/>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Caption w:val="Qry_CD_ASSEMBLY+CD_ASS_COMP_STRING+MD_SECT_TYPE|2"/>
      </w:tblPr>
      <w:tblGrid>
        <w:gridCol w:w="796"/>
        <w:gridCol w:w="878"/>
        <w:gridCol w:w="706"/>
        <w:gridCol w:w="700"/>
        <w:gridCol w:w="882"/>
        <w:gridCol w:w="707"/>
        <w:gridCol w:w="707"/>
        <w:gridCol w:w="707"/>
        <w:gridCol w:w="707"/>
        <w:gridCol w:w="882"/>
        <w:gridCol w:w="1057"/>
        <w:gridCol w:w="1057"/>
        <w:gridCol w:w="969"/>
      </w:tblGrid>
      <w:tr w:rsidR="003853DE" w:rsidRPr="003853DE" w14:paraId="4324F0CE" w14:textId="77777777" w:rsidTr="00010E07">
        <w:trPr>
          <w:cnfStyle w:val="100000000000" w:firstRow="1" w:lastRow="0" w:firstColumn="0" w:lastColumn="0" w:oddVBand="0" w:evenVBand="0" w:oddHBand="0" w:evenHBand="0" w:firstRowFirstColumn="0" w:firstRowLastColumn="0" w:lastRowFirstColumn="0" w:lastRowLastColumn="0"/>
        </w:trPr>
        <w:tc>
          <w:tcPr>
            <w:tcW w:w="813" w:type="dxa"/>
            <w:tcBorders>
              <w:bottom w:val="nil"/>
            </w:tcBorders>
            <w:shd w:val="clear" w:color="auto" w:fill="FFFFFF" w:themeFill="background1"/>
          </w:tcPr>
          <w:p w14:paraId="5C03332B" w14:textId="77777777" w:rsidR="003853DE" w:rsidRPr="003853DE" w:rsidRDefault="003853DE" w:rsidP="00484420">
            <w:pPr>
              <w:jc w:val="center"/>
              <w:rPr>
                <w:rFonts w:asciiTheme="minorHAnsi" w:hAnsiTheme="minorHAnsi"/>
                <w:b/>
                <w:noProof/>
                <w:color w:val="auto"/>
                <w:sz w:val="16"/>
                <w:szCs w:val="16"/>
                <w:lang w:eastAsia="x-none"/>
              </w:rPr>
            </w:pPr>
          </w:p>
        </w:tc>
        <w:tc>
          <w:tcPr>
            <w:tcW w:w="897" w:type="dxa"/>
            <w:tcBorders>
              <w:bottom w:val="nil"/>
            </w:tcBorders>
            <w:shd w:val="clear" w:color="auto" w:fill="FFFFFF" w:themeFill="background1"/>
          </w:tcPr>
          <w:p w14:paraId="01CED922"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Pr>
          <w:p w14:paraId="776C9F07"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Mar>
              <w:left w:w="0" w:type="dxa"/>
              <w:right w:w="0" w:type="dxa"/>
            </w:tcMar>
          </w:tcPr>
          <w:p w14:paraId="1D1DB9CC" w14:textId="77777777" w:rsidR="003853DE" w:rsidRPr="003853DE" w:rsidRDefault="003853DE" w:rsidP="003853DE">
            <w:pPr>
              <w:jc w:val="center"/>
              <w:rPr>
                <w:rFonts w:asciiTheme="minorHAnsi" w:hAnsiTheme="minorHAnsi"/>
                <w:b/>
                <w:noProof/>
                <w:sz w:val="16"/>
                <w:szCs w:val="16"/>
                <w:lang w:eastAsia="x-none"/>
              </w:rPr>
            </w:pPr>
          </w:p>
        </w:tc>
        <w:tc>
          <w:tcPr>
            <w:tcW w:w="900" w:type="dxa"/>
            <w:tcBorders>
              <w:bottom w:val="nil"/>
            </w:tcBorders>
            <w:shd w:val="clear" w:color="auto" w:fill="FFFFFF" w:themeFill="background1"/>
          </w:tcPr>
          <w:p w14:paraId="186D8108"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Pr>
          <w:p w14:paraId="3BFBD30B" w14:textId="77777777" w:rsidR="003853DE" w:rsidRPr="003853DE" w:rsidRDefault="003853DE" w:rsidP="00484420">
            <w:pPr>
              <w:jc w:val="center"/>
              <w:rPr>
                <w:rFonts w:asciiTheme="minorHAnsi" w:hAnsiTheme="minorHAnsi"/>
                <w:b/>
                <w:noProof/>
                <w:sz w:val="16"/>
                <w:szCs w:val="16"/>
                <w:lang w:eastAsia="x-none"/>
              </w:rPr>
            </w:pPr>
          </w:p>
        </w:tc>
        <w:tc>
          <w:tcPr>
            <w:tcW w:w="720" w:type="dxa"/>
            <w:tcBorders>
              <w:bottom w:val="nil"/>
            </w:tcBorders>
            <w:shd w:val="clear" w:color="auto" w:fill="FFFFFF" w:themeFill="background1"/>
          </w:tcPr>
          <w:p w14:paraId="46DC1D3F" w14:textId="77777777" w:rsidR="003853DE" w:rsidRPr="003853DE" w:rsidRDefault="003853DE" w:rsidP="00484420">
            <w:pPr>
              <w:jc w:val="center"/>
              <w:rPr>
                <w:rFonts w:asciiTheme="minorHAnsi" w:hAnsiTheme="minorHAnsi"/>
                <w:b/>
                <w:noProof/>
                <w:sz w:val="16"/>
                <w:szCs w:val="16"/>
                <w:lang w:eastAsia="x-none"/>
              </w:rPr>
            </w:pPr>
          </w:p>
        </w:tc>
        <w:tc>
          <w:tcPr>
            <w:tcW w:w="720" w:type="dxa"/>
            <w:tcBorders>
              <w:bottom w:val="nil"/>
            </w:tcBorders>
            <w:shd w:val="clear" w:color="auto" w:fill="FFFFFF" w:themeFill="background1"/>
          </w:tcPr>
          <w:p w14:paraId="055AC1F9" w14:textId="77777777" w:rsidR="003853DE" w:rsidRPr="003853DE" w:rsidRDefault="003853DE" w:rsidP="00484420">
            <w:pPr>
              <w:jc w:val="center"/>
              <w:rPr>
                <w:rFonts w:asciiTheme="minorHAnsi" w:hAnsiTheme="minorHAnsi"/>
                <w:b/>
                <w:noProof/>
                <w:sz w:val="16"/>
                <w:szCs w:val="16"/>
                <w:lang w:eastAsia="x-none"/>
              </w:rPr>
            </w:pPr>
          </w:p>
        </w:tc>
        <w:tc>
          <w:tcPr>
            <w:tcW w:w="721" w:type="dxa"/>
            <w:tcBorders>
              <w:bottom w:val="nil"/>
            </w:tcBorders>
            <w:shd w:val="clear" w:color="auto" w:fill="FFFFFF" w:themeFill="background1"/>
          </w:tcPr>
          <w:p w14:paraId="05D016E5" w14:textId="77777777" w:rsidR="003853DE" w:rsidRPr="003853DE" w:rsidRDefault="003853DE" w:rsidP="00484420">
            <w:pPr>
              <w:jc w:val="center"/>
              <w:rPr>
                <w:rFonts w:asciiTheme="minorHAnsi" w:hAnsiTheme="minorHAnsi"/>
                <w:b/>
                <w:noProof/>
                <w:color w:val="auto"/>
                <w:sz w:val="16"/>
                <w:szCs w:val="16"/>
                <w:lang w:eastAsia="x-none"/>
              </w:rPr>
            </w:pPr>
          </w:p>
        </w:tc>
        <w:tc>
          <w:tcPr>
            <w:tcW w:w="900" w:type="dxa"/>
            <w:tcBorders>
              <w:bottom w:val="nil"/>
            </w:tcBorders>
            <w:shd w:val="clear" w:color="auto" w:fill="FFFFFF" w:themeFill="background1"/>
          </w:tcPr>
          <w:p w14:paraId="1B0B13D4" w14:textId="77777777" w:rsidR="003853DE" w:rsidRPr="003853DE" w:rsidRDefault="003853DE" w:rsidP="003853DE">
            <w:pPr>
              <w:jc w:val="center"/>
              <w:rPr>
                <w:rFonts w:asciiTheme="minorHAnsi" w:hAnsiTheme="minorHAnsi"/>
                <w:b/>
                <w:noProof/>
                <w:color w:val="auto"/>
                <w:sz w:val="16"/>
                <w:szCs w:val="16"/>
                <w:lang w:eastAsia="x-none"/>
              </w:rPr>
            </w:pPr>
          </w:p>
        </w:tc>
        <w:tc>
          <w:tcPr>
            <w:tcW w:w="1080" w:type="dxa"/>
            <w:tcBorders>
              <w:bottom w:val="nil"/>
            </w:tcBorders>
            <w:shd w:val="clear" w:color="auto" w:fill="FFFFFF" w:themeFill="background1"/>
          </w:tcPr>
          <w:p w14:paraId="13046E2E" w14:textId="77777777" w:rsidR="003853DE" w:rsidRPr="003853DE" w:rsidRDefault="003853DE" w:rsidP="00484420">
            <w:pPr>
              <w:jc w:val="center"/>
              <w:rPr>
                <w:rFonts w:asciiTheme="minorHAnsi" w:hAnsiTheme="minorHAnsi"/>
                <w:b/>
                <w:noProof/>
                <w:color w:val="auto"/>
                <w:sz w:val="16"/>
                <w:szCs w:val="16"/>
                <w:lang w:eastAsia="x-none"/>
              </w:rPr>
            </w:pPr>
          </w:p>
        </w:tc>
        <w:tc>
          <w:tcPr>
            <w:tcW w:w="1080" w:type="dxa"/>
            <w:tcBorders>
              <w:bottom w:val="nil"/>
            </w:tcBorders>
            <w:shd w:val="clear" w:color="auto" w:fill="FFFFFF" w:themeFill="background1"/>
          </w:tcPr>
          <w:p w14:paraId="2C039D19" w14:textId="77777777" w:rsidR="003853DE" w:rsidRPr="003853DE" w:rsidRDefault="003853DE" w:rsidP="00484420">
            <w:pPr>
              <w:jc w:val="center"/>
              <w:rPr>
                <w:rFonts w:asciiTheme="minorHAnsi" w:hAnsiTheme="minorHAnsi"/>
                <w:b/>
                <w:noProof/>
                <w:color w:val="auto"/>
                <w:sz w:val="16"/>
                <w:szCs w:val="16"/>
                <w:lang w:eastAsia="x-none"/>
              </w:rPr>
            </w:pPr>
          </w:p>
        </w:tc>
        <w:tc>
          <w:tcPr>
            <w:tcW w:w="990" w:type="dxa"/>
            <w:tcBorders>
              <w:bottom w:val="nil"/>
            </w:tcBorders>
            <w:shd w:val="clear" w:color="auto" w:fill="FFFFFF" w:themeFill="background1"/>
          </w:tcPr>
          <w:p w14:paraId="21AE9F60" w14:textId="77777777" w:rsidR="003853DE" w:rsidRPr="003853DE" w:rsidRDefault="003853DE" w:rsidP="00484420">
            <w:pPr>
              <w:jc w:val="center"/>
              <w:rPr>
                <w:rFonts w:asciiTheme="minorHAnsi" w:hAnsiTheme="minorHAnsi"/>
                <w:b/>
                <w:noProof/>
                <w:color w:val="auto"/>
                <w:sz w:val="16"/>
                <w:szCs w:val="16"/>
                <w:lang w:eastAsia="x-none"/>
              </w:rPr>
            </w:pPr>
          </w:p>
        </w:tc>
      </w:tr>
      <w:tr w:rsidR="00C04332" w14:paraId="04EE5ABD" w14:textId="77777777" w:rsidTr="00C04332">
        <w:trPr>
          <w:cnfStyle w:val="000000100000" w:firstRow="0" w:lastRow="0" w:firstColumn="0" w:lastColumn="0" w:oddVBand="0" w:evenVBand="0" w:oddHBand="1" w:evenHBand="0" w:firstRowFirstColumn="0" w:firstRowLastColumn="0" w:lastRowFirstColumn="0" w:lastRowLastColumn="0"/>
        </w:trPr>
        <w:tc>
          <w:tcPr>
            <w:tcW w:w="813" w:type="dxa"/>
            <w:tcBorders>
              <w:top w:val="nil"/>
            </w:tcBorders>
            <w:shd w:val="clear" w:color="auto" w:fill="FFFFFF" w:themeFill="background1"/>
          </w:tcPr>
          <w:p w14:paraId="7B36DAE3"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Tubing</w:t>
            </w:r>
          </w:p>
        </w:tc>
        <w:tc>
          <w:tcPr>
            <w:tcW w:w="897" w:type="dxa"/>
            <w:tcBorders>
              <w:top w:val="nil"/>
            </w:tcBorders>
            <w:shd w:val="clear" w:color="auto" w:fill="FFFFFF" w:themeFill="background1"/>
          </w:tcPr>
          <w:p w14:paraId="02781E52"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2943</w:t>
            </w:r>
          </w:p>
        </w:tc>
        <w:tc>
          <w:tcPr>
            <w:tcW w:w="720" w:type="dxa"/>
            <w:tcBorders>
              <w:top w:val="nil"/>
            </w:tcBorders>
            <w:shd w:val="clear" w:color="auto" w:fill="FFFFFF" w:themeFill="background1"/>
          </w:tcPr>
          <w:p w14:paraId="552FD9F9"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2943</w:t>
            </w:r>
          </w:p>
        </w:tc>
        <w:tc>
          <w:tcPr>
            <w:tcW w:w="720" w:type="dxa"/>
            <w:tcBorders>
              <w:top w:val="nil"/>
            </w:tcBorders>
            <w:shd w:val="clear" w:color="auto" w:fill="FFFFFF" w:themeFill="background1"/>
            <w:tcMar>
              <w:left w:w="0" w:type="dxa"/>
              <w:right w:w="0" w:type="dxa"/>
            </w:tcMar>
          </w:tcPr>
          <w:p w14:paraId="27CA096A"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139,7</w:t>
            </w:r>
          </w:p>
        </w:tc>
        <w:tc>
          <w:tcPr>
            <w:tcW w:w="900" w:type="dxa"/>
            <w:tcBorders>
              <w:top w:val="nil"/>
            </w:tcBorders>
            <w:shd w:val="clear" w:color="auto" w:fill="FFFFFF" w:themeFill="background1"/>
            <w:tcMar>
              <w:left w:w="0" w:type="dxa"/>
              <w:right w:w="0" w:type="dxa"/>
            </w:tcMar>
          </w:tcPr>
          <w:p w14:paraId="0CD7FDD4"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124,26</w:t>
            </w:r>
          </w:p>
        </w:tc>
        <w:tc>
          <w:tcPr>
            <w:tcW w:w="720" w:type="dxa"/>
            <w:tcBorders>
              <w:top w:val="nil"/>
            </w:tcBorders>
            <w:shd w:val="clear" w:color="auto" w:fill="FFFFFF" w:themeFill="background1"/>
          </w:tcPr>
          <w:p w14:paraId="55316B15"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63E5DFE4"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04CB10D0" w14:textId="77777777" w:rsidR="008C72F4" w:rsidRDefault="008C72F4" w:rsidP="00484420">
            <w:pPr>
              <w:rPr>
                <w:rFonts w:asciiTheme="minorHAnsi" w:hAnsiTheme="minorHAnsi"/>
                <w:noProof/>
                <w:sz w:val="16"/>
                <w:szCs w:val="16"/>
                <w:lang w:eastAsia="x-none"/>
              </w:rPr>
            </w:pPr>
          </w:p>
        </w:tc>
        <w:tc>
          <w:tcPr>
            <w:tcW w:w="721" w:type="dxa"/>
            <w:tcBorders>
              <w:top w:val="nil"/>
            </w:tcBorders>
            <w:shd w:val="clear" w:color="auto" w:fill="FFFFFF" w:themeFill="background1"/>
          </w:tcPr>
          <w:p w14:paraId="7D50AD03" w14:textId="77777777" w:rsidR="008C72F4" w:rsidRDefault="008C72F4" w:rsidP="00484420">
            <w:pPr>
              <w:rPr>
                <w:rFonts w:asciiTheme="minorHAnsi" w:hAnsiTheme="minorHAnsi"/>
                <w:noProof/>
                <w:sz w:val="16"/>
                <w:szCs w:val="16"/>
                <w:lang w:eastAsia="x-none"/>
              </w:rPr>
            </w:pPr>
          </w:p>
        </w:tc>
        <w:tc>
          <w:tcPr>
            <w:tcW w:w="900" w:type="dxa"/>
            <w:tcBorders>
              <w:top w:val="nil"/>
            </w:tcBorders>
            <w:shd w:val="clear" w:color="auto" w:fill="FFFFFF" w:themeFill="background1"/>
          </w:tcPr>
          <w:p w14:paraId="1B0A47CD"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25,3</w:t>
            </w:r>
          </w:p>
        </w:tc>
        <w:tc>
          <w:tcPr>
            <w:tcW w:w="1080" w:type="dxa"/>
            <w:tcBorders>
              <w:top w:val="nil"/>
            </w:tcBorders>
            <w:shd w:val="clear" w:color="auto" w:fill="FFFFFF" w:themeFill="background1"/>
          </w:tcPr>
          <w:p w14:paraId="747132C0"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CS_API 5CT</w:t>
            </w:r>
          </w:p>
        </w:tc>
        <w:tc>
          <w:tcPr>
            <w:tcW w:w="1080" w:type="dxa"/>
            <w:tcBorders>
              <w:top w:val="nil"/>
            </w:tcBorders>
            <w:shd w:val="clear" w:color="auto" w:fill="FFFFFF" w:themeFill="background1"/>
          </w:tcPr>
          <w:p w14:paraId="35B4E131"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L-80</w:t>
            </w:r>
          </w:p>
        </w:tc>
        <w:tc>
          <w:tcPr>
            <w:tcW w:w="990" w:type="dxa"/>
            <w:tcBorders>
              <w:top w:val="nil"/>
            </w:tcBorders>
            <w:shd w:val="clear" w:color="auto" w:fill="FFFFFF" w:themeFill="background1"/>
          </w:tcPr>
          <w:p w14:paraId="772FEEF0" w14:textId="77777777" w:rsidR="008C72F4" w:rsidRDefault="008C72F4" w:rsidP="00484420">
            <w:pPr>
              <w:rPr>
                <w:rFonts w:asciiTheme="minorHAnsi" w:hAnsiTheme="minorHAnsi"/>
                <w:noProof/>
                <w:sz w:val="16"/>
                <w:szCs w:val="16"/>
                <w:lang w:eastAsia="x-none"/>
              </w:rPr>
            </w:pPr>
          </w:p>
        </w:tc>
      </w:tr>
      <w:tr w:rsidR="00C04332" w14:paraId="0BE72A40" w14:textId="77777777" w:rsidTr="00C04332">
        <w:tc>
          <w:tcPr>
            <w:tcW w:w="813" w:type="dxa"/>
            <w:tcBorders>
              <w:top w:val="nil"/>
            </w:tcBorders>
            <w:shd w:val="clear" w:color="auto" w:fill="FFFFFF" w:themeFill="background1"/>
          </w:tcPr>
          <w:p w14:paraId="471BA75A"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Packer</w:t>
            </w:r>
          </w:p>
        </w:tc>
        <w:tc>
          <w:tcPr>
            <w:tcW w:w="897" w:type="dxa"/>
            <w:tcBorders>
              <w:top w:val="nil"/>
            </w:tcBorders>
            <w:shd w:val="clear" w:color="auto" w:fill="FFFFFF" w:themeFill="background1"/>
          </w:tcPr>
          <w:p w14:paraId="0AF0055C"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w:t>
            </w:r>
          </w:p>
        </w:tc>
        <w:tc>
          <w:tcPr>
            <w:tcW w:w="720" w:type="dxa"/>
            <w:tcBorders>
              <w:top w:val="nil"/>
            </w:tcBorders>
            <w:shd w:val="clear" w:color="auto" w:fill="FFFFFF" w:themeFill="background1"/>
          </w:tcPr>
          <w:p w14:paraId="350A4FD9"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2945</w:t>
            </w:r>
          </w:p>
        </w:tc>
        <w:tc>
          <w:tcPr>
            <w:tcW w:w="720" w:type="dxa"/>
            <w:tcBorders>
              <w:top w:val="nil"/>
            </w:tcBorders>
            <w:shd w:val="clear" w:color="auto" w:fill="FFFFFF" w:themeFill="background1"/>
            <w:tcMar>
              <w:left w:w="0" w:type="dxa"/>
              <w:right w:w="0" w:type="dxa"/>
            </w:tcMar>
          </w:tcPr>
          <w:p w14:paraId="67A5FEDD"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214</w:t>
            </w:r>
          </w:p>
        </w:tc>
        <w:tc>
          <w:tcPr>
            <w:tcW w:w="900" w:type="dxa"/>
            <w:tcBorders>
              <w:top w:val="nil"/>
            </w:tcBorders>
            <w:shd w:val="clear" w:color="auto" w:fill="FFFFFF" w:themeFill="background1"/>
            <w:tcMar>
              <w:left w:w="0" w:type="dxa"/>
              <w:right w:w="0" w:type="dxa"/>
            </w:tcMar>
          </w:tcPr>
          <w:p w14:paraId="662F459D"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100,5</w:t>
            </w:r>
          </w:p>
        </w:tc>
        <w:tc>
          <w:tcPr>
            <w:tcW w:w="720" w:type="dxa"/>
            <w:tcBorders>
              <w:top w:val="nil"/>
            </w:tcBorders>
            <w:shd w:val="clear" w:color="auto" w:fill="FFFFFF" w:themeFill="background1"/>
          </w:tcPr>
          <w:p w14:paraId="3E8E965D"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w:t>
            </w:r>
          </w:p>
        </w:tc>
        <w:tc>
          <w:tcPr>
            <w:tcW w:w="720" w:type="dxa"/>
            <w:tcBorders>
              <w:top w:val="nil"/>
            </w:tcBorders>
            <w:shd w:val="clear" w:color="auto" w:fill="FFFFFF" w:themeFill="background1"/>
          </w:tcPr>
          <w:p w14:paraId="7F2B5110"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3BD1C681" w14:textId="77777777" w:rsidR="008C72F4" w:rsidRDefault="008C72F4" w:rsidP="00484420">
            <w:pPr>
              <w:rPr>
                <w:rFonts w:asciiTheme="minorHAnsi" w:hAnsiTheme="minorHAnsi"/>
                <w:noProof/>
                <w:sz w:val="16"/>
                <w:szCs w:val="16"/>
                <w:lang w:eastAsia="x-none"/>
              </w:rPr>
            </w:pPr>
          </w:p>
        </w:tc>
        <w:tc>
          <w:tcPr>
            <w:tcW w:w="721" w:type="dxa"/>
            <w:tcBorders>
              <w:top w:val="nil"/>
            </w:tcBorders>
            <w:shd w:val="clear" w:color="auto" w:fill="FFFFFF" w:themeFill="background1"/>
          </w:tcPr>
          <w:p w14:paraId="79B907B8" w14:textId="77777777" w:rsidR="008C72F4" w:rsidRDefault="008C72F4" w:rsidP="00484420">
            <w:pPr>
              <w:rPr>
                <w:rFonts w:asciiTheme="minorHAnsi" w:hAnsiTheme="minorHAnsi"/>
                <w:noProof/>
                <w:sz w:val="16"/>
                <w:szCs w:val="16"/>
                <w:lang w:eastAsia="x-none"/>
              </w:rPr>
            </w:pPr>
          </w:p>
        </w:tc>
        <w:tc>
          <w:tcPr>
            <w:tcW w:w="900" w:type="dxa"/>
            <w:tcBorders>
              <w:top w:val="nil"/>
            </w:tcBorders>
            <w:shd w:val="clear" w:color="auto" w:fill="FFFFFF" w:themeFill="background1"/>
          </w:tcPr>
          <w:p w14:paraId="4A6A1B46"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50</w:t>
            </w:r>
          </w:p>
        </w:tc>
        <w:tc>
          <w:tcPr>
            <w:tcW w:w="1080" w:type="dxa"/>
            <w:tcBorders>
              <w:top w:val="nil"/>
            </w:tcBorders>
            <w:shd w:val="clear" w:color="auto" w:fill="FFFFFF" w:themeFill="background1"/>
          </w:tcPr>
          <w:p w14:paraId="63A528F7"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CS_API 5CT</w:t>
            </w:r>
          </w:p>
        </w:tc>
        <w:tc>
          <w:tcPr>
            <w:tcW w:w="1080" w:type="dxa"/>
            <w:tcBorders>
              <w:top w:val="nil"/>
            </w:tcBorders>
            <w:shd w:val="clear" w:color="auto" w:fill="FFFFFF" w:themeFill="background1"/>
          </w:tcPr>
          <w:p w14:paraId="52217215"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4145H MOD</w:t>
            </w:r>
          </w:p>
        </w:tc>
        <w:tc>
          <w:tcPr>
            <w:tcW w:w="990" w:type="dxa"/>
            <w:tcBorders>
              <w:top w:val="nil"/>
            </w:tcBorders>
            <w:shd w:val="clear" w:color="auto" w:fill="FFFFFF" w:themeFill="background1"/>
          </w:tcPr>
          <w:p w14:paraId="68226E1D" w14:textId="77777777" w:rsidR="008C72F4" w:rsidRDefault="008C72F4" w:rsidP="00484420">
            <w:pPr>
              <w:rPr>
                <w:rFonts w:asciiTheme="minorHAnsi" w:hAnsiTheme="minorHAnsi"/>
                <w:noProof/>
                <w:sz w:val="16"/>
                <w:szCs w:val="16"/>
                <w:lang w:eastAsia="x-none"/>
              </w:rPr>
            </w:pPr>
          </w:p>
        </w:tc>
      </w:tr>
    </w:tbl>
    <w:p w14:paraId="3E4C9950" w14:textId="77777777" w:rsidR="001B5DAA" w:rsidRPr="00787620" w:rsidRDefault="001B5DAA" w:rsidP="00787620">
      <w:pPr>
        <w:pStyle w:val="Heading3"/>
        <w:numPr>
          <w:ilvl w:val="2"/>
          <w:numId w:val="4"/>
        </w:numPr>
        <w:tabs>
          <w:tab w:val="clear" w:pos="440"/>
          <w:tab w:val="left" w:pos="630"/>
        </w:tabs>
        <w:ind w:right="-90" w:hanging="1170"/>
        <w:rPr>
          <w:rFonts w:asciiTheme="minorHAnsi" w:hAnsiTheme="minorHAnsi"/>
          <w:b/>
          <w:sz w:val="22"/>
        </w:rPr>
      </w:pPr>
      <w:bookmarkStart w:id="5" w:name="_Toc405811715"/>
      <w:r w:rsidRPr="00787620">
        <w:rPr>
          <w:rFonts w:asciiTheme="minorHAnsi" w:hAnsiTheme="minorHAnsi"/>
          <w:b/>
          <w:sz w:val="22"/>
        </w:rPr>
        <w:t>Grade in Use</w:t>
      </w:r>
      <w:bookmarkEnd w:id="5"/>
      <w:r w:rsidRPr="00787620">
        <w:rPr>
          <w:rFonts w:asciiTheme="minorHAnsi" w:hAnsiTheme="minorHAnsi"/>
          <w:b/>
          <w:sz w:val="22"/>
        </w:rPr>
        <w:t xml:space="preserve"> </w:t>
      </w:r>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Query_Group_inuse"/>
      </w:tblPr>
      <w:tblGrid>
        <w:gridCol w:w="5404"/>
        <w:gridCol w:w="5386"/>
      </w:tblGrid>
      <w:tr w:rsidR="001F270E" w:rsidRPr="005E12E5" w14:paraId="3AFFED4C"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2504" w:type="pct"/>
            <w:shd w:val="clear" w:color="auto" w:fill="BFBFBF" w:themeFill="background1" w:themeFillShade="BF"/>
          </w:tcPr>
          <w:p w14:paraId="1BA27785" w14:textId="77777777" w:rsidR="001F270E" w:rsidRPr="005E12E5" w:rsidRDefault="001F270E" w:rsidP="0059744E">
            <w:pPr>
              <w:jc w:val="center"/>
              <w:rPr>
                <w:rFonts w:asciiTheme="minorHAnsi" w:hAnsiTheme="minorHAnsi"/>
                <w:sz w:val="14"/>
                <w:lang w:eastAsia="x-none"/>
              </w:rPr>
            </w:pPr>
            <w:r w:rsidRPr="005E12E5">
              <w:rPr>
                <w:rFonts w:asciiTheme="minorHAnsi" w:hAnsiTheme="minorHAnsi"/>
                <w:sz w:val="14"/>
                <w:lang w:eastAsia="x-none"/>
              </w:rPr>
              <w:t>Grade</w:t>
            </w:r>
          </w:p>
        </w:tc>
        <w:tc>
          <w:tcPr>
            <w:tcW w:w="2496" w:type="pct"/>
            <w:shd w:val="clear" w:color="auto" w:fill="BFBFBF" w:themeFill="background1" w:themeFillShade="BF"/>
          </w:tcPr>
          <w:p w14:paraId="42CFDA8B" w14:textId="77777777" w:rsidR="001F270E" w:rsidRPr="005E12E5" w:rsidRDefault="001F270E" w:rsidP="0059744E">
            <w:pPr>
              <w:jc w:val="center"/>
              <w:rPr>
                <w:rFonts w:asciiTheme="minorHAnsi" w:hAnsiTheme="minorHAnsi"/>
                <w:sz w:val="14"/>
                <w:lang w:eastAsia="x-none"/>
              </w:rPr>
            </w:pPr>
            <w:r w:rsidRPr="005E12E5">
              <w:rPr>
                <w:rFonts w:asciiTheme="minorHAnsi" w:hAnsiTheme="minorHAnsi"/>
                <w:sz w:val="14"/>
                <w:lang w:eastAsia="x-none"/>
              </w:rPr>
              <w:t>Minimum Yield Stress</w:t>
            </w:r>
            <w:r w:rsidR="00F86181" w:rsidRPr="005E12E5">
              <w:rPr>
                <w:rFonts w:asciiTheme="minorHAnsi" w:hAnsiTheme="minorHAnsi"/>
                <w:sz w:val="14"/>
                <w:lang w:eastAsia="x-none"/>
              </w:rPr>
              <w:t xml:space="preserve"> (</w:t>
            </w:r>
            <w:r>
              <w:rPr>
                <w:rFonts w:asciiTheme="minorHAnsi" w:hAnsiTheme="minorHAnsi"/>
                <w:sz w:val="14"/>
                <w:lang w:eastAsia="x-none"/>
              </w:rPr>
              <w:t>kPa</w:t>
            </w:r>
            <w:r w:rsidR="00F86181" w:rsidRPr="005E12E5">
              <w:rPr>
                <w:rFonts w:asciiTheme="minorHAnsi" w:hAnsiTheme="minorHAnsi"/>
                <w:sz w:val="14"/>
                <w:lang w:eastAsia="x-none"/>
              </w:rPr>
              <w:t>)</w:t>
            </w:r>
          </w:p>
        </w:tc>
      </w:tr>
      <w:tr w:rsidR="00C04332" w14:paraId="0DE4005D" w14:textId="77777777" w:rsidTr="00C04332">
        <w:tc>
          <w:tcPr>
            <w:tcW w:w="2504" w:type="pct"/>
          </w:tcPr>
          <w:p w14:paraId="073F5E8B" w14:textId="77777777" w:rsidR="001F270E" w:rsidRPr="005E12E5" w:rsidRDefault="001F270E" w:rsidP="0059744E">
            <w:pPr>
              <w:jc w:val="center"/>
              <w:rPr>
                <w:rFonts w:asciiTheme="minorHAnsi" w:hAnsiTheme="minorHAnsi"/>
                <w:sz w:val="14"/>
                <w:lang w:eastAsia="x-none"/>
              </w:rPr>
            </w:pPr>
            <w:r>
              <w:rPr>
                <w:rFonts w:asciiTheme="minorHAnsi" w:hAnsiTheme="minorHAnsi"/>
                <w:noProof/>
                <w:sz w:val="14"/>
                <w:lang w:eastAsia="x-none"/>
              </w:rPr>
              <w:t>4145H MOD</w:t>
            </w:r>
          </w:p>
        </w:tc>
        <w:tc>
          <w:tcPr>
            <w:tcW w:w="2496" w:type="pct"/>
          </w:tcPr>
          <w:p w14:paraId="251ABD7C" w14:textId="77777777" w:rsidR="001F270E" w:rsidRPr="005E12E5" w:rsidRDefault="003C3759" w:rsidP="006D3D92">
            <w:pPr>
              <w:jc w:val="center"/>
              <w:rPr>
                <w:rFonts w:asciiTheme="minorHAnsi" w:hAnsiTheme="minorHAnsi"/>
                <w:sz w:val="14"/>
                <w:lang w:eastAsia="x-none"/>
              </w:rPr>
            </w:pPr>
            <w:r>
              <w:rPr>
                <w:rFonts w:asciiTheme="minorHAnsi" w:hAnsiTheme="minorHAnsi"/>
                <w:noProof/>
                <w:sz w:val="14"/>
                <w:lang w:eastAsia="x-none"/>
              </w:rPr>
              <w:t>758 423</w:t>
            </w:r>
          </w:p>
        </w:tc>
      </w:tr>
      <w:tr w:rsidR="00C04332" w14:paraId="16C9AB71" w14:textId="77777777" w:rsidTr="00C04332">
        <w:trPr>
          <w:cnfStyle w:val="000000010000" w:firstRow="0" w:lastRow="0" w:firstColumn="0" w:lastColumn="0" w:oddVBand="0" w:evenVBand="0" w:oddHBand="0" w:evenHBand="1" w:firstRowFirstColumn="0" w:firstRowLastColumn="0" w:lastRowFirstColumn="0" w:lastRowLastColumn="0"/>
        </w:trPr>
        <w:tc>
          <w:tcPr>
            <w:tcW w:w="2504" w:type="pct"/>
          </w:tcPr>
          <w:p w14:paraId="7EEE99BE" w14:textId="77777777" w:rsidR="001F270E" w:rsidRPr="005E12E5" w:rsidRDefault="001F270E" w:rsidP="0059744E">
            <w:pPr>
              <w:jc w:val="center"/>
              <w:rPr>
                <w:rFonts w:asciiTheme="minorHAnsi" w:hAnsiTheme="minorHAnsi"/>
                <w:sz w:val="14"/>
                <w:lang w:eastAsia="x-none"/>
              </w:rPr>
            </w:pPr>
            <w:r>
              <w:rPr>
                <w:rFonts w:asciiTheme="minorHAnsi" w:hAnsiTheme="minorHAnsi"/>
                <w:noProof/>
                <w:sz w:val="14"/>
                <w:lang w:eastAsia="x-none"/>
              </w:rPr>
              <w:t>L-80</w:t>
            </w:r>
          </w:p>
        </w:tc>
        <w:tc>
          <w:tcPr>
            <w:tcW w:w="2496" w:type="pct"/>
          </w:tcPr>
          <w:p w14:paraId="228D0370" w14:textId="77777777" w:rsidR="001F270E" w:rsidRPr="005E12E5" w:rsidRDefault="003C3759" w:rsidP="006D3D92">
            <w:pPr>
              <w:jc w:val="center"/>
              <w:rPr>
                <w:rFonts w:asciiTheme="minorHAnsi" w:hAnsiTheme="minorHAnsi"/>
                <w:sz w:val="14"/>
                <w:lang w:eastAsia="x-none"/>
              </w:rPr>
            </w:pPr>
            <w:r>
              <w:rPr>
                <w:rFonts w:asciiTheme="minorHAnsi" w:hAnsiTheme="minorHAnsi"/>
                <w:noProof/>
                <w:sz w:val="14"/>
                <w:lang w:eastAsia="x-none"/>
              </w:rPr>
              <w:t>551 581</w:t>
            </w:r>
          </w:p>
        </w:tc>
      </w:tr>
    </w:tbl>
    <w:p w14:paraId="51C2DA07" w14:textId="77777777" w:rsidR="008B208C" w:rsidRPr="00DD341F" w:rsidRDefault="00C61702" w:rsidP="00DD341F">
      <w:pPr>
        <w:pStyle w:val="Heading2SubSectionHeader-Fluids"/>
        <w:keepNext/>
        <w:numPr>
          <w:ilvl w:val="1"/>
          <w:numId w:val="4"/>
        </w:numPr>
        <w:spacing w:line="240" w:lineRule="auto"/>
        <w:ind w:left="720" w:right="-86" w:hanging="806"/>
        <w:rPr>
          <w:rFonts w:asciiTheme="minorHAnsi" w:hAnsiTheme="minorHAnsi"/>
          <w:b/>
        </w:rPr>
      </w:pPr>
      <w:bookmarkStart w:id="6" w:name="_Toc405811723"/>
      <w:r w:rsidRPr="00DD341F">
        <w:rPr>
          <w:rFonts w:asciiTheme="minorHAnsi" w:hAnsiTheme="minorHAnsi"/>
          <w:b/>
        </w:rPr>
        <w:t>Wellpath - Calculation Method: Minimum Curvature</w:t>
      </w:r>
      <w:bookmarkEnd w:id="6"/>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DEFINITIVE_SURVEY_STATION"/>
      </w:tblPr>
      <w:tblGrid>
        <w:gridCol w:w="802"/>
        <w:gridCol w:w="1125"/>
        <w:gridCol w:w="1015"/>
        <w:gridCol w:w="799"/>
        <w:gridCol w:w="960"/>
        <w:gridCol w:w="1003"/>
        <w:gridCol w:w="980"/>
        <w:gridCol w:w="768"/>
        <w:gridCol w:w="775"/>
        <w:gridCol w:w="803"/>
        <w:gridCol w:w="880"/>
        <w:gridCol w:w="880"/>
      </w:tblGrid>
      <w:tr w:rsidR="000C5579" w:rsidRPr="005E12E5" w14:paraId="0A91CF99"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371" w:type="pct"/>
            <w:shd w:val="clear" w:color="auto" w:fill="BFBFBF" w:themeFill="background1" w:themeFillShade="BF"/>
          </w:tcPr>
          <w:p w14:paraId="3B331F6D"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MD</w:t>
            </w:r>
          </w:p>
          <w:p w14:paraId="33496D1E"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521" w:type="pct"/>
            <w:shd w:val="clear" w:color="auto" w:fill="BFBFBF" w:themeFill="background1" w:themeFillShade="BF"/>
          </w:tcPr>
          <w:p w14:paraId="22EBED8B"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INC</w:t>
            </w:r>
          </w:p>
          <w:p w14:paraId="5004B893"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w:t>
            </w:r>
            <w:r w:rsidRPr="005E12E5">
              <w:rPr>
                <w:rFonts w:asciiTheme="minorHAnsi" w:hAnsiTheme="minorHAnsi"/>
                <w:sz w:val="14"/>
                <w:lang w:eastAsia="x-none"/>
              </w:rPr>
              <w:t>)</w:t>
            </w:r>
          </w:p>
        </w:tc>
        <w:tc>
          <w:tcPr>
            <w:tcW w:w="470" w:type="pct"/>
            <w:shd w:val="clear" w:color="auto" w:fill="BFBFBF" w:themeFill="background1" w:themeFillShade="BF"/>
          </w:tcPr>
          <w:p w14:paraId="6029B964"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AZ</w:t>
            </w:r>
          </w:p>
          <w:p w14:paraId="3BBA10F0"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w:t>
            </w:r>
            <w:r w:rsidRPr="005E12E5">
              <w:rPr>
                <w:rFonts w:asciiTheme="minorHAnsi" w:hAnsiTheme="minorHAnsi"/>
                <w:sz w:val="14"/>
                <w:lang w:eastAsia="x-none"/>
              </w:rPr>
              <w:t>)</w:t>
            </w:r>
          </w:p>
        </w:tc>
        <w:tc>
          <w:tcPr>
            <w:tcW w:w="370" w:type="pct"/>
            <w:shd w:val="clear" w:color="auto" w:fill="BFBFBF" w:themeFill="background1" w:themeFillShade="BF"/>
          </w:tcPr>
          <w:p w14:paraId="6C289855"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TVD</w:t>
            </w:r>
          </w:p>
          <w:p w14:paraId="6C68EA37"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445" w:type="pct"/>
            <w:shd w:val="clear" w:color="auto" w:fill="BFBFBF" w:themeFill="background1" w:themeFillShade="BF"/>
          </w:tcPr>
          <w:p w14:paraId="0FEE2B35"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DLS</w:t>
            </w:r>
          </w:p>
          <w:p w14:paraId="3EFC4108"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465" w:type="pct"/>
            <w:shd w:val="clear" w:color="auto" w:fill="BFBFBF" w:themeFill="background1" w:themeFillShade="BF"/>
          </w:tcPr>
          <w:p w14:paraId="6E57B342"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AbsTort</w:t>
            </w:r>
            <w:proofErr w:type="spellEnd"/>
          </w:p>
          <w:p w14:paraId="3584E5A3" w14:textId="77777777" w:rsidR="00461876" w:rsidRPr="005E12E5" w:rsidRDefault="00B62EEF" w:rsidP="00584184">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00584184" w:rsidRPr="005E12E5">
              <w:rPr>
                <w:rFonts w:asciiTheme="minorHAnsi" w:hAnsiTheme="minorHAnsi"/>
                <w:sz w:val="14"/>
                <w:lang w:eastAsia="x-none"/>
              </w:rPr>
              <w:t>)</w:t>
            </w:r>
          </w:p>
        </w:tc>
        <w:tc>
          <w:tcPr>
            <w:tcW w:w="454" w:type="pct"/>
            <w:shd w:val="clear" w:color="auto" w:fill="BFBFBF" w:themeFill="background1" w:themeFillShade="BF"/>
          </w:tcPr>
          <w:p w14:paraId="466A5F07"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RelTort</w:t>
            </w:r>
            <w:proofErr w:type="spellEnd"/>
          </w:p>
          <w:p w14:paraId="79CC6DF3"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356" w:type="pct"/>
            <w:shd w:val="clear" w:color="auto" w:fill="BFBFBF" w:themeFill="background1" w:themeFillShade="BF"/>
          </w:tcPr>
          <w:p w14:paraId="32A2FE63"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VS</w:t>
            </w:r>
            <w:r w:rsidR="00461876" w:rsidRPr="005E12E5">
              <w:rPr>
                <w:rFonts w:asciiTheme="minorHAnsi" w:hAnsiTheme="minorHAnsi"/>
                <w:sz w:val="14"/>
                <w:lang w:eastAsia="x-none"/>
              </w:rPr>
              <w:t>ect</w:t>
            </w:r>
            <w:proofErr w:type="spellEnd"/>
          </w:p>
          <w:p w14:paraId="3205E03A"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359" w:type="pct"/>
            <w:shd w:val="clear" w:color="auto" w:fill="BFBFBF" w:themeFill="background1" w:themeFillShade="BF"/>
          </w:tcPr>
          <w:p w14:paraId="2677D6C1"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NS</w:t>
            </w:r>
          </w:p>
          <w:p w14:paraId="5E76811A"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372" w:type="pct"/>
            <w:shd w:val="clear" w:color="auto" w:fill="BFBFBF" w:themeFill="background1" w:themeFillShade="BF"/>
          </w:tcPr>
          <w:p w14:paraId="0343BE3B"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EW</w:t>
            </w:r>
          </w:p>
          <w:p w14:paraId="58E5939B"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408" w:type="pct"/>
            <w:shd w:val="clear" w:color="auto" w:fill="BFBFBF" w:themeFill="background1" w:themeFillShade="BF"/>
          </w:tcPr>
          <w:p w14:paraId="7A5C87A9"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Build</w:t>
            </w:r>
          </w:p>
          <w:p w14:paraId="4ACD53E2"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408" w:type="pct"/>
            <w:shd w:val="clear" w:color="auto" w:fill="BFBFBF" w:themeFill="background1" w:themeFillShade="BF"/>
          </w:tcPr>
          <w:p w14:paraId="4217D7BF"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Walk</w:t>
            </w:r>
          </w:p>
          <w:p w14:paraId="27BCA1A4"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r>
      <w:tr w:rsidR="00C04332" w14:paraId="41FFD7BD" w14:textId="77777777" w:rsidTr="00C04332">
        <w:tc>
          <w:tcPr>
            <w:tcW w:w="371" w:type="pct"/>
          </w:tcPr>
          <w:p w14:paraId="16D5CA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521" w:type="pct"/>
          </w:tcPr>
          <w:p w14:paraId="22D385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70" w:type="pct"/>
          </w:tcPr>
          <w:p w14:paraId="27A33F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0" w:type="pct"/>
          </w:tcPr>
          <w:p w14:paraId="3CB88E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45" w:type="pct"/>
          </w:tcPr>
          <w:p w14:paraId="0F50FD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65" w:type="pct"/>
          </w:tcPr>
          <w:p w14:paraId="311C25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54" w:type="pct"/>
          </w:tcPr>
          <w:p w14:paraId="1FD39A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3E31E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59" w:type="pct"/>
          </w:tcPr>
          <w:p w14:paraId="0B0660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2" w:type="pct"/>
          </w:tcPr>
          <w:p w14:paraId="0EB989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08" w:type="pct"/>
          </w:tcPr>
          <w:p w14:paraId="7EDDBE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1BD7D4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C04332" w14:paraId="22490A92"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0F0452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w:t>
            </w:r>
          </w:p>
        </w:tc>
        <w:tc>
          <w:tcPr>
            <w:tcW w:w="521" w:type="pct"/>
          </w:tcPr>
          <w:p w14:paraId="33CD18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w:t>
            </w:r>
          </w:p>
        </w:tc>
        <w:tc>
          <w:tcPr>
            <w:tcW w:w="470" w:type="pct"/>
          </w:tcPr>
          <w:p w14:paraId="5E4282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336,77</w:t>
            </w:r>
          </w:p>
        </w:tc>
        <w:tc>
          <w:tcPr>
            <w:tcW w:w="370" w:type="pct"/>
          </w:tcPr>
          <w:p w14:paraId="38A6CD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w:t>
            </w:r>
          </w:p>
        </w:tc>
        <w:tc>
          <w:tcPr>
            <w:tcW w:w="445" w:type="pct"/>
          </w:tcPr>
          <w:p w14:paraId="722DCD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c>
          <w:tcPr>
            <w:tcW w:w="465" w:type="pct"/>
          </w:tcPr>
          <w:p w14:paraId="622700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c>
          <w:tcPr>
            <w:tcW w:w="454" w:type="pct"/>
          </w:tcPr>
          <w:p w14:paraId="0D43D9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EFFA8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59" w:type="pct"/>
          </w:tcPr>
          <w:p w14:paraId="3100B7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72" w:type="pct"/>
          </w:tcPr>
          <w:p w14:paraId="03852D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08" w:type="pct"/>
          </w:tcPr>
          <w:p w14:paraId="272EDB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c>
          <w:tcPr>
            <w:tcW w:w="408" w:type="pct"/>
          </w:tcPr>
          <w:p w14:paraId="4BA55F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C04332" w14:paraId="702E4D95" w14:textId="77777777" w:rsidTr="00C04332">
        <w:tc>
          <w:tcPr>
            <w:tcW w:w="371" w:type="pct"/>
          </w:tcPr>
          <w:p w14:paraId="67273F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w:t>
            </w:r>
          </w:p>
        </w:tc>
        <w:tc>
          <w:tcPr>
            <w:tcW w:w="521" w:type="pct"/>
          </w:tcPr>
          <w:p w14:paraId="67CD67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w:t>
            </w:r>
          </w:p>
        </w:tc>
        <w:tc>
          <w:tcPr>
            <w:tcW w:w="470" w:type="pct"/>
          </w:tcPr>
          <w:p w14:paraId="4E01EC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277,68</w:t>
            </w:r>
          </w:p>
        </w:tc>
        <w:tc>
          <w:tcPr>
            <w:tcW w:w="370" w:type="pct"/>
          </w:tcPr>
          <w:p w14:paraId="3AE3E5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w:t>
            </w:r>
          </w:p>
        </w:tc>
        <w:tc>
          <w:tcPr>
            <w:tcW w:w="445" w:type="pct"/>
          </w:tcPr>
          <w:p w14:paraId="53F0EC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0,259</w:t>
            </w:r>
          </w:p>
        </w:tc>
        <w:tc>
          <w:tcPr>
            <w:tcW w:w="465" w:type="pct"/>
          </w:tcPr>
          <w:p w14:paraId="5CBF4B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0,279</w:t>
            </w:r>
          </w:p>
        </w:tc>
        <w:tc>
          <w:tcPr>
            <w:tcW w:w="454" w:type="pct"/>
          </w:tcPr>
          <w:p w14:paraId="31BD2E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1B17E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59" w:type="pct"/>
          </w:tcPr>
          <w:p w14:paraId="515087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72" w:type="pct"/>
          </w:tcPr>
          <w:p w14:paraId="197CF7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408" w:type="pct"/>
          </w:tcPr>
          <w:p w14:paraId="6A1DC1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129EC6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-177,270</w:t>
            </w:r>
          </w:p>
        </w:tc>
      </w:tr>
      <w:tr w:rsidR="00C04332" w14:paraId="75280BED"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B634A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c>
          <w:tcPr>
            <w:tcW w:w="521" w:type="pct"/>
          </w:tcPr>
          <w:p w14:paraId="6B1EED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470" w:type="pct"/>
          </w:tcPr>
          <w:p w14:paraId="1C7B3C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278,91</w:t>
            </w:r>
          </w:p>
        </w:tc>
        <w:tc>
          <w:tcPr>
            <w:tcW w:w="370" w:type="pct"/>
          </w:tcPr>
          <w:p w14:paraId="3EC5AD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c>
          <w:tcPr>
            <w:tcW w:w="445" w:type="pct"/>
          </w:tcPr>
          <w:p w14:paraId="40A536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65" w:type="pct"/>
          </w:tcPr>
          <w:p w14:paraId="1D3A8F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0,206</w:t>
            </w:r>
          </w:p>
        </w:tc>
        <w:tc>
          <w:tcPr>
            <w:tcW w:w="454" w:type="pct"/>
          </w:tcPr>
          <w:p w14:paraId="6A9FFF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71263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59" w:type="pct"/>
          </w:tcPr>
          <w:p w14:paraId="377D0B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72" w:type="pct"/>
          </w:tcPr>
          <w:p w14:paraId="532AB7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408" w:type="pct"/>
          </w:tcPr>
          <w:p w14:paraId="28BD18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795962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3,690</w:t>
            </w:r>
          </w:p>
        </w:tc>
      </w:tr>
      <w:tr w:rsidR="00C04332" w14:paraId="19A73856" w14:textId="77777777" w:rsidTr="00C04332">
        <w:tc>
          <w:tcPr>
            <w:tcW w:w="371" w:type="pct"/>
          </w:tcPr>
          <w:p w14:paraId="1C5E71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w:t>
            </w:r>
          </w:p>
        </w:tc>
        <w:tc>
          <w:tcPr>
            <w:tcW w:w="521" w:type="pct"/>
          </w:tcPr>
          <w:p w14:paraId="6E3991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470" w:type="pct"/>
          </w:tcPr>
          <w:p w14:paraId="3185BF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224,62</w:t>
            </w:r>
          </w:p>
        </w:tc>
        <w:tc>
          <w:tcPr>
            <w:tcW w:w="370" w:type="pct"/>
          </w:tcPr>
          <w:p w14:paraId="72FD6E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w:t>
            </w:r>
          </w:p>
        </w:tc>
        <w:tc>
          <w:tcPr>
            <w:tcW w:w="445" w:type="pct"/>
          </w:tcPr>
          <w:p w14:paraId="7F7D00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0,098</w:t>
            </w:r>
          </w:p>
        </w:tc>
        <w:tc>
          <w:tcPr>
            <w:tcW w:w="465" w:type="pct"/>
          </w:tcPr>
          <w:p w14:paraId="79860C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0,179</w:t>
            </w:r>
          </w:p>
        </w:tc>
        <w:tc>
          <w:tcPr>
            <w:tcW w:w="454" w:type="pct"/>
          </w:tcPr>
          <w:p w14:paraId="26A0E9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6286E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59" w:type="pct"/>
          </w:tcPr>
          <w:p w14:paraId="582394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72" w:type="pct"/>
          </w:tcPr>
          <w:p w14:paraId="680378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408" w:type="pct"/>
          </w:tcPr>
          <w:p w14:paraId="682002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2F137C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-162,870</w:t>
            </w:r>
          </w:p>
        </w:tc>
      </w:tr>
      <w:tr w:rsidR="00C04332" w14:paraId="6A1679E2"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F2904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w:t>
            </w:r>
          </w:p>
        </w:tc>
        <w:tc>
          <w:tcPr>
            <w:tcW w:w="521" w:type="pct"/>
          </w:tcPr>
          <w:p w14:paraId="23A7F4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470" w:type="pct"/>
          </w:tcPr>
          <w:p w14:paraId="7D5B6F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135,02</w:t>
            </w:r>
          </w:p>
        </w:tc>
        <w:tc>
          <w:tcPr>
            <w:tcW w:w="370" w:type="pct"/>
          </w:tcPr>
          <w:p w14:paraId="37C5C0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w:t>
            </w:r>
          </w:p>
        </w:tc>
        <w:tc>
          <w:tcPr>
            <w:tcW w:w="445" w:type="pct"/>
          </w:tcPr>
          <w:p w14:paraId="388291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0,161</w:t>
            </w:r>
          </w:p>
        </w:tc>
        <w:tc>
          <w:tcPr>
            <w:tcW w:w="465" w:type="pct"/>
          </w:tcPr>
          <w:p w14:paraId="0416AB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0,176</w:t>
            </w:r>
          </w:p>
        </w:tc>
        <w:tc>
          <w:tcPr>
            <w:tcW w:w="454" w:type="pct"/>
          </w:tcPr>
          <w:p w14:paraId="74C159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88FC2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59" w:type="pct"/>
          </w:tcPr>
          <w:p w14:paraId="7E1DBD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72" w:type="pct"/>
          </w:tcPr>
          <w:p w14:paraId="55F97E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408" w:type="pct"/>
          </w:tcPr>
          <w:p w14:paraId="5F6794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0,090</w:t>
            </w:r>
          </w:p>
        </w:tc>
        <w:tc>
          <w:tcPr>
            <w:tcW w:w="408" w:type="pct"/>
          </w:tcPr>
          <w:p w14:paraId="23BB78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-268,800</w:t>
            </w:r>
          </w:p>
        </w:tc>
      </w:tr>
      <w:tr w:rsidR="00C04332" w14:paraId="3D453958" w14:textId="77777777" w:rsidTr="00C04332">
        <w:tc>
          <w:tcPr>
            <w:tcW w:w="371" w:type="pct"/>
          </w:tcPr>
          <w:p w14:paraId="7B4EC7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60,00</w:t>
            </w:r>
          </w:p>
        </w:tc>
        <w:tc>
          <w:tcPr>
            <w:tcW w:w="521" w:type="pct"/>
          </w:tcPr>
          <w:p w14:paraId="18441D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w:t>
            </w:r>
          </w:p>
        </w:tc>
        <w:tc>
          <w:tcPr>
            <w:tcW w:w="470" w:type="pct"/>
          </w:tcPr>
          <w:p w14:paraId="082F46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100,33</w:t>
            </w:r>
          </w:p>
        </w:tc>
        <w:tc>
          <w:tcPr>
            <w:tcW w:w="370" w:type="pct"/>
          </w:tcPr>
          <w:p w14:paraId="18B35B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60,00</w:t>
            </w:r>
          </w:p>
        </w:tc>
        <w:tc>
          <w:tcPr>
            <w:tcW w:w="445" w:type="pct"/>
          </w:tcPr>
          <w:p w14:paraId="33D3D9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0,224</w:t>
            </w:r>
          </w:p>
        </w:tc>
        <w:tc>
          <w:tcPr>
            <w:tcW w:w="465" w:type="pct"/>
          </w:tcPr>
          <w:p w14:paraId="614F9E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0,184</w:t>
            </w:r>
          </w:p>
        </w:tc>
        <w:tc>
          <w:tcPr>
            <w:tcW w:w="454" w:type="pct"/>
          </w:tcPr>
          <w:p w14:paraId="467889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94670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59" w:type="pct"/>
          </w:tcPr>
          <w:p w14:paraId="3E677E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72" w:type="pct"/>
          </w:tcPr>
          <w:p w14:paraId="23777F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408" w:type="pct"/>
          </w:tcPr>
          <w:p w14:paraId="3A539D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34D3D2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-104,070</w:t>
            </w:r>
          </w:p>
        </w:tc>
      </w:tr>
      <w:tr w:rsidR="00C04332" w14:paraId="10A492D9"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23B5B5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w:t>
            </w:r>
          </w:p>
        </w:tc>
        <w:tc>
          <w:tcPr>
            <w:tcW w:w="521" w:type="pct"/>
          </w:tcPr>
          <w:p w14:paraId="0CF8CD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w:t>
            </w:r>
          </w:p>
        </w:tc>
        <w:tc>
          <w:tcPr>
            <w:tcW w:w="470" w:type="pct"/>
          </w:tcPr>
          <w:p w14:paraId="3FE8A8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105,25</w:t>
            </w:r>
          </w:p>
        </w:tc>
        <w:tc>
          <w:tcPr>
            <w:tcW w:w="370" w:type="pct"/>
          </w:tcPr>
          <w:p w14:paraId="5B8CE3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w:t>
            </w:r>
          </w:p>
        </w:tc>
        <w:tc>
          <w:tcPr>
            <w:tcW w:w="445" w:type="pct"/>
          </w:tcPr>
          <w:p w14:paraId="470F86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0,213</w:t>
            </w:r>
          </w:p>
        </w:tc>
        <w:tc>
          <w:tcPr>
            <w:tcW w:w="465" w:type="pct"/>
          </w:tcPr>
          <w:p w14:paraId="39B46D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0,188</w:t>
            </w:r>
          </w:p>
        </w:tc>
        <w:tc>
          <w:tcPr>
            <w:tcW w:w="454" w:type="pct"/>
          </w:tcPr>
          <w:p w14:paraId="59DA86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73EC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59" w:type="pct"/>
          </w:tcPr>
          <w:p w14:paraId="0D376C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2" w:type="pct"/>
          </w:tcPr>
          <w:p w14:paraId="2241F7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408" w:type="pct"/>
          </w:tcPr>
          <w:p w14:paraId="57BBE2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c>
          <w:tcPr>
            <w:tcW w:w="408" w:type="pct"/>
          </w:tcPr>
          <w:p w14:paraId="5DFEBC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14,760</w:t>
            </w:r>
          </w:p>
        </w:tc>
      </w:tr>
      <w:tr w:rsidR="00C04332" w14:paraId="38CD291D" w14:textId="77777777" w:rsidTr="00C04332">
        <w:tc>
          <w:tcPr>
            <w:tcW w:w="371" w:type="pct"/>
          </w:tcPr>
          <w:p w14:paraId="14A242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80,00</w:t>
            </w:r>
          </w:p>
        </w:tc>
        <w:tc>
          <w:tcPr>
            <w:tcW w:w="521" w:type="pct"/>
          </w:tcPr>
          <w:p w14:paraId="2FCB22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w:t>
            </w:r>
          </w:p>
        </w:tc>
        <w:tc>
          <w:tcPr>
            <w:tcW w:w="470" w:type="pct"/>
          </w:tcPr>
          <w:p w14:paraId="1F0648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98,95</w:t>
            </w:r>
          </w:p>
        </w:tc>
        <w:tc>
          <w:tcPr>
            <w:tcW w:w="370" w:type="pct"/>
          </w:tcPr>
          <w:p w14:paraId="4F11FE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80,00</w:t>
            </w:r>
          </w:p>
        </w:tc>
        <w:tc>
          <w:tcPr>
            <w:tcW w:w="445" w:type="pct"/>
          </w:tcPr>
          <w:p w14:paraId="0056DC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0,487</w:t>
            </w:r>
          </w:p>
        </w:tc>
        <w:tc>
          <w:tcPr>
            <w:tcW w:w="465" w:type="pct"/>
          </w:tcPr>
          <w:p w14:paraId="1F5E50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0,225</w:t>
            </w:r>
          </w:p>
        </w:tc>
        <w:tc>
          <w:tcPr>
            <w:tcW w:w="454" w:type="pct"/>
          </w:tcPr>
          <w:p w14:paraId="0043B1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FF759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59" w:type="pct"/>
          </w:tcPr>
          <w:p w14:paraId="0F3470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72" w:type="pct"/>
          </w:tcPr>
          <w:p w14:paraId="69BCE4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w:t>
            </w:r>
          </w:p>
        </w:tc>
        <w:tc>
          <w:tcPr>
            <w:tcW w:w="408" w:type="pct"/>
          </w:tcPr>
          <w:p w14:paraId="0EA024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0,480</w:t>
            </w:r>
          </w:p>
        </w:tc>
        <w:tc>
          <w:tcPr>
            <w:tcW w:w="408" w:type="pct"/>
          </w:tcPr>
          <w:p w14:paraId="309E02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-18,900</w:t>
            </w:r>
          </w:p>
        </w:tc>
      </w:tr>
      <w:tr w:rsidR="00C04332" w14:paraId="001D91E6"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1AEFF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90,00</w:t>
            </w:r>
          </w:p>
        </w:tc>
        <w:tc>
          <w:tcPr>
            <w:tcW w:w="521" w:type="pct"/>
          </w:tcPr>
          <w:p w14:paraId="217A59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w:t>
            </w:r>
          </w:p>
        </w:tc>
        <w:tc>
          <w:tcPr>
            <w:tcW w:w="470" w:type="pct"/>
          </w:tcPr>
          <w:p w14:paraId="6DCB58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93,97</w:t>
            </w:r>
          </w:p>
        </w:tc>
        <w:tc>
          <w:tcPr>
            <w:tcW w:w="370" w:type="pct"/>
          </w:tcPr>
          <w:p w14:paraId="2D19DE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90,00</w:t>
            </w:r>
          </w:p>
        </w:tc>
        <w:tc>
          <w:tcPr>
            <w:tcW w:w="445" w:type="pct"/>
          </w:tcPr>
          <w:p w14:paraId="547C99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1,237</w:t>
            </w:r>
          </w:p>
        </w:tc>
        <w:tc>
          <w:tcPr>
            <w:tcW w:w="465" w:type="pct"/>
          </w:tcPr>
          <w:p w14:paraId="4B0F08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0,338</w:t>
            </w:r>
          </w:p>
        </w:tc>
        <w:tc>
          <w:tcPr>
            <w:tcW w:w="454" w:type="pct"/>
          </w:tcPr>
          <w:p w14:paraId="1AB8C8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DE980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59" w:type="pct"/>
          </w:tcPr>
          <w:p w14:paraId="41F292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72" w:type="pct"/>
          </w:tcPr>
          <w:p w14:paraId="11F96A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w:t>
            </w:r>
          </w:p>
        </w:tc>
        <w:tc>
          <w:tcPr>
            <w:tcW w:w="408" w:type="pct"/>
          </w:tcPr>
          <w:p w14:paraId="2888C2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1,230</w:t>
            </w:r>
          </w:p>
        </w:tc>
        <w:tc>
          <w:tcPr>
            <w:tcW w:w="408" w:type="pct"/>
          </w:tcPr>
          <w:p w14:paraId="219585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-14,940</w:t>
            </w:r>
          </w:p>
        </w:tc>
      </w:tr>
      <w:tr w:rsidR="00C04332" w14:paraId="6ED846E8" w14:textId="77777777" w:rsidTr="00C04332">
        <w:tc>
          <w:tcPr>
            <w:tcW w:w="371" w:type="pct"/>
          </w:tcPr>
          <w:p w14:paraId="0972E0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100,00</w:t>
            </w:r>
          </w:p>
        </w:tc>
        <w:tc>
          <w:tcPr>
            <w:tcW w:w="521" w:type="pct"/>
          </w:tcPr>
          <w:p w14:paraId="170A0E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w:t>
            </w:r>
          </w:p>
        </w:tc>
        <w:tc>
          <w:tcPr>
            <w:tcW w:w="470" w:type="pct"/>
          </w:tcPr>
          <w:p w14:paraId="77E463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84,38</w:t>
            </w:r>
          </w:p>
        </w:tc>
        <w:tc>
          <w:tcPr>
            <w:tcW w:w="370" w:type="pct"/>
          </w:tcPr>
          <w:p w14:paraId="0FD6C4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100,00</w:t>
            </w:r>
          </w:p>
        </w:tc>
        <w:tc>
          <w:tcPr>
            <w:tcW w:w="445" w:type="pct"/>
          </w:tcPr>
          <w:p w14:paraId="3D42E3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1,145</w:t>
            </w:r>
          </w:p>
        </w:tc>
        <w:tc>
          <w:tcPr>
            <w:tcW w:w="465" w:type="pct"/>
          </w:tcPr>
          <w:p w14:paraId="4A1EA5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0,418</w:t>
            </w:r>
          </w:p>
        </w:tc>
        <w:tc>
          <w:tcPr>
            <w:tcW w:w="454" w:type="pct"/>
          </w:tcPr>
          <w:p w14:paraId="14BF1C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B34D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59" w:type="pct"/>
          </w:tcPr>
          <w:p w14:paraId="33B227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72" w:type="pct"/>
          </w:tcPr>
          <w:p w14:paraId="54A27C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0,31</w:t>
            </w:r>
          </w:p>
        </w:tc>
        <w:tc>
          <w:tcPr>
            <w:tcW w:w="408" w:type="pct"/>
          </w:tcPr>
          <w:p w14:paraId="7890DA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1,050</w:t>
            </w:r>
          </w:p>
        </w:tc>
        <w:tc>
          <w:tcPr>
            <w:tcW w:w="408" w:type="pct"/>
          </w:tcPr>
          <w:p w14:paraId="682BAE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-28,770</w:t>
            </w:r>
          </w:p>
        </w:tc>
      </w:tr>
      <w:tr w:rsidR="00C04332" w14:paraId="3D9F77C0"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7A2537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110,00</w:t>
            </w:r>
          </w:p>
        </w:tc>
        <w:tc>
          <w:tcPr>
            <w:tcW w:w="521" w:type="pct"/>
          </w:tcPr>
          <w:p w14:paraId="00C968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w:t>
            </w:r>
          </w:p>
        </w:tc>
        <w:tc>
          <w:tcPr>
            <w:tcW w:w="470" w:type="pct"/>
          </w:tcPr>
          <w:p w14:paraId="49B39F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75,67</w:t>
            </w:r>
          </w:p>
        </w:tc>
        <w:tc>
          <w:tcPr>
            <w:tcW w:w="370" w:type="pct"/>
          </w:tcPr>
          <w:p w14:paraId="0AEF55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110,00</w:t>
            </w:r>
          </w:p>
        </w:tc>
        <w:tc>
          <w:tcPr>
            <w:tcW w:w="445" w:type="pct"/>
          </w:tcPr>
          <w:p w14:paraId="1A9F8E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1,876</w:t>
            </w:r>
          </w:p>
        </w:tc>
        <w:tc>
          <w:tcPr>
            <w:tcW w:w="465" w:type="pct"/>
          </w:tcPr>
          <w:p w14:paraId="7621DB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0,551</w:t>
            </w:r>
          </w:p>
        </w:tc>
        <w:tc>
          <w:tcPr>
            <w:tcW w:w="454" w:type="pct"/>
          </w:tcPr>
          <w:p w14:paraId="0BE0A1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38EAF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359" w:type="pct"/>
          </w:tcPr>
          <w:p w14:paraId="53EFF4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372" w:type="pct"/>
          </w:tcPr>
          <w:p w14:paraId="37922F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0,55</w:t>
            </w:r>
          </w:p>
        </w:tc>
        <w:tc>
          <w:tcPr>
            <w:tcW w:w="408" w:type="pct"/>
          </w:tcPr>
          <w:p w14:paraId="7E3E0A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1,770</w:t>
            </w:r>
          </w:p>
        </w:tc>
        <w:tc>
          <w:tcPr>
            <w:tcW w:w="408" w:type="pct"/>
          </w:tcPr>
          <w:p w14:paraId="2D269E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-26,130</w:t>
            </w:r>
          </w:p>
        </w:tc>
      </w:tr>
      <w:tr w:rsidR="00C04332" w14:paraId="752FFBE3" w14:textId="77777777" w:rsidTr="00C04332">
        <w:tc>
          <w:tcPr>
            <w:tcW w:w="371" w:type="pct"/>
          </w:tcPr>
          <w:p w14:paraId="29C1D9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120,00</w:t>
            </w:r>
          </w:p>
        </w:tc>
        <w:tc>
          <w:tcPr>
            <w:tcW w:w="521" w:type="pct"/>
          </w:tcPr>
          <w:p w14:paraId="0CC646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w:t>
            </w:r>
          </w:p>
        </w:tc>
        <w:tc>
          <w:tcPr>
            <w:tcW w:w="470" w:type="pct"/>
          </w:tcPr>
          <w:p w14:paraId="2D8047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96,78</w:t>
            </w:r>
          </w:p>
        </w:tc>
        <w:tc>
          <w:tcPr>
            <w:tcW w:w="370" w:type="pct"/>
          </w:tcPr>
          <w:p w14:paraId="2D5165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119,99</w:t>
            </w:r>
          </w:p>
        </w:tc>
        <w:tc>
          <w:tcPr>
            <w:tcW w:w="445" w:type="pct"/>
          </w:tcPr>
          <w:p w14:paraId="26BF95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2,428</w:t>
            </w:r>
          </w:p>
        </w:tc>
        <w:tc>
          <w:tcPr>
            <w:tcW w:w="465" w:type="pct"/>
          </w:tcPr>
          <w:p w14:paraId="1ECAD1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0,707</w:t>
            </w:r>
          </w:p>
        </w:tc>
        <w:tc>
          <w:tcPr>
            <w:tcW w:w="454" w:type="pct"/>
          </w:tcPr>
          <w:p w14:paraId="65C14E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3FFEC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359" w:type="pct"/>
          </w:tcPr>
          <w:p w14:paraId="4C2BFA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372" w:type="pct"/>
          </w:tcPr>
          <w:p w14:paraId="4E2356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0,88</w:t>
            </w:r>
          </w:p>
        </w:tc>
        <w:tc>
          <w:tcPr>
            <w:tcW w:w="408" w:type="pct"/>
          </w:tcPr>
          <w:p w14:paraId="3CAFC2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1,260</w:t>
            </w:r>
          </w:p>
        </w:tc>
        <w:tc>
          <w:tcPr>
            <w:tcW w:w="408" w:type="pct"/>
          </w:tcPr>
          <w:p w14:paraId="3DCCCF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63,330</w:t>
            </w:r>
          </w:p>
        </w:tc>
      </w:tr>
      <w:tr w:rsidR="00C04332" w14:paraId="485EC0C9"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4CDF2F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130,00</w:t>
            </w:r>
          </w:p>
        </w:tc>
        <w:tc>
          <w:tcPr>
            <w:tcW w:w="521" w:type="pct"/>
          </w:tcPr>
          <w:p w14:paraId="292740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2,38</w:t>
            </w:r>
          </w:p>
        </w:tc>
        <w:tc>
          <w:tcPr>
            <w:tcW w:w="470" w:type="pct"/>
          </w:tcPr>
          <w:p w14:paraId="61DD3F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110,82</w:t>
            </w:r>
          </w:p>
        </w:tc>
        <w:tc>
          <w:tcPr>
            <w:tcW w:w="370" w:type="pct"/>
          </w:tcPr>
          <w:p w14:paraId="7FD414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129,98</w:t>
            </w:r>
          </w:p>
        </w:tc>
        <w:tc>
          <w:tcPr>
            <w:tcW w:w="445" w:type="pct"/>
          </w:tcPr>
          <w:p w14:paraId="0612CF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1,832</w:t>
            </w:r>
          </w:p>
        </w:tc>
        <w:tc>
          <w:tcPr>
            <w:tcW w:w="465" w:type="pct"/>
          </w:tcPr>
          <w:p w14:paraId="1AA00D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0,794</w:t>
            </w:r>
          </w:p>
        </w:tc>
        <w:tc>
          <w:tcPr>
            <w:tcW w:w="454" w:type="pct"/>
          </w:tcPr>
          <w:p w14:paraId="09297D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7C595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359" w:type="pct"/>
          </w:tcPr>
          <w:p w14:paraId="1211C8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372" w:type="pct"/>
          </w:tcPr>
          <w:p w14:paraId="4F3358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w:t>
            </w:r>
          </w:p>
        </w:tc>
        <w:tc>
          <w:tcPr>
            <w:tcW w:w="408" w:type="pct"/>
          </w:tcPr>
          <w:p w14:paraId="7FC8F4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0,810</w:t>
            </w:r>
          </w:p>
        </w:tc>
        <w:tc>
          <w:tcPr>
            <w:tcW w:w="408" w:type="pct"/>
          </w:tcPr>
          <w:p w14:paraId="5B6838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42,120</w:t>
            </w:r>
          </w:p>
        </w:tc>
      </w:tr>
      <w:tr w:rsidR="00C04332" w14:paraId="383674B2" w14:textId="77777777" w:rsidTr="00C04332">
        <w:tc>
          <w:tcPr>
            <w:tcW w:w="371" w:type="pct"/>
          </w:tcPr>
          <w:p w14:paraId="7616C3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140,00</w:t>
            </w:r>
          </w:p>
        </w:tc>
        <w:tc>
          <w:tcPr>
            <w:tcW w:w="521" w:type="pct"/>
          </w:tcPr>
          <w:p w14:paraId="6253EF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w:t>
            </w:r>
          </w:p>
        </w:tc>
        <w:tc>
          <w:tcPr>
            <w:tcW w:w="470" w:type="pct"/>
          </w:tcPr>
          <w:p w14:paraId="491270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112,66</w:t>
            </w:r>
          </w:p>
        </w:tc>
        <w:tc>
          <w:tcPr>
            <w:tcW w:w="370" w:type="pct"/>
          </w:tcPr>
          <w:p w14:paraId="6369C4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139,97</w:t>
            </w:r>
          </w:p>
        </w:tc>
        <w:tc>
          <w:tcPr>
            <w:tcW w:w="445" w:type="pct"/>
          </w:tcPr>
          <w:p w14:paraId="6B9EC7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0,238</w:t>
            </w:r>
          </w:p>
        </w:tc>
        <w:tc>
          <w:tcPr>
            <w:tcW w:w="465" w:type="pct"/>
          </w:tcPr>
          <w:p w14:paraId="454DD2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0,754</w:t>
            </w:r>
          </w:p>
        </w:tc>
        <w:tc>
          <w:tcPr>
            <w:tcW w:w="454" w:type="pct"/>
          </w:tcPr>
          <w:p w14:paraId="559882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6E1BC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w:t>
            </w:r>
          </w:p>
        </w:tc>
        <w:tc>
          <w:tcPr>
            <w:tcW w:w="359" w:type="pct"/>
          </w:tcPr>
          <w:p w14:paraId="2D09F8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w:t>
            </w:r>
          </w:p>
        </w:tc>
        <w:tc>
          <w:tcPr>
            <w:tcW w:w="372" w:type="pct"/>
          </w:tcPr>
          <w:p w14:paraId="728C84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w:t>
            </w:r>
          </w:p>
        </w:tc>
        <w:tc>
          <w:tcPr>
            <w:tcW w:w="408" w:type="pct"/>
          </w:tcPr>
          <w:p w14:paraId="13B2DC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4FCAF5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5,520</w:t>
            </w:r>
          </w:p>
        </w:tc>
      </w:tr>
      <w:tr w:rsidR="00C04332" w14:paraId="63221024"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1C27B4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150,00</w:t>
            </w:r>
          </w:p>
        </w:tc>
        <w:tc>
          <w:tcPr>
            <w:tcW w:w="521" w:type="pct"/>
          </w:tcPr>
          <w:p w14:paraId="3A4617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2,91</w:t>
            </w:r>
          </w:p>
        </w:tc>
        <w:tc>
          <w:tcPr>
            <w:tcW w:w="470" w:type="pct"/>
          </w:tcPr>
          <w:p w14:paraId="2DF516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118,03</w:t>
            </w:r>
          </w:p>
        </w:tc>
        <w:tc>
          <w:tcPr>
            <w:tcW w:w="370" w:type="pct"/>
          </w:tcPr>
          <w:p w14:paraId="2E6D53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149,96</w:t>
            </w:r>
          </w:p>
        </w:tc>
        <w:tc>
          <w:tcPr>
            <w:tcW w:w="445" w:type="pct"/>
          </w:tcPr>
          <w:p w14:paraId="332124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1,701</w:t>
            </w:r>
          </w:p>
        </w:tc>
        <w:tc>
          <w:tcPr>
            <w:tcW w:w="465" w:type="pct"/>
          </w:tcPr>
          <w:p w14:paraId="19808F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0,817</w:t>
            </w:r>
          </w:p>
        </w:tc>
        <w:tc>
          <w:tcPr>
            <w:tcW w:w="454" w:type="pct"/>
          </w:tcPr>
          <w:p w14:paraId="741D13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A837C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-0,40</w:t>
            </w:r>
          </w:p>
        </w:tc>
        <w:tc>
          <w:tcPr>
            <w:tcW w:w="359" w:type="pct"/>
          </w:tcPr>
          <w:p w14:paraId="415320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-0,40</w:t>
            </w:r>
          </w:p>
        </w:tc>
        <w:tc>
          <w:tcPr>
            <w:tcW w:w="372" w:type="pct"/>
          </w:tcPr>
          <w:p w14:paraId="2D16F5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w:t>
            </w:r>
          </w:p>
        </w:tc>
        <w:tc>
          <w:tcPr>
            <w:tcW w:w="408" w:type="pct"/>
          </w:tcPr>
          <w:p w14:paraId="64C617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w:t>
            </w:r>
          </w:p>
        </w:tc>
        <w:tc>
          <w:tcPr>
            <w:tcW w:w="408" w:type="pct"/>
          </w:tcPr>
          <w:p w14:paraId="1E7AAB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16,110</w:t>
            </w:r>
          </w:p>
        </w:tc>
      </w:tr>
      <w:tr w:rsidR="00C04332" w14:paraId="08C29CC4" w14:textId="77777777" w:rsidTr="00C04332">
        <w:tc>
          <w:tcPr>
            <w:tcW w:w="371" w:type="pct"/>
          </w:tcPr>
          <w:p w14:paraId="2CD210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160,00</w:t>
            </w:r>
          </w:p>
        </w:tc>
        <w:tc>
          <w:tcPr>
            <w:tcW w:w="521" w:type="pct"/>
          </w:tcPr>
          <w:p w14:paraId="11D53C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3,04</w:t>
            </w:r>
          </w:p>
        </w:tc>
        <w:tc>
          <w:tcPr>
            <w:tcW w:w="470" w:type="pct"/>
          </w:tcPr>
          <w:p w14:paraId="3C6E45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123,72</w:t>
            </w:r>
          </w:p>
        </w:tc>
        <w:tc>
          <w:tcPr>
            <w:tcW w:w="370" w:type="pct"/>
          </w:tcPr>
          <w:p w14:paraId="6D7B52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159,95</w:t>
            </w:r>
          </w:p>
        </w:tc>
        <w:tc>
          <w:tcPr>
            <w:tcW w:w="445" w:type="pct"/>
          </w:tcPr>
          <w:p w14:paraId="2F2663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0,967</w:t>
            </w:r>
          </w:p>
        </w:tc>
        <w:tc>
          <w:tcPr>
            <w:tcW w:w="465" w:type="pct"/>
          </w:tcPr>
          <w:p w14:paraId="6EB25B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0,827</w:t>
            </w:r>
          </w:p>
        </w:tc>
        <w:tc>
          <w:tcPr>
            <w:tcW w:w="454" w:type="pct"/>
          </w:tcPr>
          <w:p w14:paraId="4B6F70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D3B48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-0,67</w:t>
            </w:r>
          </w:p>
        </w:tc>
        <w:tc>
          <w:tcPr>
            <w:tcW w:w="359" w:type="pct"/>
          </w:tcPr>
          <w:p w14:paraId="366673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-0,67</w:t>
            </w:r>
          </w:p>
        </w:tc>
        <w:tc>
          <w:tcPr>
            <w:tcW w:w="372" w:type="pct"/>
          </w:tcPr>
          <w:p w14:paraId="137206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w:t>
            </w:r>
          </w:p>
        </w:tc>
        <w:tc>
          <w:tcPr>
            <w:tcW w:w="408" w:type="pct"/>
          </w:tcPr>
          <w:p w14:paraId="187E9F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0,390</w:t>
            </w:r>
          </w:p>
        </w:tc>
        <w:tc>
          <w:tcPr>
            <w:tcW w:w="408" w:type="pct"/>
          </w:tcPr>
          <w:p w14:paraId="4CBCF9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17,070</w:t>
            </w:r>
          </w:p>
        </w:tc>
      </w:tr>
      <w:tr w:rsidR="00C04332" w14:paraId="50E1AB68"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2D04D2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170,00</w:t>
            </w:r>
          </w:p>
        </w:tc>
        <w:tc>
          <w:tcPr>
            <w:tcW w:w="521" w:type="pct"/>
          </w:tcPr>
          <w:p w14:paraId="2D1C07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3,65</w:t>
            </w:r>
          </w:p>
        </w:tc>
        <w:tc>
          <w:tcPr>
            <w:tcW w:w="470" w:type="pct"/>
          </w:tcPr>
          <w:p w14:paraId="276A67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130,53</w:t>
            </w:r>
          </w:p>
        </w:tc>
        <w:tc>
          <w:tcPr>
            <w:tcW w:w="370" w:type="pct"/>
          </w:tcPr>
          <w:p w14:paraId="38237B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169,93</w:t>
            </w:r>
          </w:p>
        </w:tc>
        <w:tc>
          <w:tcPr>
            <w:tcW w:w="445" w:type="pct"/>
          </w:tcPr>
          <w:p w14:paraId="444F22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2,181</w:t>
            </w:r>
          </w:p>
        </w:tc>
        <w:tc>
          <w:tcPr>
            <w:tcW w:w="465" w:type="pct"/>
          </w:tcPr>
          <w:p w14:paraId="2AE6D4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0,906</w:t>
            </w:r>
          </w:p>
        </w:tc>
        <w:tc>
          <w:tcPr>
            <w:tcW w:w="454" w:type="pct"/>
          </w:tcPr>
          <w:p w14:paraId="747FB0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1B3E4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w:t>
            </w:r>
          </w:p>
        </w:tc>
        <w:tc>
          <w:tcPr>
            <w:tcW w:w="359" w:type="pct"/>
          </w:tcPr>
          <w:p w14:paraId="4D61DD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w:t>
            </w:r>
          </w:p>
        </w:tc>
        <w:tc>
          <w:tcPr>
            <w:tcW w:w="372" w:type="pct"/>
          </w:tcPr>
          <w:p w14:paraId="3E7827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2,97</w:t>
            </w:r>
          </w:p>
        </w:tc>
        <w:tc>
          <w:tcPr>
            <w:tcW w:w="408" w:type="pct"/>
          </w:tcPr>
          <w:p w14:paraId="22995D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1,830</w:t>
            </w:r>
          </w:p>
        </w:tc>
        <w:tc>
          <w:tcPr>
            <w:tcW w:w="408" w:type="pct"/>
          </w:tcPr>
          <w:p w14:paraId="70AA50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20,430</w:t>
            </w:r>
          </w:p>
        </w:tc>
      </w:tr>
      <w:tr w:rsidR="00C04332" w14:paraId="69E3D7A8" w14:textId="77777777" w:rsidTr="00C04332">
        <w:tc>
          <w:tcPr>
            <w:tcW w:w="371" w:type="pct"/>
          </w:tcPr>
          <w:p w14:paraId="7C79A1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180,00</w:t>
            </w:r>
          </w:p>
        </w:tc>
        <w:tc>
          <w:tcPr>
            <w:tcW w:w="521" w:type="pct"/>
          </w:tcPr>
          <w:p w14:paraId="61411A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3,67</w:t>
            </w:r>
          </w:p>
        </w:tc>
        <w:tc>
          <w:tcPr>
            <w:tcW w:w="470" w:type="pct"/>
          </w:tcPr>
          <w:p w14:paraId="199BCE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139,55</w:t>
            </w:r>
          </w:p>
        </w:tc>
        <w:tc>
          <w:tcPr>
            <w:tcW w:w="370" w:type="pct"/>
          </w:tcPr>
          <w:p w14:paraId="095C30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179,91</w:t>
            </w:r>
          </w:p>
        </w:tc>
        <w:tc>
          <w:tcPr>
            <w:tcW w:w="445" w:type="pct"/>
          </w:tcPr>
          <w:p w14:paraId="30B7E9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1,727</w:t>
            </w:r>
          </w:p>
        </w:tc>
        <w:tc>
          <w:tcPr>
            <w:tcW w:w="465" w:type="pct"/>
          </w:tcPr>
          <w:p w14:paraId="1A8F4A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0,952</w:t>
            </w:r>
          </w:p>
        </w:tc>
        <w:tc>
          <w:tcPr>
            <w:tcW w:w="454" w:type="pct"/>
          </w:tcPr>
          <w:p w14:paraId="062FFC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9E563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w:t>
            </w:r>
          </w:p>
        </w:tc>
        <w:tc>
          <w:tcPr>
            <w:tcW w:w="359" w:type="pct"/>
          </w:tcPr>
          <w:p w14:paraId="7029EA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w:t>
            </w:r>
          </w:p>
        </w:tc>
        <w:tc>
          <w:tcPr>
            <w:tcW w:w="372" w:type="pct"/>
          </w:tcPr>
          <w:p w14:paraId="132833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3,42</w:t>
            </w:r>
          </w:p>
        </w:tc>
        <w:tc>
          <w:tcPr>
            <w:tcW w:w="408" w:type="pct"/>
          </w:tcPr>
          <w:p w14:paraId="085D64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01D881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27,060</w:t>
            </w:r>
          </w:p>
        </w:tc>
      </w:tr>
      <w:tr w:rsidR="00C04332" w14:paraId="32BB727B"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64D52C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190,00</w:t>
            </w:r>
          </w:p>
        </w:tc>
        <w:tc>
          <w:tcPr>
            <w:tcW w:w="521" w:type="pct"/>
          </w:tcPr>
          <w:p w14:paraId="611C5E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3,58</w:t>
            </w:r>
          </w:p>
        </w:tc>
        <w:tc>
          <w:tcPr>
            <w:tcW w:w="470" w:type="pct"/>
          </w:tcPr>
          <w:p w14:paraId="185666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133,85</w:t>
            </w:r>
          </w:p>
        </w:tc>
        <w:tc>
          <w:tcPr>
            <w:tcW w:w="370" w:type="pct"/>
          </w:tcPr>
          <w:p w14:paraId="45ABE6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189,89</w:t>
            </w:r>
          </w:p>
        </w:tc>
        <w:tc>
          <w:tcPr>
            <w:tcW w:w="445" w:type="pct"/>
          </w:tcPr>
          <w:p w14:paraId="6EB22A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1,114</w:t>
            </w:r>
          </w:p>
        </w:tc>
        <w:tc>
          <w:tcPr>
            <w:tcW w:w="465" w:type="pct"/>
          </w:tcPr>
          <w:p w14:paraId="441FBA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0,960</w:t>
            </w:r>
          </w:p>
        </w:tc>
        <w:tc>
          <w:tcPr>
            <w:tcW w:w="454" w:type="pct"/>
          </w:tcPr>
          <w:p w14:paraId="103D19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303CD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w:t>
            </w:r>
          </w:p>
        </w:tc>
        <w:tc>
          <w:tcPr>
            <w:tcW w:w="359" w:type="pct"/>
          </w:tcPr>
          <w:p w14:paraId="13E0F6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w:t>
            </w:r>
          </w:p>
        </w:tc>
        <w:tc>
          <w:tcPr>
            <w:tcW w:w="372" w:type="pct"/>
          </w:tcPr>
          <w:p w14:paraId="385012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3,85</w:t>
            </w:r>
          </w:p>
        </w:tc>
        <w:tc>
          <w:tcPr>
            <w:tcW w:w="408" w:type="pct"/>
          </w:tcPr>
          <w:p w14:paraId="72E1CA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-0,270</w:t>
            </w:r>
          </w:p>
        </w:tc>
        <w:tc>
          <w:tcPr>
            <w:tcW w:w="408" w:type="pct"/>
          </w:tcPr>
          <w:p w14:paraId="5B143E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-17,100</w:t>
            </w:r>
          </w:p>
        </w:tc>
      </w:tr>
      <w:tr w:rsidR="00C04332" w14:paraId="5F8426D0" w14:textId="77777777" w:rsidTr="00C04332">
        <w:tc>
          <w:tcPr>
            <w:tcW w:w="371" w:type="pct"/>
          </w:tcPr>
          <w:p w14:paraId="5C23B1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200,00</w:t>
            </w:r>
          </w:p>
        </w:tc>
        <w:tc>
          <w:tcPr>
            <w:tcW w:w="521" w:type="pct"/>
          </w:tcPr>
          <w:p w14:paraId="6053B2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4,11</w:t>
            </w:r>
          </w:p>
        </w:tc>
        <w:tc>
          <w:tcPr>
            <w:tcW w:w="470" w:type="pct"/>
          </w:tcPr>
          <w:p w14:paraId="05F59D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140,31</w:t>
            </w:r>
          </w:p>
        </w:tc>
        <w:tc>
          <w:tcPr>
            <w:tcW w:w="370" w:type="pct"/>
          </w:tcPr>
          <w:p w14:paraId="3AB914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199,87</w:t>
            </w:r>
          </w:p>
        </w:tc>
        <w:tc>
          <w:tcPr>
            <w:tcW w:w="445" w:type="pct"/>
          </w:tcPr>
          <w:p w14:paraId="695EAA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2,051</w:t>
            </w:r>
          </w:p>
        </w:tc>
        <w:tc>
          <w:tcPr>
            <w:tcW w:w="465" w:type="pct"/>
          </w:tcPr>
          <w:p w14:paraId="6FCC31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1,015</w:t>
            </w:r>
          </w:p>
        </w:tc>
        <w:tc>
          <w:tcPr>
            <w:tcW w:w="454" w:type="pct"/>
          </w:tcPr>
          <w:p w14:paraId="079994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9EAB0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w:t>
            </w:r>
          </w:p>
        </w:tc>
        <w:tc>
          <w:tcPr>
            <w:tcW w:w="359" w:type="pct"/>
          </w:tcPr>
          <w:p w14:paraId="2B89D8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w:t>
            </w:r>
          </w:p>
        </w:tc>
        <w:tc>
          <w:tcPr>
            <w:tcW w:w="372" w:type="pct"/>
          </w:tcPr>
          <w:p w14:paraId="62357C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4,30</w:t>
            </w:r>
          </w:p>
        </w:tc>
        <w:tc>
          <w:tcPr>
            <w:tcW w:w="408" w:type="pct"/>
          </w:tcPr>
          <w:p w14:paraId="38E3CC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w:t>
            </w:r>
          </w:p>
        </w:tc>
        <w:tc>
          <w:tcPr>
            <w:tcW w:w="408" w:type="pct"/>
          </w:tcPr>
          <w:p w14:paraId="16308C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19,380</w:t>
            </w:r>
          </w:p>
        </w:tc>
      </w:tr>
      <w:tr w:rsidR="00C04332" w14:paraId="52DCD6A3"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6BD1F1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210,00</w:t>
            </w:r>
          </w:p>
        </w:tc>
        <w:tc>
          <w:tcPr>
            <w:tcW w:w="521" w:type="pct"/>
          </w:tcPr>
          <w:p w14:paraId="702B74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4,64</w:t>
            </w:r>
          </w:p>
        </w:tc>
        <w:tc>
          <w:tcPr>
            <w:tcW w:w="470" w:type="pct"/>
          </w:tcPr>
          <w:p w14:paraId="4E11DB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139,73</w:t>
            </w:r>
          </w:p>
        </w:tc>
        <w:tc>
          <w:tcPr>
            <w:tcW w:w="370" w:type="pct"/>
          </w:tcPr>
          <w:p w14:paraId="1E29C6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209,84</w:t>
            </w:r>
          </w:p>
        </w:tc>
        <w:tc>
          <w:tcPr>
            <w:tcW w:w="445" w:type="pct"/>
          </w:tcPr>
          <w:p w14:paraId="43A568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1,596</w:t>
            </w:r>
          </w:p>
        </w:tc>
        <w:tc>
          <w:tcPr>
            <w:tcW w:w="465" w:type="pct"/>
          </w:tcPr>
          <w:p w14:paraId="3BB9C9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1,042</w:t>
            </w:r>
          </w:p>
        </w:tc>
        <w:tc>
          <w:tcPr>
            <w:tcW w:w="454" w:type="pct"/>
          </w:tcPr>
          <w:p w14:paraId="61796B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A21B0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-3,01</w:t>
            </w:r>
          </w:p>
        </w:tc>
        <w:tc>
          <w:tcPr>
            <w:tcW w:w="359" w:type="pct"/>
          </w:tcPr>
          <w:p w14:paraId="4975BD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-3,01</w:t>
            </w:r>
          </w:p>
        </w:tc>
        <w:tc>
          <w:tcPr>
            <w:tcW w:w="372" w:type="pct"/>
          </w:tcPr>
          <w:p w14:paraId="45008D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w:t>
            </w:r>
          </w:p>
        </w:tc>
        <w:tc>
          <w:tcPr>
            <w:tcW w:w="408" w:type="pct"/>
          </w:tcPr>
          <w:p w14:paraId="413736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w:t>
            </w:r>
          </w:p>
        </w:tc>
        <w:tc>
          <w:tcPr>
            <w:tcW w:w="408" w:type="pct"/>
          </w:tcPr>
          <w:p w14:paraId="7E31AD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w:t>
            </w:r>
          </w:p>
        </w:tc>
      </w:tr>
      <w:tr w:rsidR="00C04332" w14:paraId="3DD2C1C8" w14:textId="77777777" w:rsidTr="00C04332">
        <w:tc>
          <w:tcPr>
            <w:tcW w:w="371" w:type="pct"/>
          </w:tcPr>
          <w:p w14:paraId="7D231D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220,00</w:t>
            </w:r>
          </w:p>
        </w:tc>
        <w:tc>
          <w:tcPr>
            <w:tcW w:w="521" w:type="pct"/>
          </w:tcPr>
          <w:p w14:paraId="472911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5,58</w:t>
            </w:r>
          </w:p>
        </w:tc>
        <w:tc>
          <w:tcPr>
            <w:tcW w:w="470" w:type="pct"/>
          </w:tcPr>
          <w:p w14:paraId="0D9EDF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143,01</w:t>
            </w:r>
          </w:p>
        </w:tc>
        <w:tc>
          <w:tcPr>
            <w:tcW w:w="370" w:type="pct"/>
          </w:tcPr>
          <w:p w14:paraId="22F486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219,80</w:t>
            </w:r>
          </w:p>
        </w:tc>
        <w:tc>
          <w:tcPr>
            <w:tcW w:w="445" w:type="pct"/>
          </w:tcPr>
          <w:p w14:paraId="19D178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2,952</w:t>
            </w:r>
          </w:p>
        </w:tc>
        <w:tc>
          <w:tcPr>
            <w:tcW w:w="465" w:type="pct"/>
          </w:tcPr>
          <w:p w14:paraId="140739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1,129</w:t>
            </w:r>
          </w:p>
        </w:tc>
        <w:tc>
          <w:tcPr>
            <w:tcW w:w="454" w:type="pct"/>
          </w:tcPr>
          <w:p w14:paraId="7424C7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2024A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w:t>
            </w:r>
          </w:p>
        </w:tc>
        <w:tc>
          <w:tcPr>
            <w:tcW w:w="359" w:type="pct"/>
          </w:tcPr>
          <w:p w14:paraId="6CEF19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w:t>
            </w:r>
          </w:p>
        </w:tc>
        <w:tc>
          <w:tcPr>
            <w:tcW w:w="372" w:type="pct"/>
          </w:tcPr>
          <w:p w14:paraId="2BA600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5,35</w:t>
            </w:r>
          </w:p>
        </w:tc>
        <w:tc>
          <w:tcPr>
            <w:tcW w:w="408" w:type="pct"/>
          </w:tcPr>
          <w:p w14:paraId="1A5FED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2,820</w:t>
            </w:r>
          </w:p>
        </w:tc>
        <w:tc>
          <w:tcPr>
            <w:tcW w:w="408" w:type="pct"/>
          </w:tcPr>
          <w:p w14:paraId="6D179C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9,840</w:t>
            </w:r>
          </w:p>
        </w:tc>
      </w:tr>
      <w:tr w:rsidR="00C04332" w14:paraId="1BD584BF"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5960F0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230,00</w:t>
            </w:r>
          </w:p>
        </w:tc>
        <w:tc>
          <w:tcPr>
            <w:tcW w:w="521" w:type="pct"/>
          </w:tcPr>
          <w:p w14:paraId="77046A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6,22</w:t>
            </w:r>
          </w:p>
        </w:tc>
        <w:tc>
          <w:tcPr>
            <w:tcW w:w="470" w:type="pct"/>
          </w:tcPr>
          <w:p w14:paraId="7F75CC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139,17</w:t>
            </w:r>
          </w:p>
        </w:tc>
        <w:tc>
          <w:tcPr>
            <w:tcW w:w="370" w:type="pct"/>
          </w:tcPr>
          <w:p w14:paraId="6537C4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229,75</w:t>
            </w:r>
          </w:p>
        </w:tc>
        <w:tc>
          <w:tcPr>
            <w:tcW w:w="445" w:type="pct"/>
          </w:tcPr>
          <w:p w14:paraId="2785F2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2,255</w:t>
            </w:r>
          </w:p>
        </w:tc>
        <w:tc>
          <w:tcPr>
            <w:tcW w:w="465" w:type="pct"/>
          </w:tcPr>
          <w:p w14:paraId="58C6EF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1,178</w:t>
            </w:r>
          </w:p>
        </w:tc>
        <w:tc>
          <w:tcPr>
            <w:tcW w:w="454" w:type="pct"/>
          </w:tcPr>
          <w:p w14:paraId="62E4D8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05354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w:t>
            </w:r>
          </w:p>
        </w:tc>
        <w:tc>
          <w:tcPr>
            <w:tcW w:w="359" w:type="pct"/>
          </w:tcPr>
          <w:p w14:paraId="17CACD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w:t>
            </w:r>
          </w:p>
        </w:tc>
        <w:tc>
          <w:tcPr>
            <w:tcW w:w="372" w:type="pct"/>
          </w:tcPr>
          <w:p w14:paraId="5A4B11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5,99</w:t>
            </w:r>
          </w:p>
        </w:tc>
        <w:tc>
          <w:tcPr>
            <w:tcW w:w="408" w:type="pct"/>
          </w:tcPr>
          <w:p w14:paraId="0CE3D0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1,920</w:t>
            </w:r>
          </w:p>
        </w:tc>
        <w:tc>
          <w:tcPr>
            <w:tcW w:w="408" w:type="pct"/>
          </w:tcPr>
          <w:p w14:paraId="1AC1E7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-11,520</w:t>
            </w:r>
          </w:p>
        </w:tc>
      </w:tr>
      <w:tr w:rsidR="00C04332" w14:paraId="26C85733" w14:textId="77777777" w:rsidTr="00C04332">
        <w:tc>
          <w:tcPr>
            <w:tcW w:w="371" w:type="pct"/>
          </w:tcPr>
          <w:p w14:paraId="695262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240,00</w:t>
            </w:r>
          </w:p>
        </w:tc>
        <w:tc>
          <w:tcPr>
            <w:tcW w:w="521" w:type="pct"/>
          </w:tcPr>
          <w:p w14:paraId="18972E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6,39</w:t>
            </w:r>
          </w:p>
        </w:tc>
        <w:tc>
          <w:tcPr>
            <w:tcW w:w="470" w:type="pct"/>
          </w:tcPr>
          <w:p w14:paraId="7ADA91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137,63</w:t>
            </w:r>
          </w:p>
        </w:tc>
        <w:tc>
          <w:tcPr>
            <w:tcW w:w="370" w:type="pct"/>
          </w:tcPr>
          <w:p w14:paraId="2DFF90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239,69</w:t>
            </w:r>
          </w:p>
        </w:tc>
        <w:tc>
          <w:tcPr>
            <w:tcW w:w="445" w:type="pct"/>
          </w:tcPr>
          <w:p w14:paraId="4058AB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0,719</w:t>
            </w:r>
          </w:p>
        </w:tc>
        <w:tc>
          <w:tcPr>
            <w:tcW w:w="465" w:type="pct"/>
          </w:tcPr>
          <w:p w14:paraId="24C809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1,159</w:t>
            </w:r>
          </w:p>
        </w:tc>
        <w:tc>
          <w:tcPr>
            <w:tcW w:w="454" w:type="pct"/>
          </w:tcPr>
          <w:p w14:paraId="2914BC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B96C4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-5,32</w:t>
            </w:r>
          </w:p>
        </w:tc>
        <w:tc>
          <w:tcPr>
            <w:tcW w:w="359" w:type="pct"/>
          </w:tcPr>
          <w:p w14:paraId="01F323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-5,32</w:t>
            </w:r>
          </w:p>
        </w:tc>
        <w:tc>
          <w:tcPr>
            <w:tcW w:w="372" w:type="pct"/>
          </w:tcPr>
          <w:p w14:paraId="679315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6,72</w:t>
            </w:r>
          </w:p>
        </w:tc>
        <w:tc>
          <w:tcPr>
            <w:tcW w:w="408" w:type="pct"/>
          </w:tcPr>
          <w:p w14:paraId="10AE14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0,510</w:t>
            </w:r>
          </w:p>
        </w:tc>
        <w:tc>
          <w:tcPr>
            <w:tcW w:w="408" w:type="pct"/>
          </w:tcPr>
          <w:p w14:paraId="015EA4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-4,620</w:t>
            </w:r>
          </w:p>
        </w:tc>
      </w:tr>
      <w:tr w:rsidR="00C04332" w14:paraId="25EFBD6C"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6EC5F6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250,00</w:t>
            </w:r>
          </w:p>
        </w:tc>
        <w:tc>
          <w:tcPr>
            <w:tcW w:w="521" w:type="pct"/>
          </w:tcPr>
          <w:p w14:paraId="3B8105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7,48</w:t>
            </w:r>
          </w:p>
        </w:tc>
        <w:tc>
          <w:tcPr>
            <w:tcW w:w="470" w:type="pct"/>
          </w:tcPr>
          <w:p w14:paraId="5FADB1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141,35</w:t>
            </w:r>
          </w:p>
        </w:tc>
        <w:tc>
          <w:tcPr>
            <w:tcW w:w="370" w:type="pct"/>
          </w:tcPr>
          <w:p w14:paraId="2575D9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249,61</w:t>
            </w:r>
          </w:p>
        </w:tc>
        <w:tc>
          <w:tcPr>
            <w:tcW w:w="445" w:type="pct"/>
          </w:tcPr>
          <w:p w14:paraId="351DBB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3,535</w:t>
            </w:r>
          </w:p>
        </w:tc>
        <w:tc>
          <w:tcPr>
            <w:tcW w:w="465" w:type="pct"/>
          </w:tcPr>
          <w:p w14:paraId="509EEE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1,254</w:t>
            </w:r>
          </w:p>
        </w:tc>
        <w:tc>
          <w:tcPr>
            <w:tcW w:w="454" w:type="pct"/>
          </w:tcPr>
          <w:p w14:paraId="7C26A3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16123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-6,24</w:t>
            </w:r>
          </w:p>
        </w:tc>
        <w:tc>
          <w:tcPr>
            <w:tcW w:w="359" w:type="pct"/>
          </w:tcPr>
          <w:p w14:paraId="3698B3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-6,24</w:t>
            </w:r>
          </w:p>
        </w:tc>
        <w:tc>
          <w:tcPr>
            <w:tcW w:w="372" w:type="pct"/>
          </w:tcPr>
          <w:p w14:paraId="1B2A80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7,50</w:t>
            </w:r>
          </w:p>
        </w:tc>
        <w:tc>
          <w:tcPr>
            <w:tcW w:w="408" w:type="pct"/>
          </w:tcPr>
          <w:p w14:paraId="488BC5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3,270</w:t>
            </w:r>
          </w:p>
        </w:tc>
        <w:tc>
          <w:tcPr>
            <w:tcW w:w="408" w:type="pct"/>
          </w:tcPr>
          <w:p w14:paraId="35129B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11,160</w:t>
            </w:r>
          </w:p>
        </w:tc>
      </w:tr>
      <w:tr w:rsidR="00C04332" w14:paraId="30296343" w14:textId="77777777" w:rsidTr="00C04332">
        <w:tc>
          <w:tcPr>
            <w:tcW w:w="371" w:type="pct"/>
          </w:tcPr>
          <w:p w14:paraId="7942A9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260,00</w:t>
            </w:r>
          </w:p>
        </w:tc>
        <w:tc>
          <w:tcPr>
            <w:tcW w:w="521" w:type="pct"/>
          </w:tcPr>
          <w:p w14:paraId="0D7463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7,98</w:t>
            </w:r>
          </w:p>
        </w:tc>
        <w:tc>
          <w:tcPr>
            <w:tcW w:w="470" w:type="pct"/>
          </w:tcPr>
          <w:p w14:paraId="450911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137,42</w:t>
            </w:r>
          </w:p>
        </w:tc>
        <w:tc>
          <w:tcPr>
            <w:tcW w:w="370" w:type="pct"/>
          </w:tcPr>
          <w:p w14:paraId="07E537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259,52</w:t>
            </w:r>
          </w:p>
        </w:tc>
        <w:tc>
          <w:tcPr>
            <w:tcW w:w="445" w:type="pct"/>
          </w:tcPr>
          <w:p w14:paraId="7F7BEF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2,182</w:t>
            </w:r>
          </w:p>
        </w:tc>
        <w:tc>
          <w:tcPr>
            <w:tcW w:w="465" w:type="pct"/>
          </w:tcPr>
          <w:p w14:paraId="50A61F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1,290</w:t>
            </w:r>
          </w:p>
        </w:tc>
        <w:tc>
          <w:tcPr>
            <w:tcW w:w="454" w:type="pct"/>
          </w:tcPr>
          <w:p w14:paraId="101279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CD84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-7,26</w:t>
            </w:r>
          </w:p>
        </w:tc>
        <w:tc>
          <w:tcPr>
            <w:tcW w:w="359" w:type="pct"/>
          </w:tcPr>
          <w:p w14:paraId="7A5CC1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-7,26</w:t>
            </w:r>
          </w:p>
        </w:tc>
        <w:tc>
          <w:tcPr>
            <w:tcW w:w="372" w:type="pct"/>
          </w:tcPr>
          <w:p w14:paraId="537174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8,38</w:t>
            </w:r>
          </w:p>
        </w:tc>
        <w:tc>
          <w:tcPr>
            <w:tcW w:w="408" w:type="pct"/>
          </w:tcPr>
          <w:p w14:paraId="429138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w:t>
            </w:r>
          </w:p>
        </w:tc>
        <w:tc>
          <w:tcPr>
            <w:tcW w:w="408" w:type="pct"/>
          </w:tcPr>
          <w:p w14:paraId="5832CE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-11,790</w:t>
            </w:r>
          </w:p>
        </w:tc>
      </w:tr>
      <w:tr w:rsidR="00C04332" w14:paraId="040A702F"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ED1DB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268,00</w:t>
            </w:r>
          </w:p>
        </w:tc>
        <w:tc>
          <w:tcPr>
            <w:tcW w:w="521" w:type="pct"/>
          </w:tcPr>
          <w:p w14:paraId="13EC24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8,28</w:t>
            </w:r>
          </w:p>
        </w:tc>
        <w:tc>
          <w:tcPr>
            <w:tcW w:w="470" w:type="pct"/>
          </w:tcPr>
          <w:p w14:paraId="653653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139,37</w:t>
            </w:r>
          </w:p>
        </w:tc>
        <w:tc>
          <w:tcPr>
            <w:tcW w:w="370" w:type="pct"/>
          </w:tcPr>
          <w:p w14:paraId="701B45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267,44</w:t>
            </w:r>
          </w:p>
        </w:tc>
        <w:tc>
          <w:tcPr>
            <w:tcW w:w="445" w:type="pct"/>
          </w:tcPr>
          <w:p w14:paraId="613F53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1,528</w:t>
            </w:r>
          </w:p>
        </w:tc>
        <w:tc>
          <w:tcPr>
            <w:tcW w:w="465" w:type="pct"/>
          </w:tcPr>
          <w:p w14:paraId="557600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1,297</w:t>
            </w:r>
          </w:p>
        </w:tc>
        <w:tc>
          <w:tcPr>
            <w:tcW w:w="454" w:type="pct"/>
          </w:tcPr>
          <w:p w14:paraId="2B0791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C576E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-8,11</w:t>
            </w:r>
          </w:p>
        </w:tc>
        <w:tc>
          <w:tcPr>
            <w:tcW w:w="359" w:type="pct"/>
          </w:tcPr>
          <w:p w14:paraId="213680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-8,11</w:t>
            </w:r>
          </w:p>
        </w:tc>
        <w:tc>
          <w:tcPr>
            <w:tcW w:w="372" w:type="pct"/>
          </w:tcPr>
          <w:p w14:paraId="42EDDA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9,13</w:t>
            </w:r>
          </w:p>
        </w:tc>
        <w:tc>
          <w:tcPr>
            <w:tcW w:w="408" w:type="pct"/>
          </w:tcPr>
          <w:p w14:paraId="39E0FB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1,125</w:t>
            </w:r>
          </w:p>
        </w:tc>
        <w:tc>
          <w:tcPr>
            <w:tcW w:w="408" w:type="pct"/>
          </w:tcPr>
          <w:p w14:paraId="072726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7,313</w:t>
            </w:r>
          </w:p>
        </w:tc>
      </w:tr>
      <w:tr w:rsidR="00C04332" w14:paraId="40CFA6EC" w14:textId="77777777" w:rsidTr="00C04332">
        <w:tc>
          <w:tcPr>
            <w:tcW w:w="371" w:type="pct"/>
          </w:tcPr>
          <w:p w14:paraId="1F7E7F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305,69</w:t>
            </w:r>
          </w:p>
        </w:tc>
        <w:tc>
          <w:tcPr>
            <w:tcW w:w="521" w:type="pct"/>
          </w:tcPr>
          <w:p w14:paraId="52F34B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8,61</w:t>
            </w:r>
          </w:p>
        </w:tc>
        <w:tc>
          <w:tcPr>
            <w:tcW w:w="470" w:type="pct"/>
          </w:tcPr>
          <w:p w14:paraId="5AA0C1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137,54</w:t>
            </w:r>
          </w:p>
        </w:tc>
        <w:tc>
          <w:tcPr>
            <w:tcW w:w="370" w:type="pct"/>
          </w:tcPr>
          <w:p w14:paraId="6431FA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304,72</w:t>
            </w:r>
          </w:p>
        </w:tc>
        <w:tc>
          <w:tcPr>
            <w:tcW w:w="445" w:type="pct"/>
          </w:tcPr>
          <w:p w14:paraId="6C671A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0,339</w:t>
            </w:r>
          </w:p>
        </w:tc>
        <w:tc>
          <w:tcPr>
            <w:tcW w:w="465" w:type="pct"/>
          </w:tcPr>
          <w:p w14:paraId="4A8170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1,179</w:t>
            </w:r>
          </w:p>
        </w:tc>
        <w:tc>
          <w:tcPr>
            <w:tcW w:w="454" w:type="pct"/>
          </w:tcPr>
          <w:p w14:paraId="62BA87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8E884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-12,25</w:t>
            </w:r>
          </w:p>
        </w:tc>
        <w:tc>
          <w:tcPr>
            <w:tcW w:w="359" w:type="pct"/>
          </w:tcPr>
          <w:p w14:paraId="7B23C0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-12,25</w:t>
            </w:r>
          </w:p>
        </w:tc>
        <w:tc>
          <w:tcPr>
            <w:tcW w:w="372" w:type="pct"/>
          </w:tcPr>
          <w:p w14:paraId="25A7C4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12,80</w:t>
            </w:r>
          </w:p>
        </w:tc>
        <w:tc>
          <w:tcPr>
            <w:tcW w:w="408" w:type="pct"/>
          </w:tcPr>
          <w:p w14:paraId="30236D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0,263</w:t>
            </w:r>
          </w:p>
        </w:tc>
        <w:tc>
          <w:tcPr>
            <w:tcW w:w="408" w:type="pct"/>
          </w:tcPr>
          <w:p w14:paraId="5A3866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-1,457</w:t>
            </w:r>
          </w:p>
        </w:tc>
      </w:tr>
      <w:tr w:rsidR="00C04332" w14:paraId="4D4B341E"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794375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334,59</w:t>
            </w:r>
          </w:p>
        </w:tc>
        <w:tc>
          <w:tcPr>
            <w:tcW w:w="521" w:type="pct"/>
          </w:tcPr>
          <w:p w14:paraId="2C09A5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10,11</w:t>
            </w:r>
          </w:p>
        </w:tc>
        <w:tc>
          <w:tcPr>
            <w:tcW w:w="470" w:type="pct"/>
          </w:tcPr>
          <w:p w14:paraId="0919AD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146,08</w:t>
            </w:r>
          </w:p>
        </w:tc>
        <w:tc>
          <w:tcPr>
            <w:tcW w:w="370" w:type="pct"/>
          </w:tcPr>
          <w:p w14:paraId="391F74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333,24</w:t>
            </w:r>
          </w:p>
        </w:tc>
        <w:tc>
          <w:tcPr>
            <w:tcW w:w="445" w:type="pct"/>
          </w:tcPr>
          <w:p w14:paraId="06C767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2,118</w:t>
            </w:r>
          </w:p>
        </w:tc>
        <w:tc>
          <w:tcPr>
            <w:tcW w:w="465" w:type="pct"/>
          </w:tcPr>
          <w:p w14:paraId="2AE3BD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1,260</w:t>
            </w:r>
          </w:p>
        </w:tc>
        <w:tc>
          <w:tcPr>
            <w:tcW w:w="454" w:type="pct"/>
          </w:tcPr>
          <w:p w14:paraId="7DD7FA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1AD3B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-15,95</w:t>
            </w:r>
          </w:p>
        </w:tc>
        <w:tc>
          <w:tcPr>
            <w:tcW w:w="359" w:type="pct"/>
          </w:tcPr>
          <w:p w14:paraId="4DD426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-15,95</w:t>
            </w:r>
          </w:p>
        </w:tc>
        <w:tc>
          <w:tcPr>
            <w:tcW w:w="372" w:type="pct"/>
          </w:tcPr>
          <w:p w14:paraId="5EE2B9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15,68</w:t>
            </w:r>
          </w:p>
        </w:tc>
        <w:tc>
          <w:tcPr>
            <w:tcW w:w="408" w:type="pct"/>
          </w:tcPr>
          <w:p w14:paraId="3AFEFA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1,557</w:t>
            </w:r>
          </w:p>
        </w:tc>
        <w:tc>
          <w:tcPr>
            <w:tcW w:w="408" w:type="pct"/>
          </w:tcPr>
          <w:p w14:paraId="62D981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8,865</w:t>
            </w:r>
          </w:p>
        </w:tc>
      </w:tr>
      <w:tr w:rsidR="00C04332" w14:paraId="42EE69B4" w14:textId="77777777" w:rsidTr="00C04332">
        <w:tc>
          <w:tcPr>
            <w:tcW w:w="371" w:type="pct"/>
          </w:tcPr>
          <w:p w14:paraId="591B4A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364,24</w:t>
            </w:r>
          </w:p>
        </w:tc>
        <w:tc>
          <w:tcPr>
            <w:tcW w:w="521" w:type="pct"/>
          </w:tcPr>
          <w:p w14:paraId="0703F8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10,73</w:t>
            </w:r>
          </w:p>
        </w:tc>
        <w:tc>
          <w:tcPr>
            <w:tcW w:w="470" w:type="pct"/>
          </w:tcPr>
          <w:p w14:paraId="3E6778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147,26</w:t>
            </w:r>
          </w:p>
        </w:tc>
        <w:tc>
          <w:tcPr>
            <w:tcW w:w="370" w:type="pct"/>
          </w:tcPr>
          <w:p w14:paraId="227D68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362,40</w:t>
            </w:r>
          </w:p>
        </w:tc>
        <w:tc>
          <w:tcPr>
            <w:tcW w:w="445" w:type="pct"/>
          </w:tcPr>
          <w:p w14:paraId="401AE4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0,663</w:t>
            </w:r>
          </w:p>
        </w:tc>
        <w:tc>
          <w:tcPr>
            <w:tcW w:w="465" w:type="pct"/>
          </w:tcPr>
          <w:p w14:paraId="62BDCF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1,211</w:t>
            </w:r>
          </w:p>
        </w:tc>
        <w:tc>
          <w:tcPr>
            <w:tcW w:w="454" w:type="pct"/>
          </w:tcPr>
          <w:p w14:paraId="26DBE2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C9F18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-20,43</w:t>
            </w:r>
          </w:p>
        </w:tc>
        <w:tc>
          <w:tcPr>
            <w:tcW w:w="359" w:type="pct"/>
          </w:tcPr>
          <w:p w14:paraId="5E88B4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-20,43</w:t>
            </w:r>
          </w:p>
        </w:tc>
        <w:tc>
          <w:tcPr>
            <w:tcW w:w="372" w:type="pct"/>
          </w:tcPr>
          <w:p w14:paraId="3D795F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18,62</w:t>
            </w:r>
          </w:p>
        </w:tc>
        <w:tc>
          <w:tcPr>
            <w:tcW w:w="408" w:type="pct"/>
          </w:tcPr>
          <w:p w14:paraId="74633B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0,627</w:t>
            </w:r>
          </w:p>
        </w:tc>
        <w:tc>
          <w:tcPr>
            <w:tcW w:w="408" w:type="pct"/>
          </w:tcPr>
          <w:p w14:paraId="1DEDB2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1,194</w:t>
            </w:r>
          </w:p>
        </w:tc>
      </w:tr>
      <w:tr w:rsidR="00C04332" w14:paraId="14B1F9D3"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4F59F9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393,54</w:t>
            </w:r>
          </w:p>
        </w:tc>
        <w:tc>
          <w:tcPr>
            <w:tcW w:w="521" w:type="pct"/>
          </w:tcPr>
          <w:p w14:paraId="49D6DE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11,39</w:t>
            </w:r>
          </w:p>
        </w:tc>
        <w:tc>
          <w:tcPr>
            <w:tcW w:w="470" w:type="pct"/>
          </w:tcPr>
          <w:p w14:paraId="531485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138,35</w:t>
            </w:r>
          </w:p>
        </w:tc>
        <w:tc>
          <w:tcPr>
            <w:tcW w:w="370" w:type="pct"/>
          </w:tcPr>
          <w:p w14:paraId="555961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391,16</w:t>
            </w:r>
          </w:p>
        </w:tc>
        <w:tc>
          <w:tcPr>
            <w:tcW w:w="445" w:type="pct"/>
          </w:tcPr>
          <w:p w14:paraId="60FB0D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1,874</w:t>
            </w:r>
          </w:p>
        </w:tc>
        <w:tc>
          <w:tcPr>
            <w:tcW w:w="465" w:type="pct"/>
          </w:tcPr>
          <w:p w14:paraId="1A3C1A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1,261</w:t>
            </w:r>
          </w:p>
        </w:tc>
        <w:tc>
          <w:tcPr>
            <w:tcW w:w="454" w:type="pct"/>
          </w:tcPr>
          <w:p w14:paraId="0ED079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ED448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-24,89</w:t>
            </w:r>
          </w:p>
        </w:tc>
        <w:tc>
          <w:tcPr>
            <w:tcW w:w="359" w:type="pct"/>
          </w:tcPr>
          <w:p w14:paraId="60ED4E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-24,89</w:t>
            </w:r>
          </w:p>
        </w:tc>
        <w:tc>
          <w:tcPr>
            <w:tcW w:w="372" w:type="pct"/>
          </w:tcPr>
          <w:p w14:paraId="0AF7F0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22,02</w:t>
            </w:r>
          </w:p>
        </w:tc>
        <w:tc>
          <w:tcPr>
            <w:tcW w:w="408" w:type="pct"/>
          </w:tcPr>
          <w:p w14:paraId="64D4DA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0,676</w:t>
            </w:r>
          </w:p>
        </w:tc>
        <w:tc>
          <w:tcPr>
            <w:tcW w:w="408" w:type="pct"/>
          </w:tcPr>
          <w:p w14:paraId="54DF46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-9,123</w:t>
            </w:r>
          </w:p>
        </w:tc>
      </w:tr>
      <w:tr w:rsidR="00C04332" w14:paraId="5DEC42F8" w14:textId="77777777" w:rsidTr="00C04332">
        <w:tc>
          <w:tcPr>
            <w:tcW w:w="371" w:type="pct"/>
          </w:tcPr>
          <w:p w14:paraId="0AC9DE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402,90</w:t>
            </w:r>
          </w:p>
        </w:tc>
        <w:tc>
          <w:tcPr>
            <w:tcW w:w="521" w:type="pct"/>
          </w:tcPr>
          <w:p w14:paraId="7D7565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11,77</w:t>
            </w:r>
          </w:p>
        </w:tc>
        <w:tc>
          <w:tcPr>
            <w:tcW w:w="470" w:type="pct"/>
          </w:tcPr>
          <w:p w14:paraId="1BCEF8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137,07</w:t>
            </w:r>
          </w:p>
        </w:tc>
        <w:tc>
          <w:tcPr>
            <w:tcW w:w="370" w:type="pct"/>
          </w:tcPr>
          <w:p w14:paraId="6E15E7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400,33</w:t>
            </w:r>
          </w:p>
        </w:tc>
        <w:tc>
          <w:tcPr>
            <w:tcW w:w="445" w:type="pct"/>
          </w:tcPr>
          <w:p w14:paraId="595AE0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1,470</w:t>
            </w:r>
          </w:p>
        </w:tc>
        <w:tc>
          <w:tcPr>
            <w:tcW w:w="465" w:type="pct"/>
          </w:tcPr>
          <w:p w14:paraId="0E548A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1,266</w:t>
            </w:r>
          </w:p>
        </w:tc>
        <w:tc>
          <w:tcPr>
            <w:tcW w:w="454" w:type="pct"/>
          </w:tcPr>
          <w:p w14:paraId="5C60CB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86AFD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-26,28</w:t>
            </w:r>
          </w:p>
        </w:tc>
        <w:tc>
          <w:tcPr>
            <w:tcW w:w="359" w:type="pct"/>
          </w:tcPr>
          <w:p w14:paraId="0B7FC3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-26,28</w:t>
            </w:r>
          </w:p>
        </w:tc>
        <w:tc>
          <w:tcPr>
            <w:tcW w:w="372" w:type="pct"/>
          </w:tcPr>
          <w:p w14:paraId="3F704E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23,29</w:t>
            </w:r>
          </w:p>
        </w:tc>
        <w:tc>
          <w:tcPr>
            <w:tcW w:w="408" w:type="pct"/>
          </w:tcPr>
          <w:p w14:paraId="5273D5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1,218</w:t>
            </w:r>
          </w:p>
        </w:tc>
        <w:tc>
          <w:tcPr>
            <w:tcW w:w="408" w:type="pct"/>
          </w:tcPr>
          <w:p w14:paraId="40C844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-4,103</w:t>
            </w:r>
          </w:p>
        </w:tc>
      </w:tr>
      <w:tr w:rsidR="00C04332" w14:paraId="6094C512"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4BD20F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423,48</w:t>
            </w:r>
          </w:p>
        </w:tc>
        <w:tc>
          <w:tcPr>
            <w:tcW w:w="521" w:type="pct"/>
          </w:tcPr>
          <w:p w14:paraId="5496EE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12,61</w:t>
            </w:r>
          </w:p>
        </w:tc>
        <w:tc>
          <w:tcPr>
            <w:tcW w:w="470" w:type="pct"/>
          </w:tcPr>
          <w:p w14:paraId="3D35AF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134,51</w:t>
            </w:r>
          </w:p>
        </w:tc>
        <w:tc>
          <w:tcPr>
            <w:tcW w:w="370" w:type="pct"/>
          </w:tcPr>
          <w:p w14:paraId="4F9E57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420,44</w:t>
            </w:r>
          </w:p>
        </w:tc>
        <w:tc>
          <w:tcPr>
            <w:tcW w:w="445" w:type="pct"/>
          </w:tcPr>
          <w:p w14:paraId="088F97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1,456</w:t>
            </w:r>
          </w:p>
        </w:tc>
        <w:tc>
          <w:tcPr>
            <w:tcW w:w="465" w:type="pct"/>
          </w:tcPr>
          <w:p w14:paraId="07C525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1,275</w:t>
            </w:r>
          </w:p>
        </w:tc>
        <w:tc>
          <w:tcPr>
            <w:tcW w:w="454" w:type="pct"/>
          </w:tcPr>
          <w:p w14:paraId="314D27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7FCC5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-29,39</w:t>
            </w:r>
          </w:p>
        </w:tc>
        <w:tc>
          <w:tcPr>
            <w:tcW w:w="359" w:type="pct"/>
          </w:tcPr>
          <w:p w14:paraId="3730C9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-29,39</w:t>
            </w:r>
          </w:p>
        </w:tc>
        <w:tc>
          <w:tcPr>
            <w:tcW w:w="372" w:type="pct"/>
          </w:tcPr>
          <w:p w14:paraId="65B456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26,32</w:t>
            </w:r>
          </w:p>
        </w:tc>
        <w:tc>
          <w:tcPr>
            <w:tcW w:w="408" w:type="pct"/>
          </w:tcPr>
          <w:p w14:paraId="527474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1,224</w:t>
            </w:r>
          </w:p>
        </w:tc>
        <w:tc>
          <w:tcPr>
            <w:tcW w:w="408" w:type="pct"/>
          </w:tcPr>
          <w:p w14:paraId="58982A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-3,732</w:t>
            </w:r>
          </w:p>
        </w:tc>
      </w:tr>
      <w:tr w:rsidR="00C04332" w14:paraId="62BB4C73" w14:textId="77777777" w:rsidTr="00C04332">
        <w:tc>
          <w:tcPr>
            <w:tcW w:w="371" w:type="pct"/>
          </w:tcPr>
          <w:p w14:paraId="46592D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452,39</w:t>
            </w:r>
          </w:p>
        </w:tc>
        <w:tc>
          <w:tcPr>
            <w:tcW w:w="521" w:type="pct"/>
          </w:tcPr>
          <w:p w14:paraId="662A48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15,69</w:t>
            </w:r>
          </w:p>
        </w:tc>
        <w:tc>
          <w:tcPr>
            <w:tcW w:w="470" w:type="pct"/>
          </w:tcPr>
          <w:p w14:paraId="7F2BEB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129,17</w:t>
            </w:r>
          </w:p>
        </w:tc>
        <w:tc>
          <w:tcPr>
            <w:tcW w:w="370" w:type="pct"/>
          </w:tcPr>
          <w:p w14:paraId="530401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448,47</w:t>
            </w:r>
          </w:p>
        </w:tc>
        <w:tc>
          <w:tcPr>
            <w:tcW w:w="445" w:type="pct"/>
          </w:tcPr>
          <w:p w14:paraId="5BB9AC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3,468</w:t>
            </w:r>
          </w:p>
        </w:tc>
        <w:tc>
          <w:tcPr>
            <w:tcW w:w="465" w:type="pct"/>
          </w:tcPr>
          <w:p w14:paraId="7D0CCB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1,415</w:t>
            </w:r>
          </w:p>
        </w:tc>
        <w:tc>
          <w:tcPr>
            <w:tcW w:w="454" w:type="pct"/>
          </w:tcPr>
          <w:p w14:paraId="6EF9D7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1CBB9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-34,07</w:t>
            </w:r>
          </w:p>
        </w:tc>
        <w:tc>
          <w:tcPr>
            <w:tcW w:w="359" w:type="pct"/>
          </w:tcPr>
          <w:p w14:paraId="7F8A43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-34,07</w:t>
            </w:r>
          </w:p>
        </w:tc>
        <w:tc>
          <w:tcPr>
            <w:tcW w:w="372" w:type="pct"/>
          </w:tcPr>
          <w:p w14:paraId="764CE3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31,60</w:t>
            </w:r>
          </w:p>
        </w:tc>
        <w:tc>
          <w:tcPr>
            <w:tcW w:w="408" w:type="pct"/>
          </w:tcPr>
          <w:p w14:paraId="7EC3F1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3,196</w:t>
            </w:r>
          </w:p>
        </w:tc>
        <w:tc>
          <w:tcPr>
            <w:tcW w:w="408" w:type="pct"/>
          </w:tcPr>
          <w:p w14:paraId="3E050C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-5,541</w:t>
            </w:r>
          </w:p>
        </w:tc>
      </w:tr>
      <w:tr w:rsidR="00C04332" w14:paraId="0039DCA5"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4670CC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481,78</w:t>
            </w:r>
          </w:p>
        </w:tc>
        <w:tc>
          <w:tcPr>
            <w:tcW w:w="521" w:type="pct"/>
          </w:tcPr>
          <w:p w14:paraId="70573E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17,22</w:t>
            </w:r>
          </w:p>
        </w:tc>
        <w:tc>
          <w:tcPr>
            <w:tcW w:w="470" w:type="pct"/>
          </w:tcPr>
          <w:p w14:paraId="5DF87F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128,58</w:t>
            </w:r>
          </w:p>
        </w:tc>
        <w:tc>
          <w:tcPr>
            <w:tcW w:w="370" w:type="pct"/>
          </w:tcPr>
          <w:p w14:paraId="21315B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476,66</w:t>
            </w:r>
          </w:p>
        </w:tc>
        <w:tc>
          <w:tcPr>
            <w:tcW w:w="445" w:type="pct"/>
          </w:tcPr>
          <w:p w14:paraId="7D968A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1,571</w:t>
            </w:r>
          </w:p>
        </w:tc>
        <w:tc>
          <w:tcPr>
            <w:tcW w:w="465" w:type="pct"/>
          </w:tcPr>
          <w:p w14:paraId="135334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1,424</w:t>
            </w:r>
          </w:p>
        </w:tc>
        <w:tc>
          <w:tcPr>
            <w:tcW w:w="454" w:type="pct"/>
          </w:tcPr>
          <w:p w14:paraId="7A0137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BBE2C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-39,30</w:t>
            </w:r>
          </w:p>
        </w:tc>
        <w:tc>
          <w:tcPr>
            <w:tcW w:w="359" w:type="pct"/>
          </w:tcPr>
          <w:p w14:paraId="69CEDC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-39,30</w:t>
            </w:r>
          </w:p>
        </w:tc>
        <w:tc>
          <w:tcPr>
            <w:tcW w:w="372" w:type="pct"/>
          </w:tcPr>
          <w:p w14:paraId="3FFDBB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38,08</w:t>
            </w:r>
          </w:p>
        </w:tc>
        <w:tc>
          <w:tcPr>
            <w:tcW w:w="408" w:type="pct"/>
          </w:tcPr>
          <w:p w14:paraId="041A63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1,562</w:t>
            </w:r>
          </w:p>
        </w:tc>
        <w:tc>
          <w:tcPr>
            <w:tcW w:w="408" w:type="pct"/>
          </w:tcPr>
          <w:p w14:paraId="035C1F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-0,602</w:t>
            </w:r>
          </w:p>
        </w:tc>
      </w:tr>
      <w:tr w:rsidR="00C04332" w14:paraId="54959B2D" w14:textId="77777777" w:rsidTr="00C04332">
        <w:tc>
          <w:tcPr>
            <w:tcW w:w="371" w:type="pct"/>
          </w:tcPr>
          <w:p w14:paraId="46D250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511,09</w:t>
            </w:r>
          </w:p>
        </w:tc>
        <w:tc>
          <w:tcPr>
            <w:tcW w:w="521" w:type="pct"/>
          </w:tcPr>
          <w:p w14:paraId="0D6CDE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16,62</w:t>
            </w:r>
          </w:p>
        </w:tc>
        <w:tc>
          <w:tcPr>
            <w:tcW w:w="470" w:type="pct"/>
          </w:tcPr>
          <w:p w14:paraId="24A76A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133,07</w:t>
            </w:r>
          </w:p>
        </w:tc>
        <w:tc>
          <w:tcPr>
            <w:tcW w:w="370" w:type="pct"/>
          </w:tcPr>
          <w:p w14:paraId="459CD2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504,70</w:t>
            </w:r>
          </w:p>
        </w:tc>
        <w:tc>
          <w:tcPr>
            <w:tcW w:w="445" w:type="pct"/>
          </w:tcPr>
          <w:p w14:paraId="2C3658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1,471</w:t>
            </w:r>
          </w:p>
        </w:tc>
        <w:tc>
          <w:tcPr>
            <w:tcW w:w="465" w:type="pct"/>
          </w:tcPr>
          <w:p w14:paraId="3BFCE3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1,427</w:t>
            </w:r>
          </w:p>
        </w:tc>
        <w:tc>
          <w:tcPr>
            <w:tcW w:w="454" w:type="pct"/>
          </w:tcPr>
          <w:p w14:paraId="6FC168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9D1AE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-44,86</w:t>
            </w:r>
          </w:p>
        </w:tc>
        <w:tc>
          <w:tcPr>
            <w:tcW w:w="359" w:type="pct"/>
          </w:tcPr>
          <w:p w14:paraId="2C1560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-44,86</w:t>
            </w:r>
          </w:p>
        </w:tc>
        <w:tc>
          <w:tcPr>
            <w:tcW w:w="372" w:type="pct"/>
          </w:tcPr>
          <w:p w14:paraId="4B14A3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44,54</w:t>
            </w:r>
          </w:p>
        </w:tc>
        <w:tc>
          <w:tcPr>
            <w:tcW w:w="408" w:type="pct"/>
          </w:tcPr>
          <w:p w14:paraId="71CD9E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-0,614</w:t>
            </w:r>
          </w:p>
        </w:tc>
        <w:tc>
          <w:tcPr>
            <w:tcW w:w="408" w:type="pct"/>
          </w:tcPr>
          <w:p w14:paraId="783642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4,596</w:t>
            </w:r>
          </w:p>
        </w:tc>
      </w:tr>
      <w:tr w:rsidR="00C04332" w14:paraId="463D8CD5"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0A6EFD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540,54</w:t>
            </w:r>
          </w:p>
        </w:tc>
        <w:tc>
          <w:tcPr>
            <w:tcW w:w="521" w:type="pct"/>
          </w:tcPr>
          <w:p w14:paraId="5F0647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17,34</w:t>
            </w:r>
          </w:p>
        </w:tc>
        <w:tc>
          <w:tcPr>
            <w:tcW w:w="470" w:type="pct"/>
          </w:tcPr>
          <w:p w14:paraId="0EEA98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134,30</w:t>
            </w:r>
          </w:p>
        </w:tc>
        <w:tc>
          <w:tcPr>
            <w:tcW w:w="370" w:type="pct"/>
          </w:tcPr>
          <w:p w14:paraId="58F33C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532,87</w:t>
            </w:r>
          </w:p>
        </w:tc>
        <w:tc>
          <w:tcPr>
            <w:tcW w:w="445" w:type="pct"/>
          </w:tcPr>
          <w:p w14:paraId="065FBF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0,820</w:t>
            </w:r>
          </w:p>
        </w:tc>
        <w:tc>
          <w:tcPr>
            <w:tcW w:w="465" w:type="pct"/>
          </w:tcPr>
          <w:p w14:paraId="2245A4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1,394</w:t>
            </w:r>
          </w:p>
        </w:tc>
        <w:tc>
          <w:tcPr>
            <w:tcW w:w="454" w:type="pct"/>
          </w:tcPr>
          <w:p w14:paraId="64BFCA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CBF99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-50,81</w:t>
            </w:r>
          </w:p>
        </w:tc>
        <w:tc>
          <w:tcPr>
            <w:tcW w:w="359" w:type="pct"/>
          </w:tcPr>
          <w:p w14:paraId="4D67F4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-50,81</w:t>
            </w:r>
          </w:p>
        </w:tc>
        <w:tc>
          <w:tcPr>
            <w:tcW w:w="372" w:type="pct"/>
          </w:tcPr>
          <w:p w14:paraId="282D55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50,76</w:t>
            </w:r>
          </w:p>
        </w:tc>
        <w:tc>
          <w:tcPr>
            <w:tcW w:w="408" w:type="pct"/>
          </w:tcPr>
          <w:p w14:paraId="6E3EFB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0,733</w:t>
            </w:r>
          </w:p>
        </w:tc>
        <w:tc>
          <w:tcPr>
            <w:tcW w:w="408" w:type="pct"/>
          </w:tcPr>
          <w:p w14:paraId="013E18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1,253</w:t>
            </w:r>
          </w:p>
        </w:tc>
      </w:tr>
      <w:tr w:rsidR="00C04332" w14:paraId="31659908" w14:textId="77777777" w:rsidTr="00C04332">
        <w:tc>
          <w:tcPr>
            <w:tcW w:w="371" w:type="pct"/>
          </w:tcPr>
          <w:p w14:paraId="4250AE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554,20</w:t>
            </w:r>
          </w:p>
        </w:tc>
        <w:tc>
          <w:tcPr>
            <w:tcW w:w="521" w:type="pct"/>
          </w:tcPr>
          <w:p w14:paraId="2C3148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17,58</w:t>
            </w:r>
          </w:p>
        </w:tc>
        <w:tc>
          <w:tcPr>
            <w:tcW w:w="470" w:type="pct"/>
          </w:tcPr>
          <w:p w14:paraId="79B201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134,72</w:t>
            </w:r>
          </w:p>
        </w:tc>
        <w:tc>
          <w:tcPr>
            <w:tcW w:w="370" w:type="pct"/>
          </w:tcPr>
          <w:p w14:paraId="3CEAFD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545,90</w:t>
            </w:r>
          </w:p>
        </w:tc>
        <w:tc>
          <w:tcPr>
            <w:tcW w:w="445" w:type="pct"/>
          </w:tcPr>
          <w:p w14:paraId="1E1140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0,595</w:t>
            </w:r>
          </w:p>
        </w:tc>
        <w:tc>
          <w:tcPr>
            <w:tcW w:w="465" w:type="pct"/>
          </w:tcPr>
          <w:p w14:paraId="16E5BE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1,374</w:t>
            </w:r>
          </w:p>
        </w:tc>
        <w:tc>
          <w:tcPr>
            <w:tcW w:w="454" w:type="pct"/>
          </w:tcPr>
          <w:p w14:paraId="06C29D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32D08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-53,68</w:t>
            </w:r>
          </w:p>
        </w:tc>
        <w:tc>
          <w:tcPr>
            <w:tcW w:w="359" w:type="pct"/>
          </w:tcPr>
          <w:p w14:paraId="21AB41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-53,68</w:t>
            </w:r>
          </w:p>
        </w:tc>
        <w:tc>
          <w:tcPr>
            <w:tcW w:w="372" w:type="pct"/>
          </w:tcPr>
          <w:p w14:paraId="41F539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53,68</w:t>
            </w:r>
          </w:p>
        </w:tc>
        <w:tc>
          <w:tcPr>
            <w:tcW w:w="408" w:type="pct"/>
          </w:tcPr>
          <w:p w14:paraId="77AA1B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0,527</w:t>
            </w:r>
          </w:p>
        </w:tc>
        <w:tc>
          <w:tcPr>
            <w:tcW w:w="408" w:type="pct"/>
          </w:tcPr>
          <w:p w14:paraId="53EC75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0,922</w:t>
            </w:r>
          </w:p>
        </w:tc>
      </w:tr>
      <w:tr w:rsidR="00C04332" w14:paraId="172C7E32"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21AC8B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559,00</w:t>
            </w:r>
          </w:p>
        </w:tc>
        <w:tc>
          <w:tcPr>
            <w:tcW w:w="521" w:type="pct"/>
          </w:tcPr>
          <w:p w14:paraId="736A74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17,66</w:t>
            </w:r>
          </w:p>
        </w:tc>
        <w:tc>
          <w:tcPr>
            <w:tcW w:w="470" w:type="pct"/>
          </w:tcPr>
          <w:p w14:paraId="560CE1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134,86</w:t>
            </w:r>
          </w:p>
        </w:tc>
        <w:tc>
          <w:tcPr>
            <w:tcW w:w="370" w:type="pct"/>
          </w:tcPr>
          <w:p w14:paraId="4734EF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550,47</w:t>
            </w:r>
          </w:p>
        </w:tc>
        <w:tc>
          <w:tcPr>
            <w:tcW w:w="445" w:type="pct"/>
          </w:tcPr>
          <w:p w14:paraId="54E269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0,566</w:t>
            </w:r>
          </w:p>
        </w:tc>
        <w:tc>
          <w:tcPr>
            <w:tcW w:w="465" w:type="pct"/>
          </w:tcPr>
          <w:p w14:paraId="0CE4A5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1,367</w:t>
            </w:r>
          </w:p>
        </w:tc>
        <w:tc>
          <w:tcPr>
            <w:tcW w:w="454" w:type="pct"/>
          </w:tcPr>
          <w:p w14:paraId="3AB136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B7619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-54,70</w:t>
            </w:r>
          </w:p>
        </w:tc>
        <w:tc>
          <w:tcPr>
            <w:tcW w:w="359" w:type="pct"/>
          </w:tcPr>
          <w:p w14:paraId="3CC8C5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-54,70</w:t>
            </w:r>
          </w:p>
        </w:tc>
        <w:tc>
          <w:tcPr>
            <w:tcW w:w="372" w:type="pct"/>
          </w:tcPr>
          <w:p w14:paraId="7D5965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54,71</w:t>
            </w:r>
          </w:p>
        </w:tc>
        <w:tc>
          <w:tcPr>
            <w:tcW w:w="408" w:type="pct"/>
          </w:tcPr>
          <w:p w14:paraId="698854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0,500</w:t>
            </w:r>
          </w:p>
        </w:tc>
        <w:tc>
          <w:tcPr>
            <w:tcW w:w="408" w:type="pct"/>
          </w:tcPr>
          <w:p w14:paraId="2E1282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0,875</w:t>
            </w:r>
          </w:p>
        </w:tc>
      </w:tr>
      <w:tr w:rsidR="00C04332" w14:paraId="5F64D8EE" w14:textId="77777777" w:rsidTr="00C04332">
        <w:tc>
          <w:tcPr>
            <w:tcW w:w="371" w:type="pct"/>
          </w:tcPr>
          <w:p w14:paraId="20F1F8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566,78</w:t>
            </w:r>
          </w:p>
        </w:tc>
        <w:tc>
          <w:tcPr>
            <w:tcW w:w="521" w:type="pct"/>
          </w:tcPr>
          <w:p w14:paraId="7DE9DD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17,80</w:t>
            </w:r>
          </w:p>
        </w:tc>
        <w:tc>
          <w:tcPr>
            <w:tcW w:w="470" w:type="pct"/>
          </w:tcPr>
          <w:p w14:paraId="0FF382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135,09</w:t>
            </w:r>
          </w:p>
        </w:tc>
        <w:tc>
          <w:tcPr>
            <w:tcW w:w="370" w:type="pct"/>
          </w:tcPr>
          <w:p w14:paraId="0BE8D5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557,88</w:t>
            </w:r>
          </w:p>
        </w:tc>
        <w:tc>
          <w:tcPr>
            <w:tcW w:w="445" w:type="pct"/>
          </w:tcPr>
          <w:p w14:paraId="7E547C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0,604</w:t>
            </w:r>
          </w:p>
        </w:tc>
        <w:tc>
          <w:tcPr>
            <w:tcW w:w="465" w:type="pct"/>
          </w:tcPr>
          <w:p w14:paraId="0A29C6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1,357</w:t>
            </w:r>
          </w:p>
        </w:tc>
        <w:tc>
          <w:tcPr>
            <w:tcW w:w="454" w:type="pct"/>
          </w:tcPr>
          <w:p w14:paraId="7F9F4A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CF2F9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-56,38</w:t>
            </w:r>
          </w:p>
        </w:tc>
        <w:tc>
          <w:tcPr>
            <w:tcW w:w="359" w:type="pct"/>
          </w:tcPr>
          <w:p w14:paraId="3062B7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-56,38</w:t>
            </w:r>
          </w:p>
        </w:tc>
        <w:tc>
          <w:tcPr>
            <w:tcW w:w="372" w:type="pct"/>
          </w:tcPr>
          <w:p w14:paraId="562F10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56,39</w:t>
            </w:r>
          </w:p>
        </w:tc>
        <w:tc>
          <w:tcPr>
            <w:tcW w:w="408" w:type="pct"/>
          </w:tcPr>
          <w:p w14:paraId="669F4F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0,540</w:t>
            </w:r>
          </w:p>
        </w:tc>
        <w:tc>
          <w:tcPr>
            <w:tcW w:w="408" w:type="pct"/>
          </w:tcPr>
          <w:p w14:paraId="08B9EA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0,887</w:t>
            </w:r>
          </w:p>
        </w:tc>
      </w:tr>
      <w:tr w:rsidR="00C04332" w14:paraId="387F7C48"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AE30C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595,96</w:t>
            </w:r>
          </w:p>
        </w:tc>
        <w:tc>
          <w:tcPr>
            <w:tcW w:w="521" w:type="pct"/>
          </w:tcPr>
          <w:p w14:paraId="335FEB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19,13</w:t>
            </w:r>
          </w:p>
        </w:tc>
        <w:tc>
          <w:tcPr>
            <w:tcW w:w="470" w:type="pct"/>
          </w:tcPr>
          <w:p w14:paraId="01E76C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135,38</w:t>
            </w:r>
          </w:p>
        </w:tc>
        <w:tc>
          <w:tcPr>
            <w:tcW w:w="370" w:type="pct"/>
          </w:tcPr>
          <w:p w14:paraId="2646AC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585,56</w:t>
            </w:r>
          </w:p>
        </w:tc>
        <w:tc>
          <w:tcPr>
            <w:tcW w:w="445" w:type="pct"/>
          </w:tcPr>
          <w:p w14:paraId="005C24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1,371</w:t>
            </w:r>
          </w:p>
        </w:tc>
        <w:tc>
          <w:tcPr>
            <w:tcW w:w="465" w:type="pct"/>
          </w:tcPr>
          <w:p w14:paraId="6A005C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1,358</w:t>
            </w:r>
          </w:p>
        </w:tc>
        <w:tc>
          <w:tcPr>
            <w:tcW w:w="454" w:type="pct"/>
          </w:tcPr>
          <w:p w14:paraId="2ADD15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E85E8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-62,94</w:t>
            </w:r>
          </w:p>
        </w:tc>
        <w:tc>
          <w:tcPr>
            <w:tcW w:w="359" w:type="pct"/>
          </w:tcPr>
          <w:p w14:paraId="72227C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-62,94</w:t>
            </w:r>
          </w:p>
        </w:tc>
        <w:tc>
          <w:tcPr>
            <w:tcW w:w="372" w:type="pct"/>
          </w:tcPr>
          <w:p w14:paraId="301AA9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62,89</w:t>
            </w:r>
          </w:p>
        </w:tc>
        <w:tc>
          <w:tcPr>
            <w:tcW w:w="408" w:type="pct"/>
          </w:tcPr>
          <w:p w14:paraId="09F2E0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1,367</w:t>
            </w:r>
          </w:p>
        </w:tc>
        <w:tc>
          <w:tcPr>
            <w:tcW w:w="408" w:type="pct"/>
          </w:tcPr>
          <w:p w14:paraId="45AA7C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0,298</w:t>
            </w:r>
          </w:p>
        </w:tc>
      </w:tr>
      <w:tr w:rsidR="00C04332" w14:paraId="214BA88E" w14:textId="77777777" w:rsidTr="00C04332">
        <w:tc>
          <w:tcPr>
            <w:tcW w:w="371" w:type="pct"/>
          </w:tcPr>
          <w:p w14:paraId="0DCF9D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625,52</w:t>
            </w:r>
          </w:p>
        </w:tc>
        <w:tc>
          <w:tcPr>
            <w:tcW w:w="521" w:type="pct"/>
          </w:tcPr>
          <w:p w14:paraId="70C85C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20,22</w:t>
            </w:r>
          </w:p>
        </w:tc>
        <w:tc>
          <w:tcPr>
            <w:tcW w:w="470" w:type="pct"/>
          </w:tcPr>
          <w:p w14:paraId="517F58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135,33</w:t>
            </w:r>
          </w:p>
        </w:tc>
        <w:tc>
          <w:tcPr>
            <w:tcW w:w="370" w:type="pct"/>
          </w:tcPr>
          <w:p w14:paraId="1D7CA0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613,39</w:t>
            </w:r>
          </w:p>
        </w:tc>
        <w:tc>
          <w:tcPr>
            <w:tcW w:w="445" w:type="pct"/>
          </w:tcPr>
          <w:p w14:paraId="511DBE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1,106</w:t>
            </w:r>
          </w:p>
        </w:tc>
        <w:tc>
          <w:tcPr>
            <w:tcW w:w="465" w:type="pct"/>
          </w:tcPr>
          <w:p w14:paraId="7D2308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1,346</w:t>
            </w:r>
          </w:p>
        </w:tc>
        <w:tc>
          <w:tcPr>
            <w:tcW w:w="454" w:type="pct"/>
          </w:tcPr>
          <w:p w14:paraId="441381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B4B68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-70,02</w:t>
            </w:r>
          </w:p>
        </w:tc>
        <w:tc>
          <w:tcPr>
            <w:tcW w:w="359" w:type="pct"/>
          </w:tcPr>
          <w:p w14:paraId="56FF80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-70,02</w:t>
            </w:r>
          </w:p>
        </w:tc>
        <w:tc>
          <w:tcPr>
            <w:tcW w:w="372" w:type="pct"/>
          </w:tcPr>
          <w:p w14:paraId="230297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69,89</w:t>
            </w:r>
          </w:p>
        </w:tc>
        <w:tc>
          <w:tcPr>
            <w:tcW w:w="408" w:type="pct"/>
          </w:tcPr>
          <w:p w14:paraId="358A90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1,106</w:t>
            </w:r>
          </w:p>
        </w:tc>
        <w:tc>
          <w:tcPr>
            <w:tcW w:w="408" w:type="pct"/>
          </w:tcPr>
          <w:p w14:paraId="1FE4A2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-0,051</w:t>
            </w:r>
          </w:p>
        </w:tc>
      </w:tr>
      <w:tr w:rsidR="00C04332" w14:paraId="0130E4EA"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6E8E21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654,88</w:t>
            </w:r>
          </w:p>
        </w:tc>
        <w:tc>
          <w:tcPr>
            <w:tcW w:w="521" w:type="pct"/>
          </w:tcPr>
          <w:p w14:paraId="5DA759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21,27</w:t>
            </w:r>
          </w:p>
        </w:tc>
        <w:tc>
          <w:tcPr>
            <w:tcW w:w="470" w:type="pct"/>
          </w:tcPr>
          <w:p w14:paraId="7833B4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136,05</w:t>
            </w:r>
          </w:p>
        </w:tc>
        <w:tc>
          <w:tcPr>
            <w:tcW w:w="370" w:type="pct"/>
          </w:tcPr>
          <w:p w14:paraId="728EFD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640,85</w:t>
            </w:r>
          </w:p>
        </w:tc>
        <w:tc>
          <w:tcPr>
            <w:tcW w:w="445" w:type="pct"/>
          </w:tcPr>
          <w:p w14:paraId="7295CE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1,104</w:t>
            </w:r>
          </w:p>
        </w:tc>
        <w:tc>
          <w:tcPr>
            <w:tcW w:w="465" w:type="pct"/>
          </w:tcPr>
          <w:p w14:paraId="782866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1,335</w:t>
            </w:r>
          </w:p>
        </w:tc>
        <w:tc>
          <w:tcPr>
            <w:tcW w:w="454" w:type="pct"/>
          </w:tcPr>
          <w:p w14:paraId="40F6C7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64686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-77,46</w:t>
            </w:r>
          </w:p>
        </w:tc>
        <w:tc>
          <w:tcPr>
            <w:tcW w:w="359" w:type="pct"/>
          </w:tcPr>
          <w:p w14:paraId="6AABEC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-77,46</w:t>
            </w:r>
          </w:p>
        </w:tc>
        <w:tc>
          <w:tcPr>
            <w:tcW w:w="372" w:type="pct"/>
          </w:tcPr>
          <w:p w14:paraId="608DB3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77,15</w:t>
            </w:r>
          </w:p>
        </w:tc>
        <w:tc>
          <w:tcPr>
            <w:tcW w:w="408" w:type="pct"/>
          </w:tcPr>
          <w:p w14:paraId="3736CF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1,073</w:t>
            </w:r>
          </w:p>
        </w:tc>
        <w:tc>
          <w:tcPr>
            <w:tcW w:w="408" w:type="pct"/>
          </w:tcPr>
          <w:p w14:paraId="4CCA1F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0,736</w:t>
            </w:r>
          </w:p>
        </w:tc>
      </w:tr>
      <w:tr w:rsidR="00C04332" w14:paraId="4CA4A671" w14:textId="77777777" w:rsidTr="00C04332">
        <w:tc>
          <w:tcPr>
            <w:tcW w:w="371" w:type="pct"/>
          </w:tcPr>
          <w:p w14:paraId="4BCAA8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684,48</w:t>
            </w:r>
          </w:p>
        </w:tc>
        <w:tc>
          <w:tcPr>
            <w:tcW w:w="521" w:type="pct"/>
          </w:tcPr>
          <w:p w14:paraId="38AFC3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22,00</w:t>
            </w:r>
          </w:p>
        </w:tc>
        <w:tc>
          <w:tcPr>
            <w:tcW w:w="470" w:type="pct"/>
          </w:tcPr>
          <w:p w14:paraId="49DA62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135,76</w:t>
            </w:r>
          </w:p>
        </w:tc>
        <w:tc>
          <w:tcPr>
            <w:tcW w:w="370" w:type="pct"/>
          </w:tcPr>
          <w:p w14:paraId="59F9ED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668,37</w:t>
            </w:r>
          </w:p>
        </w:tc>
        <w:tc>
          <w:tcPr>
            <w:tcW w:w="445" w:type="pct"/>
          </w:tcPr>
          <w:p w14:paraId="641E02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0,748</w:t>
            </w:r>
          </w:p>
        </w:tc>
        <w:tc>
          <w:tcPr>
            <w:tcW w:w="465" w:type="pct"/>
          </w:tcPr>
          <w:p w14:paraId="6E460C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1,310</w:t>
            </w:r>
          </w:p>
        </w:tc>
        <w:tc>
          <w:tcPr>
            <w:tcW w:w="454" w:type="pct"/>
          </w:tcPr>
          <w:p w14:paraId="106604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4D57D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-85,30</w:t>
            </w:r>
          </w:p>
        </w:tc>
        <w:tc>
          <w:tcPr>
            <w:tcW w:w="359" w:type="pct"/>
          </w:tcPr>
          <w:p w14:paraId="7D483A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-85,30</w:t>
            </w:r>
          </w:p>
        </w:tc>
        <w:tc>
          <w:tcPr>
            <w:tcW w:w="372" w:type="pct"/>
          </w:tcPr>
          <w:p w14:paraId="5703B0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84,74</w:t>
            </w:r>
          </w:p>
        </w:tc>
        <w:tc>
          <w:tcPr>
            <w:tcW w:w="408" w:type="pct"/>
          </w:tcPr>
          <w:p w14:paraId="438B48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0,740</w:t>
            </w:r>
          </w:p>
        </w:tc>
        <w:tc>
          <w:tcPr>
            <w:tcW w:w="408" w:type="pct"/>
          </w:tcPr>
          <w:p w14:paraId="515BDF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-0,294</w:t>
            </w:r>
          </w:p>
        </w:tc>
      </w:tr>
      <w:tr w:rsidR="00C04332" w14:paraId="11B143B7"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63920C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713,80</w:t>
            </w:r>
          </w:p>
        </w:tc>
        <w:tc>
          <w:tcPr>
            <w:tcW w:w="521" w:type="pct"/>
          </w:tcPr>
          <w:p w14:paraId="74E42D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23,47</w:t>
            </w:r>
          </w:p>
        </w:tc>
        <w:tc>
          <w:tcPr>
            <w:tcW w:w="470" w:type="pct"/>
          </w:tcPr>
          <w:p w14:paraId="70A8DF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135,45</w:t>
            </w:r>
          </w:p>
        </w:tc>
        <w:tc>
          <w:tcPr>
            <w:tcW w:w="370" w:type="pct"/>
          </w:tcPr>
          <w:p w14:paraId="199C60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695,41</w:t>
            </w:r>
          </w:p>
        </w:tc>
        <w:tc>
          <w:tcPr>
            <w:tcW w:w="445" w:type="pct"/>
          </w:tcPr>
          <w:p w14:paraId="1F34BE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1,509</w:t>
            </w:r>
          </w:p>
        </w:tc>
        <w:tc>
          <w:tcPr>
            <w:tcW w:w="465" w:type="pct"/>
          </w:tcPr>
          <w:p w14:paraId="457990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1,318</w:t>
            </w:r>
          </w:p>
        </w:tc>
        <w:tc>
          <w:tcPr>
            <w:tcW w:w="454" w:type="pct"/>
          </w:tcPr>
          <w:p w14:paraId="63AA18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F67C8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-93,40</w:t>
            </w:r>
          </w:p>
        </w:tc>
        <w:tc>
          <w:tcPr>
            <w:tcW w:w="359" w:type="pct"/>
          </w:tcPr>
          <w:p w14:paraId="1B8238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-93,40</w:t>
            </w:r>
          </w:p>
        </w:tc>
        <w:tc>
          <w:tcPr>
            <w:tcW w:w="372" w:type="pct"/>
          </w:tcPr>
          <w:p w14:paraId="6DBE53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92,67</w:t>
            </w:r>
          </w:p>
        </w:tc>
        <w:tc>
          <w:tcPr>
            <w:tcW w:w="408" w:type="pct"/>
          </w:tcPr>
          <w:p w14:paraId="39A870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1,504</w:t>
            </w:r>
          </w:p>
        </w:tc>
        <w:tc>
          <w:tcPr>
            <w:tcW w:w="408" w:type="pct"/>
          </w:tcPr>
          <w:p w14:paraId="0DF52C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-0,317</w:t>
            </w:r>
          </w:p>
        </w:tc>
      </w:tr>
      <w:tr w:rsidR="00C04332" w14:paraId="386AF412" w14:textId="77777777" w:rsidTr="00C04332">
        <w:tc>
          <w:tcPr>
            <w:tcW w:w="371" w:type="pct"/>
          </w:tcPr>
          <w:p w14:paraId="587F90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742,82</w:t>
            </w:r>
          </w:p>
        </w:tc>
        <w:tc>
          <w:tcPr>
            <w:tcW w:w="521" w:type="pct"/>
          </w:tcPr>
          <w:p w14:paraId="30E03A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26,10</w:t>
            </w:r>
          </w:p>
        </w:tc>
        <w:tc>
          <w:tcPr>
            <w:tcW w:w="470" w:type="pct"/>
          </w:tcPr>
          <w:p w14:paraId="25251E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134,56</w:t>
            </w:r>
          </w:p>
        </w:tc>
        <w:tc>
          <w:tcPr>
            <w:tcW w:w="370" w:type="pct"/>
          </w:tcPr>
          <w:p w14:paraId="1C14BC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721,75</w:t>
            </w:r>
          </w:p>
        </w:tc>
        <w:tc>
          <w:tcPr>
            <w:tcW w:w="445" w:type="pct"/>
          </w:tcPr>
          <w:p w14:paraId="628266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2,746</w:t>
            </w:r>
          </w:p>
        </w:tc>
        <w:tc>
          <w:tcPr>
            <w:tcW w:w="465" w:type="pct"/>
          </w:tcPr>
          <w:p w14:paraId="3FA8E9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1,374</w:t>
            </w:r>
          </w:p>
        </w:tc>
        <w:tc>
          <w:tcPr>
            <w:tcW w:w="454" w:type="pct"/>
          </w:tcPr>
          <w:p w14:paraId="4E17EB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6AAE8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-101,99</w:t>
            </w:r>
          </w:p>
        </w:tc>
        <w:tc>
          <w:tcPr>
            <w:tcW w:w="359" w:type="pct"/>
          </w:tcPr>
          <w:p w14:paraId="659516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-101,99</w:t>
            </w:r>
          </w:p>
        </w:tc>
        <w:tc>
          <w:tcPr>
            <w:tcW w:w="372" w:type="pct"/>
          </w:tcPr>
          <w:p w14:paraId="239EA5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101,28</w:t>
            </w:r>
          </w:p>
        </w:tc>
        <w:tc>
          <w:tcPr>
            <w:tcW w:w="408" w:type="pct"/>
          </w:tcPr>
          <w:p w14:paraId="184D3E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2,719</w:t>
            </w:r>
          </w:p>
        </w:tc>
        <w:tc>
          <w:tcPr>
            <w:tcW w:w="408" w:type="pct"/>
          </w:tcPr>
          <w:p w14:paraId="666128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-0,920</w:t>
            </w:r>
          </w:p>
        </w:tc>
      </w:tr>
      <w:tr w:rsidR="00C04332" w14:paraId="6F700ED0"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7A221B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771,96</w:t>
            </w:r>
          </w:p>
        </w:tc>
        <w:tc>
          <w:tcPr>
            <w:tcW w:w="521" w:type="pct"/>
          </w:tcPr>
          <w:p w14:paraId="097F0F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28,26</w:t>
            </w:r>
          </w:p>
        </w:tc>
        <w:tc>
          <w:tcPr>
            <w:tcW w:w="470" w:type="pct"/>
          </w:tcPr>
          <w:p w14:paraId="6A78EA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133,76</w:t>
            </w:r>
          </w:p>
        </w:tc>
        <w:tc>
          <w:tcPr>
            <w:tcW w:w="370" w:type="pct"/>
          </w:tcPr>
          <w:p w14:paraId="3BD5CC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747,67</w:t>
            </w:r>
          </w:p>
        </w:tc>
        <w:tc>
          <w:tcPr>
            <w:tcW w:w="445" w:type="pct"/>
          </w:tcPr>
          <w:p w14:paraId="140ED8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2,255</w:t>
            </w:r>
          </w:p>
        </w:tc>
        <w:tc>
          <w:tcPr>
            <w:tcW w:w="465" w:type="pct"/>
          </w:tcPr>
          <w:p w14:paraId="1884DA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1,407</w:t>
            </w:r>
          </w:p>
        </w:tc>
        <w:tc>
          <w:tcPr>
            <w:tcW w:w="454" w:type="pct"/>
          </w:tcPr>
          <w:p w14:paraId="3BB77D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95D87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-111,26</w:t>
            </w:r>
          </w:p>
        </w:tc>
        <w:tc>
          <w:tcPr>
            <w:tcW w:w="359" w:type="pct"/>
          </w:tcPr>
          <w:p w14:paraId="64328C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-111,26</w:t>
            </w:r>
          </w:p>
        </w:tc>
        <w:tc>
          <w:tcPr>
            <w:tcW w:w="372" w:type="pct"/>
          </w:tcPr>
          <w:p w14:paraId="0240C7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110,83</w:t>
            </w:r>
          </w:p>
        </w:tc>
        <w:tc>
          <w:tcPr>
            <w:tcW w:w="408" w:type="pct"/>
          </w:tcPr>
          <w:p w14:paraId="0A2D68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2,224</w:t>
            </w:r>
          </w:p>
        </w:tc>
        <w:tc>
          <w:tcPr>
            <w:tcW w:w="408" w:type="pct"/>
          </w:tcPr>
          <w:p w14:paraId="0B163E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-0,824</w:t>
            </w:r>
          </w:p>
        </w:tc>
      </w:tr>
      <w:tr w:rsidR="00C04332" w14:paraId="46900695" w14:textId="77777777" w:rsidTr="00C04332">
        <w:tc>
          <w:tcPr>
            <w:tcW w:w="371" w:type="pct"/>
          </w:tcPr>
          <w:p w14:paraId="38F542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801,12</w:t>
            </w:r>
          </w:p>
        </w:tc>
        <w:tc>
          <w:tcPr>
            <w:tcW w:w="521" w:type="pct"/>
          </w:tcPr>
          <w:p w14:paraId="3406A0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30,23</w:t>
            </w:r>
          </w:p>
        </w:tc>
        <w:tc>
          <w:tcPr>
            <w:tcW w:w="470" w:type="pct"/>
          </w:tcPr>
          <w:p w14:paraId="7D49CA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134,17</w:t>
            </w:r>
          </w:p>
        </w:tc>
        <w:tc>
          <w:tcPr>
            <w:tcW w:w="370" w:type="pct"/>
          </w:tcPr>
          <w:p w14:paraId="12E531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773,11</w:t>
            </w:r>
          </w:p>
        </w:tc>
        <w:tc>
          <w:tcPr>
            <w:tcW w:w="445" w:type="pct"/>
          </w:tcPr>
          <w:p w14:paraId="7DB320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2,037</w:t>
            </w:r>
          </w:p>
        </w:tc>
        <w:tc>
          <w:tcPr>
            <w:tcW w:w="465" w:type="pct"/>
          </w:tcPr>
          <w:p w14:paraId="5BE9B8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1,430</w:t>
            </w:r>
          </w:p>
        </w:tc>
        <w:tc>
          <w:tcPr>
            <w:tcW w:w="454" w:type="pct"/>
          </w:tcPr>
          <w:p w14:paraId="305430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8CB98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-121,15</w:t>
            </w:r>
          </w:p>
        </w:tc>
        <w:tc>
          <w:tcPr>
            <w:tcW w:w="359" w:type="pct"/>
          </w:tcPr>
          <w:p w14:paraId="25B11D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-121,15</w:t>
            </w:r>
          </w:p>
        </w:tc>
        <w:tc>
          <w:tcPr>
            <w:tcW w:w="372" w:type="pct"/>
          </w:tcPr>
          <w:p w14:paraId="16D21A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121,08</w:t>
            </w:r>
          </w:p>
        </w:tc>
        <w:tc>
          <w:tcPr>
            <w:tcW w:w="408" w:type="pct"/>
          </w:tcPr>
          <w:p w14:paraId="154D45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2,027</w:t>
            </w:r>
          </w:p>
        </w:tc>
        <w:tc>
          <w:tcPr>
            <w:tcW w:w="408" w:type="pct"/>
          </w:tcPr>
          <w:p w14:paraId="506B7C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0,422</w:t>
            </w:r>
          </w:p>
        </w:tc>
      </w:tr>
      <w:tr w:rsidR="00C04332" w14:paraId="7689CB10"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1E595E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830,30</w:t>
            </w:r>
          </w:p>
        </w:tc>
        <w:tc>
          <w:tcPr>
            <w:tcW w:w="521" w:type="pct"/>
          </w:tcPr>
          <w:p w14:paraId="6588E6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32,24</w:t>
            </w:r>
          </w:p>
        </w:tc>
        <w:tc>
          <w:tcPr>
            <w:tcW w:w="470" w:type="pct"/>
          </w:tcPr>
          <w:p w14:paraId="4FFF80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134,50</w:t>
            </w:r>
          </w:p>
        </w:tc>
        <w:tc>
          <w:tcPr>
            <w:tcW w:w="370" w:type="pct"/>
          </w:tcPr>
          <w:p w14:paraId="18041E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798,06</w:t>
            </w:r>
          </w:p>
        </w:tc>
        <w:tc>
          <w:tcPr>
            <w:tcW w:w="445" w:type="pct"/>
          </w:tcPr>
          <w:p w14:paraId="7104EF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2,074</w:t>
            </w:r>
          </w:p>
        </w:tc>
        <w:tc>
          <w:tcPr>
            <w:tcW w:w="465" w:type="pct"/>
          </w:tcPr>
          <w:p w14:paraId="655ED9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1,452</w:t>
            </w:r>
          </w:p>
        </w:tc>
        <w:tc>
          <w:tcPr>
            <w:tcW w:w="454" w:type="pct"/>
          </w:tcPr>
          <w:p w14:paraId="02CB48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BAE6B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-131,73</w:t>
            </w:r>
          </w:p>
        </w:tc>
        <w:tc>
          <w:tcPr>
            <w:tcW w:w="359" w:type="pct"/>
          </w:tcPr>
          <w:p w14:paraId="7D4EE4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-131,73</w:t>
            </w:r>
          </w:p>
        </w:tc>
        <w:tc>
          <w:tcPr>
            <w:tcW w:w="372" w:type="pct"/>
          </w:tcPr>
          <w:p w14:paraId="56A53F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131,90</w:t>
            </w:r>
          </w:p>
        </w:tc>
        <w:tc>
          <w:tcPr>
            <w:tcW w:w="408" w:type="pct"/>
          </w:tcPr>
          <w:p w14:paraId="1C8834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2,066</w:t>
            </w:r>
          </w:p>
        </w:tc>
        <w:tc>
          <w:tcPr>
            <w:tcW w:w="408" w:type="pct"/>
          </w:tcPr>
          <w:p w14:paraId="3052E0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0,339</w:t>
            </w:r>
          </w:p>
        </w:tc>
      </w:tr>
      <w:tr w:rsidR="00C04332" w14:paraId="3DC8FD38" w14:textId="77777777" w:rsidTr="00C04332">
        <w:tc>
          <w:tcPr>
            <w:tcW w:w="371" w:type="pct"/>
          </w:tcPr>
          <w:p w14:paraId="1F400E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839,10</w:t>
            </w:r>
          </w:p>
        </w:tc>
        <w:tc>
          <w:tcPr>
            <w:tcW w:w="521" w:type="pct"/>
          </w:tcPr>
          <w:p w14:paraId="7788E2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32,53</w:t>
            </w:r>
          </w:p>
        </w:tc>
        <w:tc>
          <w:tcPr>
            <w:tcW w:w="470" w:type="pct"/>
          </w:tcPr>
          <w:p w14:paraId="595D8B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134,45</w:t>
            </w:r>
          </w:p>
        </w:tc>
        <w:tc>
          <w:tcPr>
            <w:tcW w:w="370" w:type="pct"/>
          </w:tcPr>
          <w:p w14:paraId="74B4A9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805,49</w:t>
            </w:r>
          </w:p>
        </w:tc>
        <w:tc>
          <w:tcPr>
            <w:tcW w:w="445" w:type="pct"/>
          </w:tcPr>
          <w:p w14:paraId="51C4B4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0,993</w:t>
            </w:r>
          </w:p>
        </w:tc>
        <w:tc>
          <w:tcPr>
            <w:tcW w:w="465" w:type="pct"/>
          </w:tcPr>
          <w:p w14:paraId="025AE4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1,448</w:t>
            </w:r>
          </w:p>
        </w:tc>
        <w:tc>
          <w:tcPr>
            <w:tcW w:w="454" w:type="pct"/>
          </w:tcPr>
          <w:p w14:paraId="73F2D8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65DB0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-135,03</w:t>
            </w:r>
          </w:p>
        </w:tc>
        <w:tc>
          <w:tcPr>
            <w:tcW w:w="359" w:type="pct"/>
          </w:tcPr>
          <w:p w14:paraId="1359DA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-135,03</w:t>
            </w:r>
          </w:p>
        </w:tc>
        <w:tc>
          <w:tcPr>
            <w:tcW w:w="372" w:type="pct"/>
          </w:tcPr>
          <w:p w14:paraId="792BCE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135,26</w:t>
            </w:r>
          </w:p>
        </w:tc>
        <w:tc>
          <w:tcPr>
            <w:tcW w:w="408" w:type="pct"/>
          </w:tcPr>
          <w:p w14:paraId="20A690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0,989</w:t>
            </w:r>
          </w:p>
        </w:tc>
        <w:tc>
          <w:tcPr>
            <w:tcW w:w="408" w:type="pct"/>
          </w:tcPr>
          <w:p w14:paraId="310C3E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-0,170</w:t>
            </w:r>
          </w:p>
        </w:tc>
      </w:tr>
      <w:tr w:rsidR="00C04332" w14:paraId="7DBBA3BE"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62A71E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859,92</w:t>
            </w:r>
          </w:p>
        </w:tc>
        <w:tc>
          <w:tcPr>
            <w:tcW w:w="521" w:type="pct"/>
          </w:tcPr>
          <w:p w14:paraId="403E17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33,22</w:t>
            </w:r>
          </w:p>
        </w:tc>
        <w:tc>
          <w:tcPr>
            <w:tcW w:w="470" w:type="pct"/>
          </w:tcPr>
          <w:p w14:paraId="290F60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134,32</w:t>
            </w:r>
          </w:p>
        </w:tc>
        <w:tc>
          <w:tcPr>
            <w:tcW w:w="370" w:type="pct"/>
          </w:tcPr>
          <w:p w14:paraId="4E051F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822,98</w:t>
            </w:r>
          </w:p>
        </w:tc>
        <w:tc>
          <w:tcPr>
            <w:tcW w:w="445" w:type="pct"/>
          </w:tcPr>
          <w:p w14:paraId="358A40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0,999</w:t>
            </w:r>
          </w:p>
        </w:tc>
        <w:tc>
          <w:tcPr>
            <w:tcW w:w="465" w:type="pct"/>
          </w:tcPr>
          <w:p w14:paraId="13E462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1,437</w:t>
            </w:r>
          </w:p>
        </w:tc>
        <w:tc>
          <w:tcPr>
            <w:tcW w:w="454" w:type="pct"/>
          </w:tcPr>
          <w:p w14:paraId="3BACF9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5E4D6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-142,94</w:t>
            </w:r>
          </w:p>
        </w:tc>
        <w:tc>
          <w:tcPr>
            <w:tcW w:w="359" w:type="pct"/>
          </w:tcPr>
          <w:p w14:paraId="670559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-142,94</w:t>
            </w:r>
          </w:p>
        </w:tc>
        <w:tc>
          <w:tcPr>
            <w:tcW w:w="372" w:type="pct"/>
          </w:tcPr>
          <w:p w14:paraId="533D85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143,34</w:t>
            </w:r>
          </w:p>
        </w:tc>
        <w:tc>
          <w:tcPr>
            <w:tcW w:w="408" w:type="pct"/>
          </w:tcPr>
          <w:p w14:paraId="7A3D21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0,994</w:t>
            </w:r>
          </w:p>
        </w:tc>
        <w:tc>
          <w:tcPr>
            <w:tcW w:w="408" w:type="pct"/>
          </w:tcPr>
          <w:p w14:paraId="163155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-0,187</w:t>
            </w:r>
          </w:p>
        </w:tc>
      </w:tr>
      <w:tr w:rsidR="00C04332" w14:paraId="1D7595C1" w14:textId="77777777" w:rsidTr="00C04332">
        <w:tc>
          <w:tcPr>
            <w:tcW w:w="371" w:type="pct"/>
          </w:tcPr>
          <w:p w14:paraId="2285A7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888,94</w:t>
            </w:r>
          </w:p>
        </w:tc>
        <w:tc>
          <w:tcPr>
            <w:tcW w:w="521" w:type="pct"/>
          </w:tcPr>
          <w:p w14:paraId="7C64E2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34,53</w:t>
            </w:r>
          </w:p>
        </w:tc>
        <w:tc>
          <w:tcPr>
            <w:tcW w:w="470" w:type="pct"/>
          </w:tcPr>
          <w:p w14:paraId="4557DB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135,05</w:t>
            </w:r>
          </w:p>
        </w:tc>
        <w:tc>
          <w:tcPr>
            <w:tcW w:w="370" w:type="pct"/>
          </w:tcPr>
          <w:p w14:paraId="569A73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847,07</w:t>
            </w:r>
          </w:p>
        </w:tc>
        <w:tc>
          <w:tcPr>
            <w:tcW w:w="445" w:type="pct"/>
          </w:tcPr>
          <w:p w14:paraId="7E5EC9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1,418</w:t>
            </w:r>
          </w:p>
        </w:tc>
        <w:tc>
          <w:tcPr>
            <w:tcW w:w="465" w:type="pct"/>
          </w:tcPr>
          <w:p w14:paraId="156160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1,436</w:t>
            </w:r>
          </w:p>
        </w:tc>
        <w:tc>
          <w:tcPr>
            <w:tcW w:w="454" w:type="pct"/>
          </w:tcPr>
          <w:p w14:paraId="53D2AB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0601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-154,31</w:t>
            </w:r>
          </w:p>
        </w:tc>
        <w:tc>
          <w:tcPr>
            <w:tcW w:w="359" w:type="pct"/>
          </w:tcPr>
          <w:p w14:paraId="056A0F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-154,31</w:t>
            </w:r>
          </w:p>
        </w:tc>
        <w:tc>
          <w:tcPr>
            <w:tcW w:w="372" w:type="pct"/>
          </w:tcPr>
          <w:p w14:paraId="50E063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154,84</w:t>
            </w:r>
          </w:p>
        </w:tc>
        <w:tc>
          <w:tcPr>
            <w:tcW w:w="408" w:type="pct"/>
          </w:tcPr>
          <w:p w14:paraId="4B440E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1,354</w:t>
            </w:r>
          </w:p>
        </w:tc>
        <w:tc>
          <w:tcPr>
            <w:tcW w:w="408" w:type="pct"/>
          </w:tcPr>
          <w:p w14:paraId="0CDD36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0,755</w:t>
            </w:r>
          </w:p>
        </w:tc>
      </w:tr>
      <w:tr w:rsidR="00C04332" w14:paraId="2BECC22F"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42FEC2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918,47</w:t>
            </w:r>
          </w:p>
        </w:tc>
        <w:tc>
          <w:tcPr>
            <w:tcW w:w="521" w:type="pct"/>
          </w:tcPr>
          <w:p w14:paraId="42714F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36,02</w:t>
            </w:r>
          </w:p>
        </w:tc>
        <w:tc>
          <w:tcPr>
            <w:tcW w:w="470" w:type="pct"/>
          </w:tcPr>
          <w:p w14:paraId="1005C1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135,38</w:t>
            </w:r>
          </w:p>
        </w:tc>
        <w:tc>
          <w:tcPr>
            <w:tcW w:w="370" w:type="pct"/>
          </w:tcPr>
          <w:p w14:paraId="47ED2B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871,18</w:t>
            </w:r>
          </w:p>
        </w:tc>
        <w:tc>
          <w:tcPr>
            <w:tcW w:w="445" w:type="pct"/>
          </w:tcPr>
          <w:p w14:paraId="709FA4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1,526</w:t>
            </w:r>
          </w:p>
        </w:tc>
        <w:tc>
          <w:tcPr>
            <w:tcW w:w="465" w:type="pct"/>
          </w:tcPr>
          <w:p w14:paraId="377527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1,439</w:t>
            </w:r>
          </w:p>
        </w:tc>
        <w:tc>
          <w:tcPr>
            <w:tcW w:w="454" w:type="pct"/>
          </w:tcPr>
          <w:p w14:paraId="247ECA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2FFB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-166,42</w:t>
            </w:r>
          </w:p>
        </w:tc>
        <w:tc>
          <w:tcPr>
            <w:tcW w:w="359" w:type="pct"/>
          </w:tcPr>
          <w:p w14:paraId="5EDF5A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-166,42</w:t>
            </w:r>
          </w:p>
        </w:tc>
        <w:tc>
          <w:tcPr>
            <w:tcW w:w="372" w:type="pct"/>
          </w:tcPr>
          <w:p w14:paraId="39A4B5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166,85</w:t>
            </w:r>
          </w:p>
        </w:tc>
        <w:tc>
          <w:tcPr>
            <w:tcW w:w="408" w:type="pct"/>
          </w:tcPr>
          <w:p w14:paraId="7ED574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1,514</w:t>
            </w:r>
          </w:p>
        </w:tc>
        <w:tc>
          <w:tcPr>
            <w:tcW w:w="408" w:type="pct"/>
          </w:tcPr>
          <w:p w14:paraId="5DDABF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0,335</w:t>
            </w:r>
          </w:p>
        </w:tc>
      </w:tr>
      <w:tr w:rsidR="00C04332" w14:paraId="0084D332" w14:textId="77777777" w:rsidTr="00C04332">
        <w:tc>
          <w:tcPr>
            <w:tcW w:w="371" w:type="pct"/>
          </w:tcPr>
          <w:p w14:paraId="34E245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947,47</w:t>
            </w:r>
          </w:p>
        </w:tc>
        <w:tc>
          <w:tcPr>
            <w:tcW w:w="521" w:type="pct"/>
          </w:tcPr>
          <w:p w14:paraId="679754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37,47</w:t>
            </w:r>
          </w:p>
        </w:tc>
        <w:tc>
          <w:tcPr>
            <w:tcW w:w="470" w:type="pct"/>
          </w:tcPr>
          <w:p w14:paraId="33886F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135,32</w:t>
            </w:r>
          </w:p>
        </w:tc>
        <w:tc>
          <w:tcPr>
            <w:tcW w:w="370" w:type="pct"/>
          </w:tcPr>
          <w:p w14:paraId="142851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894,42</w:t>
            </w:r>
          </w:p>
        </w:tc>
        <w:tc>
          <w:tcPr>
            <w:tcW w:w="445" w:type="pct"/>
          </w:tcPr>
          <w:p w14:paraId="69D86E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w:t>
            </w:r>
          </w:p>
        </w:tc>
        <w:tc>
          <w:tcPr>
            <w:tcW w:w="465" w:type="pct"/>
          </w:tcPr>
          <w:p w14:paraId="2F0F98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1,441</w:t>
            </w:r>
          </w:p>
        </w:tc>
        <w:tc>
          <w:tcPr>
            <w:tcW w:w="454" w:type="pct"/>
          </w:tcPr>
          <w:p w14:paraId="044D79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B2989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-178,76</w:t>
            </w:r>
          </w:p>
        </w:tc>
        <w:tc>
          <w:tcPr>
            <w:tcW w:w="359" w:type="pct"/>
          </w:tcPr>
          <w:p w14:paraId="738D63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-178,76</w:t>
            </w:r>
          </w:p>
        </w:tc>
        <w:tc>
          <w:tcPr>
            <w:tcW w:w="372" w:type="pct"/>
          </w:tcPr>
          <w:p w14:paraId="123770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179,04</w:t>
            </w:r>
          </w:p>
        </w:tc>
        <w:tc>
          <w:tcPr>
            <w:tcW w:w="408" w:type="pct"/>
          </w:tcPr>
          <w:p w14:paraId="73EC2B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w:t>
            </w:r>
          </w:p>
        </w:tc>
        <w:tc>
          <w:tcPr>
            <w:tcW w:w="408" w:type="pct"/>
          </w:tcPr>
          <w:p w14:paraId="4659DD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-0,062</w:t>
            </w:r>
          </w:p>
        </w:tc>
      </w:tr>
      <w:tr w:rsidR="00C04332" w14:paraId="16E53D69"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02A6CB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964,70</w:t>
            </w:r>
          </w:p>
        </w:tc>
        <w:tc>
          <w:tcPr>
            <w:tcW w:w="521" w:type="pct"/>
          </w:tcPr>
          <w:p w14:paraId="53EC13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38,03</w:t>
            </w:r>
          </w:p>
        </w:tc>
        <w:tc>
          <w:tcPr>
            <w:tcW w:w="470" w:type="pct"/>
          </w:tcPr>
          <w:p w14:paraId="22A5DD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135,27</w:t>
            </w:r>
          </w:p>
        </w:tc>
        <w:tc>
          <w:tcPr>
            <w:tcW w:w="370" w:type="pct"/>
          </w:tcPr>
          <w:p w14:paraId="5033C9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908,04</w:t>
            </w:r>
          </w:p>
        </w:tc>
        <w:tc>
          <w:tcPr>
            <w:tcW w:w="445" w:type="pct"/>
          </w:tcPr>
          <w:p w14:paraId="6DCE71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0,977</w:t>
            </w:r>
          </w:p>
        </w:tc>
        <w:tc>
          <w:tcPr>
            <w:tcW w:w="465" w:type="pct"/>
          </w:tcPr>
          <w:p w14:paraId="23D519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1,433</w:t>
            </w:r>
          </w:p>
        </w:tc>
        <w:tc>
          <w:tcPr>
            <w:tcW w:w="454" w:type="pct"/>
          </w:tcPr>
          <w:p w14:paraId="4137B3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0E66A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-186,26</w:t>
            </w:r>
          </w:p>
        </w:tc>
        <w:tc>
          <w:tcPr>
            <w:tcW w:w="359" w:type="pct"/>
          </w:tcPr>
          <w:p w14:paraId="7282A0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-186,26</w:t>
            </w:r>
          </w:p>
        </w:tc>
        <w:tc>
          <w:tcPr>
            <w:tcW w:w="372" w:type="pct"/>
          </w:tcPr>
          <w:p w14:paraId="185041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186,46</w:t>
            </w:r>
          </w:p>
        </w:tc>
        <w:tc>
          <w:tcPr>
            <w:tcW w:w="408" w:type="pct"/>
          </w:tcPr>
          <w:p w14:paraId="59E0FF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0,975</w:t>
            </w:r>
          </w:p>
        </w:tc>
        <w:tc>
          <w:tcPr>
            <w:tcW w:w="408" w:type="pct"/>
          </w:tcPr>
          <w:p w14:paraId="27C3A0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-0,087</w:t>
            </w:r>
          </w:p>
        </w:tc>
      </w:tr>
      <w:tr w:rsidR="00C04332" w14:paraId="5EBFFB26" w14:textId="77777777" w:rsidTr="00C04332">
        <w:tc>
          <w:tcPr>
            <w:tcW w:w="371" w:type="pct"/>
          </w:tcPr>
          <w:p w14:paraId="7371B5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977,12</w:t>
            </w:r>
          </w:p>
        </w:tc>
        <w:tc>
          <w:tcPr>
            <w:tcW w:w="521" w:type="pct"/>
          </w:tcPr>
          <w:p w14:paraId="6C400C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38,43</w:t>
            </w:r>
          </w:p>
        </w:tc>
        <w:tc>
          <w:tcPr>
            <w:tcW w:w="470" w:type="pct"/>
          </w:tcPr>
          <w:p w14:paraId="701F5D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135,24</w:t>
            </w:r>
          </w:p>
        </w:tc>
        <w:tc>
          <w:tcPr>
            <w:tcW w:w="370" w:type="pct"/>
          </w:tcPr>
          <w:p w14:paraId="7E44AB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917,80</w:t>
            </w:r>
          </w:p>
        </w:tc>
        <w:tc>
          <w:tcPr>
            <w:tcW w:w="445" w:type="pct"/>
          </w:tcPr>
          <w:p w14:paraId="2B83B2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0,967</w:t>
            </w:r>
          </w:p>
        </w:tc>
        <w:tc>
          <w:tcPr>
            <w:tcW w:w="465" w:type="pct"/>
          </w:tcPr>
          <w:p w14:paraId="767431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1,427</w:t>
            </w:r>
          </w:p>
        </w:tc>
        <w:tc>
          <w:tcPr>
            <w:tcW w:w="454" w:type="pct"/>
          </w:tcPr>
          <w:p w14:paraId="629F8B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DC8F3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-191,71</w:t>
            </w:r>
          </w:p>
        </w:tc>
        <w:tc>
          <w:tcPr>
            <w:tcW w:w="359" w:type="pct"/>
          </w:tcPr>
          <w:p w14:paraId="4138D3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-191,71</w:t>
            </w:r>
          </w:p>
        </w:tc>
        <w:tc>
          <w:tcPr>
            <w:tcW w:w="372" w:type="pct"/>
          </w:tcPr>
          <w:p w14:paraId="3C20EE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191,87</w:t>
            </w:r>
          </w:p>
        </w:tc>
        <w:tc>
          <w:tcPr>
            <w:tcW w:w="408" w:type="pct"/>
          </w:tcPr>
          <w:p w14:paraId="566D7E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0,966</w:t>
            </w:r>
          </w:p>
        </w:tc>
        <w:tc>
          <w:tcPr>
            <w:tcW w:w="408" w:type="pct"/>
          </w:tcPr>
          <w:p w14:paraId="419DD3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-0,072</w:t>
            </w:r>
          </w:p>
        </w:tc>
      </w:tr>
      <w:tr w:rsidR="00C04332" w14:paraId="59754A62"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0612DA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1006,15</w:t>
            </w:r>
          </w:p>
        </w:tc>
        <w:tc>
          <w:tcPr>
            <w:tcW w:w="521" w:type="pct"/>
          </w:tcPr>
          <w:p w14:paraId="1C4C27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38,90</w:t>
            </w:r>
          </w:p>
        </w:tc>
        <w:tc>
          <w:tcPr>
            <w:tcW w:w="470" w:type="pct"/>
          </w:tcPr>
          <w:p w14:paraId="308277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135,45</w:t>
            </w:r>
          </w:p>
        </w:tc>
        <w:tc>
          <w:tcPr>
            <w:tcW w:w="370" w:type="pct"/>
          </w:tcPr>
          <w:p w14:paraId="1826FE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940,47</w:t>
            </w:r>
          </w:p>
        </w:tc>
        <w:tc>
          <w:tcPr>
            <w:tcW w:w="445" w:type="pct"/>
          </w:tcPr>
          <w:p w14:paraId="2AFA18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0,504</w:t>
            </w:r>
          </w:p>
        </w:tc>
        <w:tc>
          <w:tcPr>
            <w:tcW w:w="465" w:type="pct"/>
          </w:tcPr>
          <w:p w14:paraId="577C36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1,400</w:t>
            </w:r>
          </w:p>
        </w:tc>
        <w:tc>
          <w:tcPr>
            <w:tcW w:w="454" w:type="pct"/>
          </w:tcPr>
          <w:p w14:paraId="533B13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C6975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-204,62</w:t>
            </w:r>
          </w:p>
        </w:tc>
        <w:tc>
          <w:tcPr>
            <w:tcW w:w="359" w:type="pct"/>
          </w:tcPr>
          <w:p w14:paraId="14CD2C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-204,62</w:t>
            </w:r>
          </w:p>
        </w:tc>
        <w:tc>
          <w:tcPr>
            <w:tcW w:w="372" w:type="pct"/>
          </w:tcPr>
          <w:p w14:paraId="1E3F7F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204,62</w:t>
            </w:r>
          </w:p>
        </w:tc>
        <w:tc>
          <w:tcPr>
            <w:tcW w:w="408" w:type="pct"/>
          </w:tcPr>
          <w:p w14:paraId="051930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0,486</w:t>
            </w:r>
          </w:p>
        </w:tc>
        <w:tc>
          <w:tcPr>
            <w:tcW w:w="408" w:type="pct"/>
          </w:tcPr>
          <w:p w14:paraId="325748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0,217</w:t>
            </w:r>
          </w:p>
        </w:tc>
      </w:tr>
      <w:tr w:rsidR="00C04332" w14:paraId="568BF85F" w14:textId="77777777" w:rsidTr="00C04332">
        <w:tc>
          <w:tcPr>
            <w:tcW w:w="371" w:type="pct"/>
          </w:tcPr>
          <w:p w14:paraId="03B37C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1035,77</w:t>
            </w:r>
          </w:p>
        </w:tc>
        <w:tc>
          <w:tcPr>
            <w:tcW w:w="521" w:type="pct"/>
          </w:tcPr>
          <w:p w14:paraId="17A8E3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40,47</w:t>
            </w:r>
          </w:p>
        </w:tc>
        <w:tc>
          <w:tcPr>
            <w:tcW w:w="470" w:type="pct"/>
          </w:tcPr>
          <w:p w14:paraId="451EBF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135,57</w:t>
            </w:r>
          </w:p>
        </w:tc>
        <w:tc>
          <w:tcPr>
            <w:tcW w:w="370" w:type="pct"/>
          </w:tcPr>
          <w:p w14:paraId="47A2D9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963,26</w:t>
            </w:r>
          </w:p>
        </w:tc>
        <w:tc>
          <w:tcPr>
            <w:tcW w:w="445" w:type="pct"/>
          </w:tcPr>
          <w:p w14:paraId="4D8369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1,592</w:t>
            </w:r>
          </w:p>
        </w:tc>
        <w:tc>
          <w:tcPr>
            <w:tcW w:w="465" w:type="pct"/>
          </w:tcPr>
          <w:p w14:paraId="45732A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1,406</w:t>
            </w:r>
          </w:p>
        </w:tc>
        <w:tc>
          <w:tcPr>
            <w:tcW w:w="454" w:type="pct"/>
          </w:tcPr>
          <w:p w14:paraId="6E4338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3D824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-218,11</w:t>
            </w:r>
          </w:p>
        </w:tc>
        <w:tc>
          <w:tcPr>
            <w:tcW w:w="359" w:type="pct"/>
          </w:tcPr>
          <w:p w14:paraId="36040F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-218,11</w:t>
            </w:r>
          </w:p>
        </w:tc>
        <w:tc>
          <w:tcPr>
            <w:tcW w:w="372" w:type="pct"/>
          </w:tcPr>
          <w:p w14:paraId="54E247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217,88</w:t>
            </w:r>
          </w:p>
        </w:tc>
        <w:tc>
          <w:tcPr>
            <w:tcW w:w="408" w:type="pct"/>
          </w:tcPr>
          <w:p w14:paraId="07E8DF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w:t>
            </w:r>
          </w:p>
        </w:tc>
        <w:tc>
          <w:tcPr>
            <w:tcW w:w="408" w:type="pct"/>
          </w:tcPr>
          <w:p w14:paraId="0BD071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0,122</w:t>
            </w:r>
          </w:p>
        </w:tc>
      </w:tr>
      <w:tr w:rsidR="00C04332" w14:paraId="63259B94"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52C439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1065,13</w:t>
            </w:r>
          </w:p>
        </w:tc>
        <w:tc>
          <w:tcPr>
            <w:tcW w:w="521" w:type="pct"/>
          </w:tcPr>
          <w:p w14:paraId="4CDF51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41,48</w:t>
            </w:r>
          </w:p>
        </w:tc>
        <w:tc>
          <w:tcPr>
            <w:tcW w:w="470" w:type="pct"/>
          </w:tcPr>
          <w:p w14:paraId="2E3705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135,45</w:t>
            </w:r>
          </w:p>
        </w:tc>
        <w:tc>
          <w:tcPr>
            <w:tcW w:w="370" w:type="pct"/>
          </w:tcPr>
          <w:p w14:paraId="0FD121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985,43</w:t>
            </w:r>
          </w:p>
        </w:tc>
        <w:tc>
          <w:tcPr>
            <w:tcW w:w="445" w:type="pct"/>
          </w:tcPr>
          <w:p w14:paraId="6501B6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1,035</w:t>
            </w:r>
          </w:p>
        </w:tc>
        <w:tc>
          <w:tcPr>
            <w:tcW w:w="465" w:type="pct"/>
          </w:tcPr>
          <w:p w14:paraId="0DB5E7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1,395</w:t>
            </w:r>
          </w:p>
        </w:tc>
        <w:tc>
          <w:tcPr>
            <w:tcW w:w="454" w:type="pct"/>
          </w:tcPr>
          <w:p w14:paraId="167A86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57566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-231,84</w:t>
            </w:r>
          </w:p>
        </w:tc>
        <w:tc>
          <w:tcPr>
            <w:tcW w:w="359" w:type="pct"/>
          </w:tcPr>
          <w:p w14:paraId="33E39A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-231,84</w:t>
            </w:r>
          </w:p>
        </w:tc>
        <w:tc>
          <w:tcPr>
            <w:tcW w:w="372" w:type="pct"/>
          </w:tcPr>
          <w:p w14:paraId="3DBA69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231,37</w:t>
            </w:r>
          </w:p>
        </w:tc>
        <w:tc>
          <w:tcPr>
            <w:tcW w:w="408" w:type="pct"/>
          </w:tcPr>
          <w:p w14:paraId="336C89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1,032</w:t>
            </w:r>
          </w:p>
        </w:tc>
        <w:tc>
          <w:tcPr>
            <w:tcW w:w="408" w:type="pct"/>
          </w:tcPr>
          <w:p w14:paraId="65EA28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-0,123</w:t>
            </w:r>
          </w:p>
        </w:tc>
      </w:tr>
      <w:tr w:rsidR="00C04332" w14:paraId="3732E764" w14:textId="77777777" w:rsidTr="00C04332">
        <w:tc>
          <w:tcPr>
            <w:tcW w:w="371" w:type="pct"/>
          </w:tcPr>
          <w:p w14:paraId="34CE56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1094,25</w:t>
            </w:r>
          </w:p>
        </w:tc>
        <w:tc>
          <w:tcPr>
            <w:tcW w:w="521" w:type="pct"/>
          </w:tcPr>
          <w:p w14:paraId="6ADD49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43,07</w:t>
            </w:r>
          </w:p>
        </w:tc>
        <w:tc>
          <w:tcPr>
            <w:tcW w:w="470" w:type="pct"/>
          </w:tcPr>
          <w:p w14:paraId="466BFB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134,77</w:t>
            </w:r>
          </w:p>
        </w:tc>
        <w:tc>
          <w:tcPr>
            <w:tcW w:w="370" w:type="pct"/>
          </w:tcPr>
          <w:p w14:paraId="379F04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1006,97</w:t>
            </w:r>
          </w:p>
        </w:tc>
        <w:tc>
          <w:tcPr>
            <w:tcW w:w="445" w:type="pct"/>
          </w:tcPr>
          <w:p w14:paraId="6A8440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1,704</w:t>
            </w:r>
          </w:p>
        </w:tc>
        <w:tc>
          <w:tcPr>
            <w:tcW w:w="465" w:type="pct"/>
          </w:tcPr>
          <w:p w14:paraId="6E9C60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1,404</w:t>
            </w:r>
          </w:p>
        </w:tc>
        <w:tc>
          <w:tcPr>
            <w:tcW w:w="454" w:type="pct"/>
          </w:tcPr>
          <w:p w14:paraId="002ABD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B7F4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-245,72</w:t>
            </w:r>
          </w:p>
        </w:tc>
        <w:tc>
          <w:tcPr>
            <w:tcW w:w="359" w:type="pct"/>
          </w:tcPr>
          <w:p w14:paraId="663106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-245,72</w:t>
            </w:r>
          </w:p>
        </w:tc>
        <w:tc>
          <w:tcPr>
            <w:tcW w:w="372" w:type="pct"/>
          </w:tcPr>
          <w:p w14:paraId="01D548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245,19</w:t>
            </w:r>
          </w:p>
        </w:tc>
        <w:tc>
          <w:tcPr>
            <w:tcW w:w="408" w:type="pct"/>
          </w:tcPr>
          <w:p w14:paraId="6E51B2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1,638</w:t>
            </w:r>
          </w:p>
        </w:tc>
        <w:tc>
          <w:tcPr>
            <w:tcW w:w="408" w:type="pct"/>
          </w:tcPr>
          <w:p w14:paraId="4F48CE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-0,701</w:t>
            </w:r>
          </w:p>
        </w:tc>
      </w:tr>
      <w:tr w:rsidR="00C04332" w14:paraId="6CC23216"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6E3BB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1123,81</w:t>
            </w:r>
          </w:p>
        </w:tc>
        <w:tc>
          <w:tcPr>
            <w:tcW w:w="521" w:type="pct"/>
          </w:tcPr>
          <w:p w14:paraId="59990A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45,06</w:t>
            </w:r>
          </w:p>
        </w:tc>
        <w:tc>
          <w:tcPr>
            <w:tcW w:w="470" w:type="pct"/>
          </w:tcPr>
          <w:p w14:paraId="5F2B1D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134,73</w:t>
            </w:r>
          </w:p>
        </w:tc>
        <w:tc>
          <w:tcPr>
            <w:tcW w:w="370" w:type="pct"/>
          </w:tcPr>
          <w:p w14:paraId="140679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1028,21</w:t>
            </w:r>
          </w:p>
        </w:tc>
        <w:tc>
          <w:tcPr>
            <w:tcW w:w="445" w:type="pct"/>
          </w:tcPr>
          <w:p w14:paraId="577C88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2,020</w:t>
            </w:r>
          </w:p>
        </w:tc>
        <w:tc>
          <w:tcPr>
            <w:tcW w:w="465" w:type="pct"/>
          </w:tcPr>
          <w:p w14:paraId="5F893E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1,420</w:t>
            </w:r>
          </w:p>
        </w:tc>
        <w:tc>
          <w:tcPr>
            <w:tcW w:w="454" w:type="pct"/>
          </w:tcPr>
          <w:p w14:paraId="2F1D09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80447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-260,19</w:t>
            </w:r>
          </w:p>
        </w:tc>
        <w:tc>
          <w:tcPr>
            <w:tcW w:w="359" w:type="pct"/>
          </w:tcPr>
          <w:p w14:paraId="27456A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-260,19</w:t>
            </w:r>
          </w:p>
        </w:tc>
        <w:tc>
          <w:tcPr>
            <w:tcW w:w="372" w:type="pct"/>
          </w:tcPr>
          <w:p w14:paraId="2D01AE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259,79</w:t>
            </w:r>
          </w:p>
        </w:tc>
        <w:tc>
          <w:tcPr>
            <w:tcW w:w="408" w:type="pct"/>
          </w:tcPr>
          <w:p w14:paraId="347F91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2,020</w:t>
            </w:r>
          </w:p>
        </w:tc>
        <w:tc>
          <w:tcPr>
            <w:tcW w:w="408" w:type="pct"/>
          </w:tcPr>
          <w:p w14:paraId="1CEA8A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-0,041</w:t>
            </w:r>
          </w:p>
        </w:tc>
      </w:tr>
      <w:tr w:rsidR="00C04332" w14:paraId="15F11ABB" w14:textId="77777777" w:rsidTr="00C04332">
        <w:tc>
          <w:tcPr>
            <w:tcW w:w="371" w:type="pct"/>
          </w:tcPr>
          <w:p w14:paraId="710859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1123,90</w:t>
            </w:r>
          </w:p>
        </w:tc>
        <w:tc>
          <w:tcPr>
            <w:tcW w:w="521" w:type="pct"/>
          </w:tcPr>
          <w:p w14:paraId="686C9E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45,07</w:t>
            </w:r>
          </w:p>
        </w:tc>
        <w:tc>
          <w:tcPr>
            <w:tcW w:w="470" w:type="pct"/>
          </w:tcPr>
          <w:p w14:paraId="2A14C9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134,73</w:t>
            </w:r>
          </w:p>
        </w:tc>
        <w:tc>
          <w:tcPr>
            <w:tcW w:w="370" w:type="pct"/>
          </w:tcPr>
          <w:p w14:paraId="7A7F77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1028,27</w:t>
            </w:r>
          </w:p>
        </w:tc>
        <w:tc>
          <w:tcPr>
            <w:tcW w:w="445" w:type="pct"/>
          </w:tcPr>
          <w:p w14:paraId="071FA4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3,333</w:t>
            </w:r>
          </w:p>
        </w:tc>
        <w:tc>
          <w:tcPr>
            <w:tcW w:w="465" w:type="pct"/>
          </w:tcPr>
          <w:p w14:paraId="63E876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1,420</w:t>
            </w:r>
          </w:p>
        </w:tc>
        <w:tc>
          <w:tcPr>
            <w:tcW w:w="454" w:type="pct"/>
          </w:tcPr>
          <w:p w14:paraId="680F72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3B765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-260,24</w:t>
            </w:r>
          </w:p>
        </w:tc>
        <w:tc>
          <w:tcPr>
            <w:tcW w:w="359" w:type="pct"/>
          </w:tcPr>
          <w:p w14:paraId="1DBEB7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-260,24</w:t>
            </w:r>
          </w:p>
        </w:tc>
        <w:tc>
          <w:tcPr>
            <w:tcW w:w="372" w:type="pct"/>
          </w:tcPr>
          <w:p w14:paraId="389539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259,84</w:t>
            </w:r>
          </w:p>
        </w:tc>
        <w:tc>
          <w:tcPr>
            <w:tcW w:w="408" w:type="pct"/>
          </w:tcPr>
          <w:p w14:paraId="4FCAC4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3,333</w:t>
            </w:r>
          </w:p>
        </w:tc>
        <w:tc>
          <w:tcPr>
            <w:tcW w:w="408" w:type="pct"/>
          </w:tcPr>
          <w:p w14:paraId="30D5D2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C04332" w14:paraId="5A90A540"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5D9B34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1153,27</w:t>
            </w:r>
          </w:p>
        </w:tc>
        <w:tc>
          <w:tcPr>
            <w:tcW w:w="521" w:type="pct"/>
          </w:tcPr>
          <w:p w14:paraId="262A9D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47,03</w:t>
            </w:r>
          </w:p>
        </w:tc>
        <w:tc>
          <w:tcPr>
            <w:tcW w:w="470" w:type="pct"/>
          </w:tcPr>
          <w:p w14:paraId="4BF522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135,03</w:t>
            </w:r>
          </w:p>
        </w:tc>
        <w:tc>
          <w:tcPr>
            <w:tcW w:w="370" w:type="pct"/>
          </w:tcPr>
          <w:p w14:paraId="163E74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1048,66</w:t>
            </w:r>
          </w:p>
        </w:tc>
        <w:tc>
          <w:tcPr>
            <w:tcW w:w="445" w:type="pct"/>
          </w:tcPr>
          <w:p w14:paraId="74FB95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2,014</w:t>
            </w:r>
          </w:p>
        </w:tc>
        <w:tc>
          <w:tcPr>
            <w:tcW w:w="465" w:type="pct"/>
          </w:tcPr>
          <w:p w14:paraId="729892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1,435</w:t>
            </w:r>
          </w:p>
        </w:tc>
        <w:tc>
          <w:tcPr>
            <w:tcW w:w="454" w:type="pct"/>
          </w:tcPr>
          <w:p w14:paraId="6233A7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2B03E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-275,16</w:t>
            </w:r>
          </w:p>
        </w:tc>
        <w:tc>
          <w:tcPr>
            <w:tcW w:w="359" w:type="pct"/>
          </w:tcPr>
          <w:p w14:paraId="6E6A7D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-275,16</w:t>
            </w:r>
          </w:p>
        </w:tc>
        <w:tc>
          <w:tcPr>
            <w:tcW w:w="372" w:type="pct"/>
          </w:tcPr>
          <w:p w14:paraId="066390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274,82</w:t>
            </w:r>
          </w:p>
        </w:tc>
        <w:tc>
          <w:tcPr>
            <w:tcW w:w="408" w:type="pct"/>
          </w:tcPr>
          <w:p w14:paraId="34ACD7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2,002</w:t>
            </w:r>
          </w:p>
        </w:tc>
        <w:tc>
          <w:tcPr>
            <w:tcW w:w="408" w:type="pct"/>
          </w:tcPr>
          <w:p w14:paraId="65CF3E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0,306</w:t>
            </w:r>
          </w:p>
        </w:tc>
      </w:tr>
      <w:tr w:rsidR="00C04332" w14:paraId="3B49BAFC" w14:textId="77777777" w:rsidTr="00C04332">
        <w:tc>
          <w:tcPr>
            <w:tcW w:w="371" w:type="pct"/>
          </w:tcPr>
          <w:p w14:paraId="7A2079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1181,61</w:t>
            </w:r>
          </w:p>
        </w:tc>
        <w:tc>
          <w:tcPr>
            <w:tcW w:w="521" w:type="pct"/>
          </w:tcPr>
          <w:p w14:paraId="4AEF15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48,80</w:t>
            </w:r>
          </w:p>
        </w:tc>
        <w:tc>
          <w:tcPr>
            <w:tcW w:w="470" w:type="pct"/>
          </w:tcPr>
          <w:p w14:paraId="5106AB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134,30</w:t>
            </w:r>
          </w:p>
        </w:tc>
        <w:tc>
          <w:tcPr>
            <w:tcW w:w="370" w:type="pct"/>
          </w:tcPr>
          <w:p w14:paraId="07E84E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1067,65</w:t>
            </w:r>
          </w:p>
        </w:tc>
        <w:tc>
          <w:tcPr>
            <w:tcW w:w="445" w:type="pct"/>
          </w:tcPr>
          <w:p w14:paraId="760CBE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1,959</w:t>
            </w:r>
          </w:p>
        </w:tc>
        <w:tc>
          <w:tcPr>
            <w:tcW w:w="465" w:type="pct"/>
          </w:tcPr>
          <w:p w14:paraId="61EED1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1,448</w:t>
            </w:r>
          </w:p>
        </w:tc>
        <w:tc>
          <w:tcPr>
            <w:tcW w:w="454" w:type="pct"/>
          </w:tcPr>
          <w:p w14:paraId="21F514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22CB5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-289,94</w:t>
            </w:r>
          </w:p>
        </w:tc>
        <w:tc>
          <w:tcPr>
            <w:tcW w:w="359" w:type="pct"/>
          </w:tcPr>
          <w:p w14:paraId="18482A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-289,94</w:t>
            </w:r>
          </w:p>
        </w:tc>
        <w:tc>
          <w:tcPr>
            <w:tcW w:w="372" w:type="pct"/>
          </w:tcPr>
          <w:p w14:paraId="23A4C1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289,78</w:t>
            </w:r>
          </w:p>
        </w:tc>
        <w:tc>
          <w:tcPr>
            <w:tcW w:w="408" w:type="pct"/>
          </w:tcPr>
          <w:p w14:paraId="02A178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1,874</w:t>
            </w:r>
          </w:p>
        </w:tc>
        <w:tc>
          <w:tcPr>
            <w:tcW w:w="408" w:type="pct"/>
          </w:tcPr>
          <w:p w14:paraId="078603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-0,773</w:t>
            </w:r>
          </w:p>
        </w:tc>
      </w:tr>
      <w:tr w:rsidR="00C04332" w14:paraId="5E4072D8"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169719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1210,04</w:t>
            </w:r>
          </w:p>
        </w:tc>
        <w:tc>
          <w:tcPr>
            <w:tcW w:w="521" w:type="pct"/>
          </w:tcPr>
          <w:p w14:paraId="3DC583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50,49</w:t>
            </w:r>
          </w:p>
        </w:tc>
        <w:tc>
          <w:tcPr>
            <w:tcW w:w="470" w:type="pct"/>
          </w:tcPr>
          <w:p w14:paraId="5D60D6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133,70</w:t>
            </w:r>
          </w:p>
        </w:tc>
        <w:tc>
          <w:tcPr>
            <w:tcW w:w="370" w:type="pct"/>
          </w:tcPr>
          <w:p w14:paraId="672154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1086,06</w:t>
            </w:r>
          </w:p>
        </w:tc>
        <w:tc>
          <w:tcPr>
            <w:tcW w:w="445" w:type="pct"/>
          </w:tcPr>
          <w:p w14:paraId="04AFD0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1,847</w:t>
            </w:r>
          </w:p>
        </w:tc>
        <w:tc>
          <w:tcPr>
            <w:tcW w:w="465" w:type="pct"/>
          </w:tcPr>
          <w:p w14:paraId="67D529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1,457</w:t>
            </w:r>
          </w:p>
        </w:tc>
        <w:tc>
          <w:tcPr>
            <w:tcW w:w="454" w:type="pct"/>
          </w:tcPr>
          <w:p w14:paraId="77A4FB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F4A56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-304,99</w:t>
            </w:r>
          </w:p>
        </w:tc>
        <w:tc>
          <w:tcPr>
            <w:tcW w:w="359" w:type="pct"/>
          </w:tcPr>
          <w:p w14:paraId="31D216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-304,99</w:t>
            </w:r>
          </w:p>
        </w:tc>
        <w:tc>
          <w:tcPr>
            <w:tcW w:w="372" w:type="pct"/>
          </w:tcPr>
          <w:p w14:paraId="63AFE7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305,36</w:t>
            </w:r>
          </w:p>
        </w:tc>
        <w:tc>
          <w:tcPr>
            <w:tcW w:w="408" w:type="pct"/>
          </w:tcPr>
          <w:p w14:paraId="6E4BB9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1,783</w:t>
            </w:r>
          </w:p>
        </w:tc>
        <w:tc>
          <w:tcPr>
            <w:tcW w:w="408" w:type="pct"/>
          </w:tcPr>
          <w:p w14:paraId="6A2666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-0,633</w:t>
            </w:r>
          </w:p>
        </w:tc>
      </w:tr>
      <w:tr w:rsidR="00C04332" w14:paraId="228CBAB6" w14:textId="77777777" w:rsidTr="00C04332">
        <w:tc>
          <w:tcPr>
            <w:tcW w:w="371" w:type="pct"/>
          </w:tcPr>
          <w:p w14:paraId="6982B0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1238,45</w:t>
            </w:r>
          </w:p>
        </w:tc>
        <w:tc>
          <w:tcPr>
            <w:tcW w:w="521" w:type="pct"/>
          </w:tcPr>
          <w:p w14:paraId="55CA09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51,25</w:t>
            </w:r>
          </w:p>
        </w:tc>
        <w:tc>
          <w:tcPr>
            <w:tcW w:w="470" w:type="pct"/>
          </w:tcPr>
          <w:p w14:paraId="42CDF8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132,90</w:t>
            </w:r>
          </w:p>
        </w:tc>
        <w:tc>
          <w:tcPr>
            <w:tcW w:w="370" w:type="pct"/>
          </w:tcPr>
          <w:p w14:paraId="72C636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1103,99</w:t>
            </w:r>
          </w:p>
        </w:tc>
        <w:tc>
          <w:tcPr>
            <w:tcW w:w="445" w:type="pct"/>
          </w:tcPr>
          <w:p w14:paraId="392CA7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1,036</w:t>
            </w:r>
          </w:p>
        </w:tc>
        <w:tc>
          <w:tcPr>
            <w:tcW w:w="465" w:type="pct"/>
          </w:tcPr>
          <w:p w14:paraId="011533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1,447</w:t>
            </w:r>
          </w:p>
        </w:tc>
        <w:tc>
          <w:tcPr>
            <w:tcW w:w="454" w:type="pct"/>
          </w:tcPr>
          <w:p w14:paraId="25542F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9BB6A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-320,10</w:t>
            </w:r>
          </w:p>
        </w:tc>
        <w:tc>
          <w:tcPr>
            <w:tcW w:w="359" w:type="pct"/>
          </w:tcPr>
          <w:p w14:paraId="15F836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-320,10</w:t>
            </w:r>
          </w:p>
        </w:tc>
        <w:tc>
          <w:tcPr>
            <w:tcW w:w="372" w:type="pct"/>
          </w:tcPr>
          <w:p w14:paraId="6E5328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321,40</w:t>
            </w:r>
          </w:p>
        </w:tc>
        <w:tc>
          <w:tcPr>
            <w:tcW w:w="408" w:type="pct"/>
          </w:tcPr>
          <w:p w14:paraId="0752AA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0,803</w:t>
            </w:r>
          </w:p>
        </w:tc>
        <w:tc>
          <w:tcPr>
            <w:tcW w:w="408" w:type="pct"/>
          </w:tcPr>
          <w:p w14:paraId="09627E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-0,845</w:t>
            </w:r>
          </w:p>
        </w:tc>
      </w:tr>
      <w:tr w:rsidR="00C04332" w14:paraId="61E794BA"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0BE396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1266,90</w:t>
            </w:r>
          </w:p>
        </w:tc>
        <w:tc>
          <w:tcPr>
            <w:tcW w:w="521" w:type="pct"/>
          </w:tcPr>
          <w:p w14:paraId="352404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51,61</w:t>
            </w:r>
          </w:p>
        </w:tc>
        <w:tc>
          <w:tcPr>
            <w:tcW w:w="470" w:type="pct"/>
          </w:tcPr>
          <w:p w14:paraId="41C33E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132,46</w:t>
            </w:r>
          </w:p>
        </w:tc>
        <w:tc>
          <w:tcPr>
            <w:tcW w:w="370" w:type="pct"/>
          </w:tcPr>
          <w:p w14:paraId="7A4554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1121,73</w:t>
            </w:r>
          </w:p>
        </w:tc>
        <w:tc>
          <w:tcPr>
            <w:tcW w:w="445" w:type="pct"/>
          </w:tcPr>
          <w:p w14:paraId="50C34D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0,525</w:t>
            </w:r>
          </w:p>
        </w:tc>
        <w:tc>
          <w:tcPr>
            <w:tcW w:w="465" w:type="pct"/>
          </w:tcPr>
          <w:p w14:paraId="6F8F8A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1,427</w:t>
            </w:r>
          </w:p>
        </w:tc>
        <w:tc>
          <w:tcPr>
            <w:tcW w:w="454" w:type="pct"/>
          </w:tcPr>
          <w:p w14:paraId="70C421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439F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-335,18</w:t>
            </w:r>
          </w:p>
        </w:tc>
        <w:tc>
          <w:tcPr>
            <w:tcW w:w="359" w:type="pct"/>
          </w:tcPr>
          <w:p w14:paraId="504050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-335,18</w:t>
            </w:r>
          </w:p>
        </w:tc>
        <w:tc>
          <w:tcPr>
            <w:tcW w:w="372" w:type="pct"/>
          </w:tcPr>
          <w:p w14:paraId="4E55B1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337,75</w:t>
            </w:r>
          </w:p>
        </w:tc>
        <w:tc>
          <w:tcPr>
            <w:tcW w:w="408" w:type="pct"/>
          </w:tcPr>
          <w:p w14:paraId="487AFA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0,380</w:t>
            </w:r>
          </w:p>
        </w:tc>
        <w:tc>
          <w:tcPr>
            <w:tcW w:w="408" w:type="pct"/>
          </w:tcPr>
          <w:p w14:paraId="30E1CF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-0,464</w:t>
            </w:r>
          </w:p>
        </w:tc>
      </w:tr>
      <w:tr w:rsidR="00C04332" w14:paraId="2B8C2A39" w14:textId="77777777" w:rsidTr="00C04332">
        <w:tc>
          <w:tcPr>
            <w:tcW w:w="371" w:type="pct"/>
          </w:tcPr>
          <w:p w14:paraId="0C418E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1270,80</w:t>
            </w:r>
          </w:p>
        </w:tc>
        <w:tc>
          <w:tcPr>
            <w:tcW w:w="521" w:type="pct"/>
          </w:tcPr>
          <w:p w14:paraId="4A0CF8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51,81</w:t>
            </w:r>
          </w:p>
        </w:tc>
        <w:tc>
          <w:tcPr>
            <w:tcW w:w="470" w:type="pct"/>
          </w:tcPr>
          <w:p w14:paraId="6EB716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132,50</w:t>
            </w:r>
          </w:p>
        </w:tc>
        <w:tc>
          <w:tcPr>
            <w:tcW w:w="370" w:type="pct"/>
          </w:tcPr>
          <w:p w14:paraId="00D615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1124,14</w:t>
            </w:r>
          </w:p>
        </w:tc>
        <w:tc>
          <w:tcPr>
            <w:tcW w:w="445" w:type="pct"/>
          </w:tcPr>
          <w:p w14:paraId="300346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1,557</w:t>
            </w:r>
          </w:p>
        </w:tc>
        <w:tc>
          <w:tcPr>
            <w:tcW w:w="465" w:type="pct"/>
          </w:tcPr>
          <w:p w14:paraId="08BD6A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1,427</w:t>
            </w:r>
          </w:p>
        </w:tc>
        <w:tc>
          <w:tcPr>
            <w:tcW w:w="454" w:type="pct"/>
          </w:tcPr>
          <w:p w14:paraId="65AA70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6AD73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-337,25</w:t>
            </w:r>
          </w:p>
        </w:tc>
        <w:tc>
          <w:tcPr>
            <w:tcW w:w="359" w:type="pct"/>
          </w:tcPr>
          <w:p w14:paraId="5738EC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-337,25</w:t>
            </w:r>
          </w:p>
        </w:tc>
        <w:tc>
          <w:tcPr>
            <w:tcW w:w="372" w:type="pct"/>
          </w:tcPr>
          <w:p w14:paraId="3DCE54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340,01</w:t>
            </w:r>
          </w:p>
        </w:tc>
        <w:tc>
          <w:tcPr>
            <w:tcW w:w="408" w:type="pct"/>
          </w:tcPr>
          <w:p w14:paraId="2F9A64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1,538</w:t>
            </w:r>
          </w:p>
        </w:tc>
        <w:tc>
          <w:tcPr>
            <w:tcW w:w="408" w:type="pct"/>
          </w:tcPr>
          <w:p w14:paraId="5114F1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0,308</w:t>
            </w:r>
          </w:p>
        </w:tc>
      </w:tr>
      <w:tr w:rsidR="00C04332" w14:paraId="4CCF8649"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B3C98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1295,38</w:t>
            </w:r>
          </w:p>
        </w:tc>
        <w:tc>
          <w:tcPr>
            <w:tcW w:w="521" w:type="pct"/>
          </w:tcPr>
          <w:p w14:paraId="1EBD32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53,07</w:t>
            </w:r>
          </w:p>
        </w:tc>
        <w:tc>
          <w:tcPr>
            <w:tcW w:w="470" w:type="pct"/>
          </w:tcPr>
          <w:p w14:paraId="5B4090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132,77</w:t>
            </w:r>
          </w:p>
        </w:tc>
        <w:tc>
          <w:tcPr>
            <w:tcW w:w="370" w:type="pct"/>
          </w:tcPr>
          <w:p w14:paraId="570437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1139,13</w:t>
            </w:r>
          </w:p>
        </w:tc>
        <w:tc>
          <w:tcPr>
            <w:tcW w:w="445" w:type="pct"/>
          </w:tcPr>
          <w:p w14:paraId="57BFCF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1,560</w:t>
            </w:r>
          </w:p>
        </w:tc>
        <w:tc>
          <w:tcPr>
            <w:tcW w:w="465" w:type="pct"/>
          </w:tcPr>
          <w:p w14:paraId="7478DD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1,430</w:t>
            </w:r>
          </w:p>
        </w:tc>
        <w:tc>
          <w:tcPr>
            <w:tcW w:w="454" w:type="pct"/>
          </w:tcPr>
          <w:p w14:paraId="5BE2EF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C0AC1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-350,44</w:t>
            </w:r>
          </w:p>
        </w:tc>
        <w:tc>
          <w:tcPr>
            <w:tcW w:w="359" w:type="pct"/>
          </w:tcPr>
          <w:p w14:paraId="339F57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-350,44</w:t>
            </w:r>
          </w:p>
        </w:tc>
        <w:tc>
          <w:tcPr>
            <w:tcW w:w="372" w:type="pct"/>
          </w:tcPr>
          <w:p w14:paraId="02EE39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354,35</w:t>
            </w:r>
          </w:p>
        </w:tc>
        <w:tc>
          <w:tcPr>
            <w:tcW w:w="408" w:type="pct"/>
          </w:tcPr>
          <w:p w14:paraId="081ED5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1,538</w:t>
            </w:r>
          </w:p>
        </w:tc>
        <w:tc>
          <w:tcPr>
            <w:tcW w:w="408" w:type="pct"/>
          </w:tcPr>
          <w:p w14:paraId="21EAEE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0,330</w:t>
            </w:r>
          </w:p>
        </w:tc>
      </w:tr>
      <w:tr w:rsidR="00C04332" w14:paraId="7DAF3E06" w14:textId="77777777" w:rsidTr="00C04332">
        <w:tc>
          <w:tcPr>
            <w:tcW w:w="371" w:type="pct"/>
          </w:tcPr>
          <w:p w14:paraId="505F8A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1323,59</w:t>
            </w:r>
          </w:p>
        </w:tc>
        <w:tc>
          <w:tcPr>
            <w:tcW w:w="521" w:type="pct"/>
          </w:tcPr>
          <w:p w14:paraId="7C3E24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54,34</w:t>
            </w:r>
          </w:p>
        </w:tc>
        <w:tc>
          <w:tcPr>
            <w:tcW w:w="470" w:type="pct"/>
          </w:tcPr>
          <w:p w14:paraId="7711D2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133,09</w:t>
            </w:r>
          </w:p>
        </w:tc>
        <w:tc>
          <w:tcPr>
            <w:tcW w:w="370" w:type="pct"/>
          </w:tcPr>
          <w:p w14:paraId="01BD72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1155,82</w:t>
            </w:r>
          </w:p>
        </w:tc>
        <w:tc>
          <w:tcPr>
            <w:tcW w:w="445" w:type="pct"/>
          </w:tcPr>
          <w:p w14:paraId="5BD1BD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1,378</w:t>
            </w:r>
          </w:p>
        </w:tc>
        <w:tc>
          <w:tcPr>
            <w:tcW w:w="465" w:type="pct"/>
          </w:tcPr>
          <w:p w14:paraId="185634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1,428</w:t>
            </w:r>
          </w:p>
        </w:tc>
        <w:tc>
          <w:tcPr>
            <w:tcW w:w="454" w:type="pct"/>
          </w:tcPr>
          <w:p w14:paraId="3E1940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9BF04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-365,93</w:t>
            </w:r>
          </w:p>
        </w:tc>
        <w:tc>
          <w:tcPr>
            <w:tcW w:w="359" w:type="pct"/>
          </w:tcPr>
          <w:p w14:paraId="601468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-365,93</w:t>
            </w:r>
          </w:p>
        </w:tc>
        <w:tc>
          <w:tcPr>
            <w:tcW w:w="372" w:type="pct"/>
          </w:tcPr>
          <w:p w14:paraId="0A06F7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370,99</w:t>
            </w:r>
          </w:p>
        </w:tc>
        <w:tc>
          <w:tcPr>
            <w:tcW w:w="408" w:type="pct"/>
          </w:tcPr>
          <w:p w14:paraId="485BF7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1,351</w:t>
            </w:r>
          </w:p>
        </w:tc>
        <w:tc>
          <w:tcPr>
            <w:tcW w:w="408" w:type="pct"/>
          </w:tcPr>
          <w:p w14:paraId="0B23F6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0,340</w:t>
            </w:r>
          </w:p>
        </w:tc>
      </w:tr>
      <w:tr w:rsidR="00C04332" w14:paraId="049D5E15"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46EB70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1352,23</w:t>
            </w:r>
          </w:p>
        </w:tc>
        <w:tc>
          <w:tcPr>
            <w:tcW w:w="521" w:type="pct"/>
          </w:tcPr>
          <w:p w14:paraId="513976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55,73</w:t>
            </w:r>
          </w:p>
        </w:tc>
        <w:tc>
          <w:tcPr>
            <w:tcW w:w="470" w:type="pct"/>
          </w:tcPr>
          <w:p w14:paraId="24928E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132,59</w:t>
            </w:r>
          </w:p>
        </w:tc>
        <w:tc>
          <w:tcPr>
            <w:tcW w:w="370" w:type="pct"/>
          </w:tcPr>
          <w:p w14:paraId="2566FD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1172,24</w:t>
            </w:r>
          </w:p>
        </w:tc>
        <w:tc>
          <w:tcPr>
            <w:tcW w:w="445" w:type="pct"/>
          </w:tcPr>
          <w:p w14:paraId="7B1999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1,518</w:t>
            </w:r>
          </w:p>
        </w:tc>
        <w:tc>
          <w:tcPr>
            <w:tcW w:w="465" w:type="pct"/>
          </w:tcPr>
          <w:p w14:paraId="201D2C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1,430</w:t>
            </w:r>
          </w:p>
        </w:tc>
        <w:tc>
          <w:tcPr>
            <w:tcW w:w="454" w:type="pct"/>
          </w:tcPr>
          <w:p w14:paraId="1A3E08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8D9B5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-381,89</w:t>
            </w:r>
          </w:p>
        </w:tc>
        <w:tc>
          <w:tcPr>
            <w:tcW w:w="359" w:type="pct"/>
          </w:tcPr>
          <w:p w14:paraId="331996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-381,89</w:t>
            </w:r>
          </w:p>
        </w:tc>
        <w:tc>
          <w:tcPr>
            <w:tcW w:w="372" w:type="pct"/>
          </w:tcPr>
          <w:p w14:paraId="77B996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388,20</w:t>
            </w:r>
          </w:p>
        </w:tc>
        <w:tc>
          <w:tcPr>
            <w:tcW w:w="408" w:type="pct"/>
          </w:tcPr>
          <w:p w14:paraId="25C7CB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1,456</w:t>
            </w:r>
          </w:p>
        </w:tc>
        <w:tc>
          <w:tcPr>
            <w:tcW w:w="408" w:type="pct"/>
          </w:tcPr>
          <w:p w14:paraId="7CCAA1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-0,524</w:t>
            </w:r>
          </w:p>
        </w:tc>
      </w:tr>
      <w:tr w:rsidR="00C04332" w14:paraId="3D1B45CD" w14:textId="77777777" w:rsidTr="00C04332">
        <w:tc>
          <w:tcPr>
            <w:tcW w:w="371" w:type="pct"/>
          </w:tcPr>
          <w:p w14:paraId="242EF1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1380,79</w:t>
            </w:r>
          </w:p>
        </w:tc>
        <w:tc>
          <w:tcPr>
            <w:tcW w:w="521" w:type="pct"/>
          </w:tcPr>
          <w:p w14:paraId="37EC98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56,55</w:t>
            </w:r>
          </w:p>
        </w:tc>
        <w:tc>
          <w:tcPr>
            <w:tcW w:w="470" w:type="pct"/>
          </w:tcPr>
          <w:p w14:paraId="0A9AAC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132,18</w:t>
            </w:r>
          </w:p>
        </w:tc>
        <w:tc>
          <w:tcPr>
            <w:tcW w:w="370" w:type="pct"/>
          </w:tcPr>
          <w:p w14:paraId="6ACCA9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1188,15</w:t>
            </w:r>
          </w:p>
        </w:tc>
        <w:tc>
          <w:tcPr>
            <w:tcW w:w="445" w:type="pct"/>
          </w:tcPr>
          <w:p w14:paraId="489BA4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0,933</w:t>
            </w:r>
          </w:p>
        </w:tc>
        <w:tc>
          <w:tcPr>
            <w:tcW w:w="465" w:type="pct"/>
          </w:tcPr>
          <w:p w14:paraId="160FDE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1,420</w:t>
            </w:r>
          </w:p>
        </w:tc>
        <w:tc>
          <w:tcPr>
            <w:tcW w:w="454" w:type="pct"/>
          </w:tcPr>
          <w:p w14:paraId="79CFA5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E068F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-397,87</w:t>
            </w:r>
          </w:p>
        </w:tc>
        <w:tc>
          <w:tcPr>
            <w:tcW w:w="359" w:type="pct"/>
          </w:tcPr>
          <w:p w14:paraId="4CC221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-397,87</w:t>
            </w:r>
          </w:p>
        </w:tc>
        <w:tc>
          <w:tcPr>
            <w:tcW w:w="372" w:type="pct"/>
          </w:tcPr>
          <w:p w14:paraId="4E9AAC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405,72</w:t>
            </w:r>
          </w:p>
        </w:tc>
        <w:tc>
          <w:tcPr>
            <w:tcW w:w="408" w:type="pct"/>
          </w:tcPr>
          <w:p w14:paraId="1EDD41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0,861</w:t>
            </w:r>
          </w:p>
        </w:tc>
        <w:tc>
          <w:tcPr>
            <w:tcW w:w="408" w:type="pct"/>
          </w:tcPr>
          <w:p w14:paraId="2929A1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-0,431</w:t>
            </w:r>
          </w:p>
        </w:tc>
      </w:tr>
      <w:tr w:rsidR="00C04332" w14:paraId="5661985B"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5A519C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1408,90</w:t>
            </w:r>
          </w:p>
        </w:tc>
        <w:tc>
          <w:tcPr>
            <w:tcW w:w="521" w:type="pct"/>
          </w:tcPr>
          <w:p w14:paraId="07ED71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56,67</w:t>
            </w:r>
          </w:p>
        </w:tc>
        <w:tc>
          <w:tcPr>
            <w:tcW w:w="470" w:type="pct"/>
          </w:tcPr>
          <w:p w14:paraId="3B2832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131,87</w:t>
            </w:r>
          </w:p>
        </w:tc>
        <w:tc>
          <w:tcPr>
            <w:tcW w:w="370" w:type="pct"/>
          </w:tcPr>
          <w:p w14:paraId="102B69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1203,62</w:t>
            </w:r>
          </w:p>
        </w:tc>
        <w:tc>
          <w:tcPr>
            <w:tcW w:w="445" w:type="pct"/>
          </w:tcPr>
          <w:p w14:paraId="6C8344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0,304</w:t>
            </w:r>
          </w:p>
        </w:tc>
        <w:tc>
          <w:tcPr>
            <w:tcW w:w="465" w:type="pct"/>
          </w:tcPr>
          <w:p w14:paraId="02E51D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1,398</w:t>
            </w:r>
          </w:p>
        </w:tc>
        <w:tc>
          <w:tcPr>
            <w:tcW w:w="454" w:type="pct"/>
          </w:tcPr>
          <w:p w14:paraId="2AACAD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D78AA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-413,59</w:t>
            </w:r>
          </w:p>
        </w:tc>
        <w:tc>
          <w:tcPr>
            <w:tcW w:w="359" w:type="pct"/>
          </w:tcPr>
          <w:p w14:paraId="593ECB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-413,59</w:t>
            </w:r>
          </w:p>
        </w:tc>
        <w:tc>
          <w:tcPr>
            <w:tcW w:w="372" w:type="pct"/>
          </w:tcPr>
          <w:p w14:paraId="58FFAB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423,16</w:t>
            </w:r>
          </w:p>
        </w:tc>
        <w:tc>
          <w:tcPr>
            <w:tcW w:w="408" w:type="pct"/>
          </w:tcPr>
          <w:p w14:paraId="637566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0,128</w:t>
            </w:r>
          </w:p>
        </w:tc>
        <w:tc>
          <w:tcPr>
            <w:tcW w:w="408" w:type="pct"/>
          </w:tcPr>
          <w:p w14:paraId="29F927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-0,331</w:t>
            </w:r>
          </w:p>
        </w:tc>
      </w:tr>
      <w:tr w:rsidR="00C04332" w14:paraId="7399A9E5" w14:textId="77777777" w:rsidTr="00C04332">
        <w:tc>
          <w:tcPr>
            <w:tcW w:w="371" w:type="pct"/>
          </w:tcPr>
          <w:p w14:paraId="791ECA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1436,68</w:t>
            </w:r>
          </w:p>
        </w:tc>
        <w:tc>
          <w:tcPr>
            <w:tcW w:w="521" w:type="pct"/>
          </w:tcPr>
          <w:p w14:paraId="2D3F08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56,75</w:t>
            </w:r>
          </w:p>
        </w:tc>
        <w:tc>
          <w:tcPr>
            <w:tcW w:w="470" w:type="pct"/>
          </w:tcPr>
          <w:p w14:paraId="6635DC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130,23</w:t>
            </w:r>
          </w:p>
        </w:tc>
        <w:tc>
          <w:tcPr>
            <w:tcW w:w="370" w:type="pct"/>
          </w:tcPr>
          <w:p w14:paraId="3B5B2D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1218,87</w:t>
            </w:r>
          </w:p>
        </w:tc>
        <w:tc>
          <w:tcPr>
            <w:tcW w:w="445" w:type="pct"/>
          </w:tcPr>
          <w:p w14:paraId="33EA49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1,483</w:t>
            </w:r>
          </w:p>
        </w:tc>
        <w:tc>
          <w:tcPr>
            <w:tcW w:w="465" w:type="pct"/>
          </w:tcPr>
          <w:p w14:paraId="3E012F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1,399</w:t>
            </w:r>
          </w:p>
        </w:tc>
        <w:tc>
          <w:tcPr>
            <w:tcW w:w="454" w:type="pct"/>
          </w:tcPr>
          <w:p w14:paraId="4E926D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2785A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-428,84</w:t>
            </w:r>
          </w:p>
        </w:tc>
        <w:tc>
          <w:tcPr>
            <w:tcW w:w="359" w:type="pct"/>
          </w:tcPr>
          <w:p w14:paraId="3E2B07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-428,84</w:t>
            </w:r>
          </w:p>
        </w:tc>
        <w:tc>
          <w:tcPr>
            <w:tcW w:w="372" w:type="pct"/>
          </w:tcPr>
          <w:p w14:paraId="13DD69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440,67</w:t>
            </w:r>
          </w:p>
        </w:tc>
        <w:tc>
          <w:tcPr>
            <w:tcW w:w="408" w:type="pct"/>
          </w:tcPr>
          <w:p w14:paraId="303258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0,086</w:t>
            </w:r>
          </w:p>
        </w:tc>
        <w:tc>
          <w:tcPr>
            <w:tcW w:w="408" w:type="pct"/>
          </w:tcPr>
          <w:p w14:paraId="167A79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-1,771</w:t>
            </w:r>
          </w:p>
        </w:tc>
      </w:tr>
      <w:tr w:rsidR="00C04332" w14:paraId="6C13B6E3"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6917B9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1465,74</w:t>
            </w:r>
          </w:p>
        </w:tc>
        <w:tc>
          <w:tcPr>
            <w:tcW w:w="521" w:type="pct"/>
          </w:tcPr>
          <w:p w14:paraId="4E276D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56,61</w:t>
            </w:r>
          </w:p>
        </w:tc>
        <w:tc>
          <w:tcPr>
            <w:tcW w:w="470" w:type="pct"/>
          </w:tcPr>
          <w:p w14:paraId="59A3A1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129,72</w:t>
            </w:r>
          </w:p>
        </w:tc>
        <w:tc>
          <w:tcPr>
            <w:tcW w:w="370" w:type="pct"/>
          </w:tcPr>
          <w:p w14:paraId="75694B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1234,83</w:t>
            </w:r>
          </w:p>
        </w:tc>
        <w:tc>
          <w:tcPr>
            <w:tcW w:w="445" w:type="pct"/>
          </w:tcPr>
          <w:p w14:paraId="6371FA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0,463</w:t>
            </w:r>
          </w:p>
        </w:tc>
        <w:tc>
          <w:tcPr>
            <w:tcW w:w="465" w:type="pct"/>
          </w:tcPr>
          <w:p w14:paraId="26AFA8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1,381</w:t>
            </w:r>
          </w:p>
        </w:tc>
        <w:tc>
          <w:tcPr>
            <w:tcW w:w="454" w:type="pct"/>
          </w:tcPr>
          <w:p w14:paraId="3BCEAD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EF4C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-444,44</w:t>
            </w:r>
          </w:p>
        </w:tc>
        <w:tc>
          <w:tcPr>
            <w:tcW w:w="359" w:type="pct"/>
          </w:tcPr>
          <w:p w14:paraId="3163E8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-444,44</w:t>
            </w:r>
          </w:p>
        </w:tc>
        <w:tc>
          <w:tcPr>
            <w:tcW w:w="372" w:type="pct"/>
          </w:tcPr>
          <w:p w14:paraId="60D9E9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459,27</w:t>
            </w:r>
          </w:p>
        </w:tc>
        <w:tc>
          <w:tcPr>
            <w:tcW w:w="408" w:type="pct"/>
          </w:tcPr>
          <w:p w14:paraId="22E2ED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-0,145</w:t>
            </w:r>
          </w:p>
        </w:tc>
        <w:tc>
          <w:tcPr>
            <w:tcW w:w="408" w:type="pct"/>
          </w:tcPr>
          <w:p w14:paraId="76BDD7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-0,527</w:t>
            </w:r>
          </w:p>
        </w:tc>
      </w:tr>
      <w:tr w:rsidR="00C04332" w14:paraId="1F574D51" w14:textId="77777777" w:rsidTr="00C04332">
        <w:tc>
          <w:tcPr>
            <w:tcW w:w="371" w:type="pct"/>
          </w:tcPr>
          <w:p w14:paraId="4B5C02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1493,74</w:t>
            </w:r>
          </w:p>
        </w:tc>
        <w:tc>
          <w:tcPr>
            <w:tcW w:w="521" w:type="pct"/>
          </w:tcPr>
          <w:p w14:paraId="23D103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56,95</w:t>
            </w:r>
          </w:p>
        </w:tc>
        <w:tc>
          <w:tcPr>
            <w:tcW w:w="470" w:type="pct"/>
          </w:tcPr>
          <w:p w14:paraId="248933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132,22</w:t>
            </w:r>
          </w:p>
        </w:tc>
        <w:tc>
          <w:tcPr>
            <w:tcW w:w="370" w:type="pct"/>
          </w:tcPr>
          <w:p w14:paraId="3E7F93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1250,17</w:t>
            </w:r>
          </w:p>
        </w:tc>
        <w:tc>
          <w:tcPr>
            <w:tcW w:w="445" w:type="pct"/>
          </w:tcPr>
          <w:p w14:paraId="3F404A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2,270</w:t>
            </w:r>
          </w:p>
        </w:tc>
        <w:tc>
          <w:tcPr>
            <w:tcW w:w="465" w:type="pct"/>
          </w:tcPr>
          <w:p w14:paraId="206791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1,398</w:t>
            </w:r>
          </w:p>
        </w:tc>
        <w:tc>
          <w:tcPr>
            <w:tcW w:w="454" w:type="pct"/>
          </w:tcPr>
          <w:p w14:paraId="40365B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052BB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-459,79</w:t>
            </w:r>
          </w:p>
        </w:tc>
        <w:tc>
          <w:tcPr>
            <w:tcW w:w="359" w:type="pct"/>
          </w:tcPr>
          <w:p w14:paraId="00FBBE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-459,79</w:t>
            </w:r>
          </w:p>
        </w:tc>
        <w:tc>
          <w:tcPr>
            <w:tcW w:w="372" w:type="pct"/>
          </w:tcPr>
          <w:p w14:paraId="54BDA2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476,96</w:t>
            </w:r>
          </w:p>
        </w:tc>
        <w:tc>
          <w:tcPr>
            <w:tcW w:w="408" w:type="pct"/>
          </w:tcPr>
          <w:p w14:paraId="0A137C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0,364</w:t>
            </w:r>
          </w:p>
        </w:tc>
        <w:tc>
          <w:tcPr>
            <w:tcW w:w="408" w:type="pct"/>
          </w:tcPr>
          <w:p w14:paraId="288F5F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2,679</w:t>
            </w:r>
          </w:p>
        </w:tc>
      </w:tr>
      <w:tr w:rsidR="00C04332" w14:paraId="0027D3D9"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733DD6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1522,61</w:t>
            </w:r>
          </w:p>
        </w:tc>
        <w:tc>
          <w:tcPr>
            <w:tcW w:w="521" w:type="pct"/>
          </w:tcPr>
          <w:p w14:paraId="265A97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57,47</w:t>
            </w:r>
          </w:p>
        </w:tc>
        <w:tc>
          <w:tcPr>
            <w:tcW w:w="470" w:type="pct"/>
          </w:tcPr>
          <w:p w14:paraId="7C67BA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133,55</w:t>
            </w:r>
          </w:p>
        </w:tc>
        <w:tc>
          <w:tcPr>
            <w:tcW w:w="370" w:type="pct"/>
          </w:tcPr>
          <w:p w14:paraId="327514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1265,81</w:t>
            </w:r>
          </w:p>
        </w:tc>
        <w:tc>
          <w:tcPr>
            <w:tcW w:w="445" w:type="pct"/>
          </w:tcPr>
          <w:p w14:paraId="50A7D7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1,281</w:t>
            </w:r>
          </w:p>
        </w:tc>
        <w:tc>
          <w:tcPr>
            <w:tcW w:w="465" w:type="pct"/>
          </w:tcPr>
          <w:p w14:paraId="520A71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1,395</w:t>
            </w:r>
          </w:p>
        </w:tc>
        <w:tc>
          <w:tcPr>
            <w:tcW w:w="454" w:type="pct"/>
          </w:tcPr>
          <w:p w14:paraId="75BB95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8731B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-476,31</w:t>
            </w:r>
          </w:p>
        </w:tc>
        <w:tc>
          <w:tcPr>
            <w:tcW w:w="359" w:type="pct"/>
          </w:tcPr>
          <w:p w14:paraId="32FE99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-476,31</w:t>
            </w:r>
          </w:p>
        </w:tc>
        <w:tc>
          <w:tcPr>
            <w:tcW w:w="372" w:type="pct"/>
          </w:tcPr>
          <w:p w14:paraId="6C6529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494,74</w:t>
            </w:r>
          </w:p>
        </w:tc>
        <w:tc>
          <w:tcPr>
            <w:tcW w:w="408" w:type="pct"/>
          </w:tcPr>
          <w:p w14:paraId="0007BA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0,540</w:t>
            </w:r>
          </w:p>
        </w:tc>
        <w:tc>
          <w:tcPr>
            <w:tcW w:w="408" w:type="pct"/>
          </w:tcPr>
          <w:p w14:paraId="43787B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1,382</w:t>
            </w:r>
          </w:p>
        </w:tc>
      </w:tr>
      <w:tr w:rsidR="00C04332" w14:paraId="5C2B85FD" w14:textId="77777777" w:rsidTr="00C04332">
        <w:tc>
          <w:tcPr>
            <w:tcW w:w="371" w:type="pct"/>
          </w:tcPr>
          <w:p w14:paraId="12F6D8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1551,24</w:t>
            </w:r>
          </w:p>
        </w:tc>
        <w:tc>
          <w:tcPr>
            <w:tcW w:w="521" w:type="pct"/>
          </w:tcPr>
          <w:p w14:paraId="22EA76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57,61</w:t>
            </w:r>
          </w:p>
        </w:tc>
        <w:tc>
          <w:tcPr>
            <w:tcW w:w="470" w:type="pct"/>
          </w:tcPr>
          <w:p w14:paraId="17D0B0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133,25</w:t>
            </w:r>
          </w:p>
        </w:tc>
        <w:tc>
          <w:tcPr>
            <w:tcW w:w="370" w:type="pct"/>
          </w:tcPr>
          <w:p w14:paraId="3C168D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1281,17</w:t>
            </w:r>
          </w:p>
        </w:tc>
        <w:tc>
          <w:tcPr>
            <w:tcW w:w="445" w:type="pct"/>
          </w:tcPr>
          <w:p w14:paraId="484F95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0,303</w:t>
            </w:r>
          </w:p>
        </w:tc>
        <w:tc>
          <w:tcPr>
            <w:tcW w:w="465" w:type="pct"/>
          </w:tcPr>
          <w:p w14:paraId="3038E8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1,375</w:t>
            </w:r>
          </w:p>
        </w:tc>
        <w:tc>
          <w:tcPr>
            <w:tcW w:w="454" w:type="pct"/>
          </w:tcPr>
          <w:p w14:paraId="123DDE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A969B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-492,91</w:t>
            </w:r>
          </w:p>
        </w:tc>
        <w:tc>
          <w:tcPr>
            <w:tcW w:w="359" w:type="pct"/>
          </w:tcPr>
          <w:p w14:paraId="2EDE28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-492,91</w:t>
            </w:r>
          </w:p>
        </w:tc>
        <w:tc>
          <w:tcPr>
            <w:tcW w:w="372" w:type="pct"/>
          </w:tcPr>
          <w:p w14:paraId="1BD18B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512,29</w:t>
            </w:r>
          </w:p>
        </w:tc>
        <w:tc>
          <w:tcPr>
            <w:tcW w:w="408" w:type="pct"/>
          </w:tcPr>
          <w:p w14:paraId="50DE03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0,147</w:t>
            </w:r>
          </w:p>
        </w:tc>
        <w:tc>
          <w:tcPr>
            <w:tcW w:w="408" w:type="pct"/>
          </w:tcPr>
          <w:p w14:paraId="703FD7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-0,314</w:t>
            </w:r>
          </w:p>
        </w:tc>
      </w:tr>
      <w:tr w:rsidR="00C04332" w14:paraId="6392C91F"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0CC025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1579,64</w:t>
            </w:r>
          </w:p>
        </w:tc>
        <w:tc>
          <w:tcPr>
            <w:tcW w:w="521" w:type="pct"/>
          </w:tcPr>
          <w:p w14:paraId="42783D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58,05</w:t>
            </w:r>
          </w:p>
        </w:tc>
        <w:tc>
          <w:tcPr>
            <w:tcW w:w="470" w:type="pct"/>
          </w:tcPr>
          <w:p w14:paraId="19ECE6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133,67</w:t>
            </w:r>
          </w:p>
        </w:tc>
        <w:tc>
          <w:tcPr>
            <w:tcW w:w="370" w:type="pct"/>
          </w:tcPr>
          <w:p w14:paraId="305B11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1296,30</w:t>
            </w:r>
          </w:p>
        </w:tc>
        <w:tc>
          <w:tcPr>
            <w:tcW w:w="445" w:type="pct"/>
          </w:tcPr>
          <w:p w14:paraId="30BE4F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0,598</w:t>
            </w:r>
          </w:p>
        </w:tc>
        <w:tc>
          <w:tcPr>
            <w:tcW w:w="465" w:type="pct"/>
          </w:tcPr>
          <w:p w14:paraId="0FFFC1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1,361</w:t>
            </w:r>
          </w:p>
        </w:tc>
        <w:tc>
          <w:tcPr>
            <w:tcW w:w="454" w:type="pct"/>
          </w:tcPr>
          <w:p w14:paraId="61AC32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60F23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-509,44</w:t>
            </w:r>
          </w:p>
        </w:tc>
        <w:tc>
          <w:tcPr>
            <w:tcW w:w="359" w:type="pct"/>
          </w:tcPr>
          <w:p w14:paraId="2DD67B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-509,44</w:t>
            </w:r>
          </w:p>
        </w:tc>
        <w:tc>
          <w:tcPr>
            <w:tcW w:w="372" w:type="pct"/>
          </w:tcPr>
          <w:p w14:paraId="183C92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529,74</w:t>
            </w:r>
          </w:p>
        </w:tc>
        <w:tc>
          <w:tcPr>
            <w:tcW w:w="408" w:type="pct"/>
          </w:tcPr>
          <w:p w14:paraId="66D952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0,465</w:t>
            </w:r>
          </w:p>
        </w:tc>
        <w:tc>
          <w:tcPr>
            <w:tcW w:w="408" w:type="pct"/>
          </w:tcPr>
          <w:p w14:paraId="3A517F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0,444</w:t>
            </w:r>
          </w:p>
        </w:tc>
      </w:tr>
      <w:tr w:rsidR="00C04332" w14:paraId="056F2A96" w14:textId="77777777" w:rsidTr="00C04332">
        <w:tc>
          <w:tcPr>
            <w:tcW w:w="371" w:type="pct"/>
          </w:tcPr>
          <w:p w14:paraId="113A97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1608,02</w:t>
            </w:r>
          </w:p>
        </w:tc>
        <w:tc>
          <w:tcPr>
            <w:tcW w:w="521" w:type="pct"/>
          </w:tcPr>
          <w:p w14:paraId="0FD329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58,03</w:t>
            </w:r>
          </w:p>
        </w:tc>
        <w:tc>
          <w:tcPr>
            <w:tcW w:w="470" w:type="pct"/>
          </w:tcPr>
          <w:p w14:paraId="32F098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134,98</w:t>
            </w:r>
          </w:p>
        </w:tc>
        <w:tc>
          <w:tcPr>
            <w:tcW w:w="370" w:type="pct"/>
          </w:tcPr>
          <w:p w14:paraId="532944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1311,32</w:t>
            </w:r>
          </w:p>
        </w:tc>
        <w:tc>
          <w:tcPr>
            <w:tcW w:w="445" w:type="pct"/>
          </w:tcPr>
          <w:p w14:paraId="713A82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1,175</w:t>
            </w:r>
          </w:p>
        </w:tc>
        <w:tc>
          <w:tcPr>
            <w:tcW w:w="465" w:type="pct"/>
          </w:tcPr>
          <w:p w14:paraId="6CAD09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1,358</w:t>
            </w:r>
          </w:p>
        </w:tc>
        <w:tc>
          <w:tcPr>
            <w:tcW w:w="454" w:type="pct"/>
          </w:tcPr>
          <w:p w14:paraId="455F76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A5FDC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-526,27</w:t>
            </w:r>
          </w:p>
        </w:tc>
        <w:tc>
          <w:tcPr>
            <w:tcW w:w="359" w:type="pct"/>
          </w:tcPr>
          <w:p w14:paraId="4A9D90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-526,27</w:t>
            </w:r>
          </w:p>
        </w:tc>
        <w:tc>
          <w:tcPr>
            <w:tcW w:w="372" w:type="pct"/>
          </w:tcPr>
          <w:p w14:paraId="19B0DE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546,97</w:t>
            </w:r>
          </w:p>
        </w:tc>
        <w:tc>
          <w:tcPr>
            <w:tcW w:w="408" w:type="pct"/>
          </w:tcPr>
          <w:p w14:paraId="31585B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-0,021</w:t>
            </w:r>
          </w:p>
        </w:tc>
        <w:tc>
          <w:tcPr>
            <w:tcW w:w="408" w:type="pct"/>
          </w:tcPr>
          <w:p w14:paraId="25C158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1,385</w:t>
            </w:r>
          </w:p>
        </w:tc>
      </w:tr>
      <w:tr w:rsidR="00C04332" w14:paraId="4EA6B07A"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14C17E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1636,53</w:t>
            </w:r>
          </w:p>
        </w:tc>
        <w:tc>
          <w:tcPr>
            <w:tcW w:w="521" w:type="pct"/>
          </w:tcPr>
          <w:p w14:paraId="5E24B5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58,09</w:t>
            </w:r>
          </w:p>
        </w:tc>
        <w:tc>
          <w:tcPr>
            <w:tcW w:w="470" w:type="pct"/>
          </w:tcPr>
          <w:p w14:paraId="4150A1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136,07</w:t>
            </w:r>
          </w:p>
        </w:tc>
        <w:tc>
          <w:tcPr>
            <w:tcW w:w="370" w:type="pct"/>
          </w:tcPr>
          <w:p w14:paraId="4D4393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1326,40</w:t>
            </w:r>
          </w:p>
        </w:tc>
        <w:tc>
          <w:tcPr>
            <w:tcW w:w="445" w:type="pct"/>
          </w:tcPr>
          <w:p w14:paraId="347264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0,975</w:t>
            </w:r>
          </w:p>
        </w:tc>
        <w:tc>
          <w:tcPr>
            <w:tcW w:w="465" w:type="pct"/>
          </w:tcPr>
          <w:p w14:paraId="2385F7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1,351</w:t>
            </w:r>
          </w:p>
        </w:tc>
        <w:tc>
          <w:tcPr>
            <w:tcW w:w="454" w:type="pct"/>
          </w:tcPr>
          <w:p w14:paraId="656B95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B5C49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-543,53</w:t>
            </w:r>
          </w:p>
        </w:tc>
        <w:tc>
          <w:tcPr>
            <w:tcW w:w="359" w:type="pct"/>
          </w:tcPr>
          <w:p w14:paraId="4E835F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-543,53</w:t>
            </w:r>
          </w:p>
        </w:tc>
        <w:tc>
          <w:tcPr>
            <w:tcW w:w="372" w:type="pct"/>
          </w:tcPr>
          <w:p w14:paraId="20FDCE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563,92</w:t>
            </w:r>
          </w:p>
        </w:tc>
        <w:tc>
          <w:tcPr>
            <w:tcW w:w="408" w:type="pct"/>
          </w:tcPr>
          <w:p w14:paraId="43D5A4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0,063</w:t>
            </w:r>
          </w:p>
        </w:tc>
        <w:tc>
          <w:tcPr>
            <w:tcW w:w="408" w:type="pct"/>
          </w:tcPr>
          <w:p w14:paraId="761996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1,147</w:t>
            </w:r>
          </w:p>
        </w:tc>
      </w:tr>
      <w:tr w:rsidR="00C04332" w14:paraId="09811A91" w14:textId="77777777" w:rsidTr="00C04332">
        <w:tc>
          <w:tcPr>
            <w:tcW w:w="371" w:type="pct"/>
          </w:tcPr>
          <w:p w14:paraId="6BCD29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1665,16</w:t>
            </w:r>
          </w:p>
        </w:tc>
        <w:tc>
          <w:tcPr>
            <w:tcW w:w="521" w:type="pct"/>
          </w:tcPr>
          <w:p w14:paraId="38B3D8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58,04</w:t>
            </w:r>
          </w:p>
        </w:tc>
        <w:tc>
          <w:tcPr>
            <w:tcW w:w="470" w:type="pct"/>
          </w:tcPr>
          <w:p w14:paraId="668E7A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136,37</w:t>
            </w:r>
          </w:p>
        </w:tc>
        <w:tc>
          <w:tcPr>
            <w:tcW w:w="370" w:type="pct"/>
          </w:tcPr>
          <w:p w14:paraId="02FFDC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1341,55</w:t>
            </w:r>
          </w:p>
        </w:tc>
        <w:tc>
          <w:tcPr>
            <w:tcW w:w="445" w:type="pct"/>
          </w:tcPr>
          <w:p w14:paraId="2CBE92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0,272</w:t>
            </w:r>
          </w:p>
        </w:tc>
        <w:tc>
          <w:tcPr>
            <w:tcW w:w="465" w:type="pct"/>
          </w:tcPr>
          <w:p w14:paraId="260B00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1,333</w:t>
            </w:r>
          </w:p>
        </w:tc>
        <w:tc>
          <w:tcPr>
            <w:tcW w:w="454" w:type="pct"/>
          </w:tcPr>
          <w:p w14:paraId="0F2113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F85C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-561,07</w:t>
            </w:r>
          </w:p>
        </w:tc>
        <w:tc>
          <w:tcPr>
            <w:tcW w:w="359" w:type="pct"/>
          </w:tcPr>
          <w:p w14:paraId="0CF5BE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-561,07</w:t>
            </w:r>
          </w:p>
        </w:tc>
        <w:tc>
          <w:tcPr>
            <w:tcW w:w="372" w:type="pct"/>
          </w:tcPr>
          <w:p w14:paraId="4AA115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580,73</w:t>
            </w:r>
          </w:p>
        </w:tc>
        <w:tc>
          <w:tcPr>
            <w:tcW w:w="408" w:type="pct"/>
          </w:tcPr>
          <w:p w14:paraId="20B7E7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-0,052</w:t>
            </w:r>
          </w:p>
        </w:tc>
        <w:tc>
          <w:tcPr>
            <w:tcW w:w="408" w:type="pct"/>
          </w:tcPr>
          <w:p w14:paraId="4A35B5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0,314</w:t>
            </w:r>
          </w:p>
        </w:tc>
      </w:tr>
      <w:tr w:rsidR="00C04332" w14:paraId="31212C56"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8E4D4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1695,34</w:t>
            </w:r>
          </w:p>
        </w:tc>
        <w:tc>
          <w:tcPr>
            <w:tcW w:w="521" w:type="pct"/>
          </w:tcPr>
          <w:p w14:paraId="3DA93E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58,01</w:t>
            </w:r>
          </w:p>
        </w:tc>
        <w:tc>
          <w:tcPr>
            <w:tcW w:w="470" w:type="pct"/>
          </w:tcPr>
          <w:p w14:paraId="20D5BE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135,54</w:t>
            </w:r>
          </w:p>
        </w:tc>
        <w:tc>
          <w:tcPr>
            <w:tcW w:w="370" w:type="pct"/>
          </w:tcPr>
          <w:p w14:paraId="42EAA3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1357,53</w:t>
            </w:r>
          </w:p>
        </w:tc>
        <w:tc>
          <w:tcPr>
            <w:tcW w:w="445" w:type="pct"/>
          </w:tcPr>
          <w:p w14:paraId="3E978D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0,701</w:t>
            </w:r>
          </w:p>
        </w:tc>
        <w:tc>
          <w:tcPr>
            <w:tcW w:w="465" w:type="pct"/>
          </w:tcPr>
          <w:p w14:paraId="570E09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1,321</w:t>
            </w:r>
          </w:p>
        </w:tc>
        <w:tc>
          <w:tcPr>
            <w:tcW w:w="454" w:type="pct"/>
          </w:tcPr>
          <w:p w14:paraId="5082C3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386D8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-579,47</w:t>
            </w:r>
          </w:p>
        </w:tc>
        <w:tc>
          <w:tcPr>
            <w:tcW w:w="359" w:type="pct"/>
          </w:tcPr>
          <w:p w14:paraId="273F1F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-579,47</w:t>
            </w:r>
          </w:p>
        </w:tc>
        <w:tc>
          <w:tcPr>
            <w:tcW w:w="372" w:type="pct"/>
          </w:tcPr>
          <w:p w14:paraId="3BA857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598,52</w:t>
            </w:r>
          </w:p>
        </w:tc>
        <w:tc>
          <w:tcPr>
            <w:tcW w:w="408" w:type="pct"/>
          </w:tcPr>
          <w:p w14:paraId="442545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64F549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-0,825</w:t>
            </w:r>
          </w:p>
        </w:tc>
      </w:tr>
      <w:tr w:rsidR="00C04332" w14:paraId="6328BF57" w14:textId="77777777" w:rsidTr="00C04332">
        <w:tc>
          <w:tcPr>
            <w:tcW w:w="371" w:type="pct"/>
          </w:tcPr>
          <w:p w14:paraId="60AEBE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1717,90</w:t>
            </w:r>
          </w:p>
        </w:tc>
        <w:tc>
          <w:tcPr>
            <w:tcW w:w="521" w:type="pct"/>
          </w:tcPr>
          <w:p w14:paraId="2ABCE3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58,03</w:t>
            </w:r>
          </w:p>
        </w:tc>
        <w:tc>
          <w:tcPr>
            <w:tcW w:w="470" w:type="pct"/>
          </w:tcPr>
          <w:p w14:paraId="2B7AAC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135,58</w:t>
            </w:r>
          </w:p>
        </w:tc>
        <w:tc>
          <w:tcPr>
            <w:tcW w:w="370" w:type="pct"/>
          </w:tcPr>
          <w:p w14:paraId="1C2AEE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1369,48</w:t>
            </w:r>
          </w:p>
        </w:tc>
        <w:tc>
          <w:tcPr>
            <w:tcW w:w="445" w:type="pct"/>
          </w:tcPr>
          <w:p w14:paraId="360862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0,052</w:t>
            </w:r>
          </w:p>
        </w:tc>
        <w:tc>
          <w:tcPr>
            <w:tcW w:w="465" w:type="pct"/>
          </w:tcPr>
          <w:p w14:paraId="7AABF9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1,305</w:t>
            </w:r>
          </w:p>
        </w:tc>
        <w:tc>
          <w:tcPr>
            <w:tcW w:w="454" w:type="pct"/>
          </w:tcPr>
          <w:p w14:paraId="3286B5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4ED6C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-593,14</w:t>
            </w:r>
          </w:p>
        </w:tc>
        <w:tc>
          <w:tcPr>
            <w:tcW w:w="359" w:type="pct"/>
          </w:tcPr>
          <w:p w14:paraId="535A01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-593,14</w:t>
            </w:r>
          </w:p>
        </w:tc>
        <w:tc>
          <w:tcPr>
            <w:tcW w:w="372" w:type="pct"/>
          </w:tcPr>
          <w:p w14:paraId="3EEB4D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611,92</w:t>
            </w:r>
          </w:p>
        </w:tc>
        <w:tc>
          <w:tcPr>
            <w:tcW w:w="408" w:type="pct"/>
          </w:tcPr>
          <w:p w14:paraId="640325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0,027</w:t>
            </w:r>
          </w:p>
        </w:tc>
        <w:tc>
          <w:tcPr>
            <w:tcW w:w="408" w:type="pct"/>
          </w:tcPr>
          <w:p w14:paraId="67CDF4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0,053</w:t>
            </w:r>
          </w:p>
        </w:tc>
      </w:tr>
      <w:tr w:rsidR="00C04332" w14:paraId="0DE88775"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2D4150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1724,41</w:t>
            </w:r>
          </w:p>
        </w:tc>
        <w:tc>
          <w:tcPr>
            <w:tcW w:w="521" w:type="pct"/>
          </w:tcPr>
          <w:p w14:paraId="3DB3C4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58,03</w:t>
            </w:r>
          </w:p>
        </w:tc>
        <w:tc>
          <w:tcPr>
            <w:tcW w:w="470" w:type="pct"/>
          </w:tcPr>
          <w:p w14:paraId="34739F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135,59</w:t>
            </w:r>
          </w:p>
        </w:tc>
        <w:tc>
          <w:tcPr>
            <w:tcW w:w="370" w:type="pct"/>
          </w:tcPr>
          <w:p w14:paraId="52CC06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1372,92</w:t>
            </w:r>
          </w:p>
        </w:tc>
        <w:tc>
          <w:tcPr>
            <w:tcW w:w="445" w:type="pct"/>
          </w:tcPr>
          <w:p w14:paraId="7825BC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0,039</w:t>
            </w:r>
          </w:p>
        </w:tc>
        <w:tc>
          <w:tcPr>
            <w:tcW w:w="465" w:type="pct"/>
          </w:tcPr>
          <w:p w14:paraId="5ABC64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w:t>
            </w:r>
          </w:p>
        </w:tc>
        <w:tc>
          <w:tcPr>
            <w:tcW w:w="454" w:type="pct"/>
          </w:tcPr>
          <w:p w14:paraId="085C9D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4230C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-597,08</w:t>
            </w:r>
          </w:p>
        </w:tc>
        <w:tc>
          <w:tcPr>
            <w:tcW w:w="359" w:type="pct"/>
          </w:tcPr>
          <w:p w14:paraId="2F9D93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-597,08</w:t>
            </w:r>
          </w:p>
        </w:tc>
        <w:tc>
          <w:tcPr>
            <w:tcW w:w="372" w:type="pct"/>
          </w:tcPr>
          <w:p w14:paraId="4B2579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615,79</w:t>
            </w:r>
          </w:p>
        </w:tc>
        <w:tc>
          <w:tcPr>
            <w:tcW w:w="408" w:type="pct"/>
          </w:tcPr>
          <w:p w14:paraId="77B2F9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280CCB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0,046</w:t>
            </w:r>
          </w:p>
        </w:tc>
      </w:tr>
      <w:tr w:rsidR="00C04332" w14:paraId="1EC3F269" w14:textId="77777777" w:rsidTr="00C04332">
        <w:tc>
          <w:tcPr>
            <w:tcW w:w="371" w:type="pct"/>
          </w:tcPr>
          <w:p w14:paraId="2CA15A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1753,66</w:t>
            </w:r>
          </w:p>
        </w:tc>
        <w:tc>
          <w:tcPr>
            <w:tcW w:w="521" w:type="pct"/>
          </w:tcPr>
          <w:p w14:paraId="4520DA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57,74</w:t>
            </w:r>
          </w:p>
        </w:tc>
        <w:tc>
          <w:tcPr>
            <w:tcW w:w="470" w:type="pct"/>
          </w:tcPr>
          <w:p w14:paraId="187860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135,71</w:t>
            </w:r>
          </w:p>
        </w:tc>
        <w:tc>
          <w:tcPr>
            <w:tcW w:w="370" w:type="pct"/>
          </w:tcPr>
          <w:p w14:paraId="5D0F1B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1388,47</w:t>
            </w:r>
          </w:p>
        </w:tc>
        <w:tc>
          <w:tcPr>
            <w:tcW w:w="445" w:type="pct"/>
          </w:tcPr>
          <w:p w14:paraId="27AB80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0,315</w:t>
            </w:r>
          </w:p>
        </w:tc>
        <w:tc>
          <w:tcPr>
            <w:tcW w:w="465" w:type="pct"/>
          </w:tcPr>
          <w:p w14:paraId="7973BB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1,284</w:t>
            </w:r>
          </w:p>
        </w:tc>
        <w:tc>
          <w:tcPr>
            <w:tcW w:w="454" w:type="pct"/>
          </w:tcPr>
          <w:p w14:paraId="67F74F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5AD1B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-614,80</w:t>
            </w:r>
          </w:p>
        </w:tc>
        <w:tc>
          <w:tcPr>
            <w:tcW w:w="359" w:type="pct"/>
          </w:tcPr>
          <w:p w14:paraId="2D0F45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-614,80</w:t>
            </w:r>
          </w:p>
        </w:tc>
        <w:tc>
          <w:tcPr>
            <w:tcW w:w="372" w:type="pct"/>
          </w:tcPr>
          <w:p w14:paraId="3DDB16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633,11</w:t>
            </w:r>
          </w:p>
        </w:tc>
        <w:tc>
          <w:tcPr>
            <w:tcW w:w="408" w:type="pct"/>
          </w:tcPr>
          <w:p w14:paraId="18F219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-0,297</w:t>
            </w:r>
          </w:p>
        </w:tc>
        <w:tc>
          <w:tcPr>
            <w:tcW w:w="408" w:type="pct"/>
          </w:tcPr>
          <w:p w14:paraId="1AC551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0,123</w:t>
            </w:r>
          </w:p>
        </w:tc>
      </w:tr>
      <w:tr w:rsidR="00C04332" w14:paraId="38EECA41"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5E377B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1783,15</w:t>
            </w:r>
          </w:p>
        </w:tc>
        <w:tc>
          <w:tcPr>
            <w:tcW w:w="521" w:type="pct"/>
          </w:tcPr>
          <w:p w14:paraId="119A7F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57,83</w:t>
            </w:r>
          </w:p>
        </w:tc>
        <w:tc>
          <w:tcPr>
            <w:tcW w:w="470" w:type="pct"/>
          </w:tcPr>
          <w:p w14:paraId="6F0EBF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134,21</w:t>
            </w:r>
          </w:p>
        </w:tc>
        <w:tc>
          <w:tcPr>
            <w:tcW w:w="370" w:type="pct"/>
          </w:tcPr>
          <w:p w14:paraId="23DAB0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1404,19</w:t>
            </w:r>
          </w:p>
        </w:tc>
        <w:tc>
          <w:tcPr>
            <w:tcW w:w="445" w:type="pct"/>
          </w:tcPr>
          <w:p w14:paraId="17B4C1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1,294</w:t>
            </w:r>
          </w:p>
        </w:tc>
        <w:tc>
          <w:tcPr>
            <w:tcW w:w="465" w:type="pct"/>
          </w:tcPr>
          <w:p w14:paraId="0C7624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1,284</w:t>
            </w:r>
          </w:p>
        </w:tc>
        <w:tc>
          <w:tcPr>
            <w:tcW w:w="454" w:type="pct"/>
          </w:tcPr>
          <w:p w14:paraId="2B5393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04697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-632,43</w:t>
            </w:r>
          </w:p>
        </w:tc>
        <w:tc>
          <w:tcPr>
            <w:tcW w:w="359" w:type="pct"/>
          </w:tcPr>
          <w:p w14:paraId="6F3417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-632,43</w:t>
            </w:r>
          </w:p>
        </w:tc>
        <w:tc>
          <w:tcPr>
            <w:tcW w:w="372" w:type="pct"/>
          </w:tcPr>
          <w:p w14:paraId="3C78D6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650,76</w:t>
            </w:r>
          </w:p>
        </w:tc>
        <w:tc>
          <w:tcPr>
            <w:tcW w:w="408" w:type="pct"/>
          </w:tcPr>
          <w:p w14:paraId="02D7B7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0,092</w:t>
            </w:r>
          </w:p>
        </w:tc>
        <w:tc>
          <w:tcPr>
            <w:tcW w:w="408" w:type="pct"/>
          </w:tcPr>
          <w:p w14:paraId="28A0B9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-1,526</w:t>
            </w:r>
          </w:p>
        </w:tc>
      </w:tr>
      <w:tr w:rsidR="00C04332" w14:paraId="589BAB98" w14:textId="77777777" w:rsidTr="00C04332">
        <w:tc>
          <w:tcPr>
            <w:tcW w:w="371" w:type="pct"/>
          </w:tcPr>
          <w:p w14:paraId="3BD1E4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1799,40</w:t>
            </w:r>
          </w:p>
        </w:tc>
        <w:tc>
          <w:tcPr>
            <w:tcW w:w="521" w:type="pct"/>
          </w:tcPr>
          <w:p w14:paraId="7E36CD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57,92</w:t>
            </w:r>
          </w:p>
        </w:tc>
        <w:tc>
          <w:tcPr>
            <w:tcW w:w="470" w:type="pct"/>
          </w:tcPr>
          <w:p w14:paraId="17643B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133,72</w:t>
            </w:r>
          </w:p>
        </w:tc>
        <w:tc>
          <w:tcPr>
            <w:tcW w:w="370" w:type="pct"/>
          </w:tcPr>
          <w:p w14:paraId="7B4E02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1412,84</w:t>
            </w:r>
          </w:p>
        </w:tc>
        <w:tc>
          <w:tcPr>
            <w:tcW w:w="445" w:type="pct"/>
          </w:tcPr>
          <w:p w14:paraId="7AB5F2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0,784</w:t>
            </w:r>
          </w:p>
        </w:tc>
        <w:tc>
          <w:tcPr>
            <w:tcW w:w="465" w:type="pct"/>
          </w:tcPr>
          <w:p w14:paraId="313651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1,279</w:t>
            </w:r>
          </w:p>
        </w:tc>
        <w:tc>
          <w:tcPr>
            <w:tcW w:w="454" w:type="pct"/>
          </w:tcPr>
          <w:p w14:paraId="0BE0C9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9A304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-641,98</w:t>
            </w:r>
          </w:p>
        </w:tc>
        <w:tc>
          <w:tcPr>
            <w:tcW w:w="359" w:type="pct"/>
          </w:tcPr>
          <w:p w14:paraId="0DF7DB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-641,98</w:t>
            </w:r>
          </w:p>
        </w:tc>
        <w:tc>
          <w:tcPr>
            <w:tcW w:w="372" w:type="pct"/>
          </w:tcPr>
          <w:p w14:paraId="78B76D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660,67</w:t>
            </w:r>
          </w:p>
        </w:tc>
        <w:tc>
          <w:tcPr>
            <w:tcW w:w="408" w:type="pct"/>
          </w:tcPr>
          <w:p w14:paraId="2FF2E1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0,166</w:t>
            </w:r>
          </w:p>
        </w:tc>
        <w:tc>
          <w:tcPr>
            <w:tcW w:w="408" w:type="pct"/>
          </w:tcPr>
          <w:p w14:paraId="13D475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-0,905</w:t>
            </w:r>
          </w:p>
        </w:tc>
      </w:tr>
      <w:tr w:rsidR="00C04332" w14:paraId="23272BDF"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6712DC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1812,42</w:t>
            </w:r>
          </w:p>
        </w:tc>
        <w:tc>
          <w:tcPr>
            <w:tcW w:w="521" w:type="pct"/>
          </w:tcPr>
          <w:p w14:paraId="59A8DF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58,00</w:t>
            </w:r>
          </w:p>
        </w:tc>
        <w:tc>
          <w:tcPr>
            <w:tcW w:w="470" w:type="pct"/>
          </w:tcPr>
          <w:p w14:paraId="3E9B6D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133,33</w:t>
            </w:r>
          </w:p>
        </w:tc>
        <w:tc>
          <w:tcPr>
            <w:tcW w:w="370" w:type="pct"/>
          </w:tcPr>
          <w:p w14:paraId="6BD361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1419,74</w:t>
            </w:r>
          </w:p>
        </w:tc>
        <w:tc>
          <w:tcPr>
            <w:tcW w:w="445" w:type="pct"/>
          </w:tcPr>
          <w:p w14:paraId="274A82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0,784</w:t>
            </w:r>
          </w:p>
        </w:tc>
        <w:tc>
          <w:tcPr>
            <w:tcW w:w="465" w:type="pct"/>
          </w:tcPr>
          <w:p w14:paraId="708C9D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1,276</w:t>
            </w:r>
          </w:p>
        </w:tc>
        <w:tc>
          <w:tcPr>
            <w:tcW w:w="454" w:type="pct"/>
          </w:tcPr>
          <w:p w14:paraId="5D7894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5E902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-649,58</w:t>
            </w:r>
          </w:p>
        </w:tc>
        <w:tc>
          <w:tcPr>
            <w:tcW w:w="359" w:type="pct"/>
          </w:tcPr>
          <w:p w14:paraId="07046C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-649,58</w:t>
            </w:r>
          </w:p>
        </w:tc>
        <w:tc>
          <w:tcPr>
            <w:tcW w:w="372" w:type="pct"/>
          </w:tcPr>
          <w:p w14:paraId="4FCFF9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668,67</w:t>
            </w:r>
          </w:p>
        </w:tc>
        <w:tc>
          <w:tcPr>
            <w:tcW w:w="408" w:type="pct"/>
          </w:tcPr>
          <w:p w14:paraId="789520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0,184</w:t>
            </w:r>
          </w:p>
        </w:tc>
        <w:tc>
          <w:tcPr>
            <w:tcW w:w="408" w:type="pct"/>
          </w:tcPr>
          <w:p w14:paraId="0C1F2D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-0,899</w:t>
            </w:r>
          </w:p>
        </w:tc>
      </w:tr>
      <w:tr w:rsidR="00C04332" w14:paraId="73DA50EF" w14:textId="77777777" w:rsidTr="00C04332">
        <w:tc>
          <w:tcPr>
            <w:tcW w:w="371" w:type="pct"/>
          </w:tcPr>
          <w:p w14:paraId="30CAD9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1841,71</w:t>
            </w:r>
          </w:p>
        </w:tc>
        <w:tc>
          <w:tcPr>
            <w:tcW w:w="521" w:type="pct"/>
          </w:tcPr>
          <w:p w14:paraId="710465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58,02</w:t>
            </w:r>
          </w:p>
        </w:tc>
        <w:tc>
          <w:tcPr>
            <w:tcW w:w="470" w:type="pct"/>
          </w:tcPr>
          <w:p w14:paraId="50C3E6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133,29</w:t>
            </w:r>
          </w:p>
        </w:tc>
        <w:tc>
          <w:tcPr>
            <w:tcW w:w="370" w:type="pct"/>
          </w:tcPr>
          <w:p w14:paraId="066472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1435,26</w:t>
            </w:r>
          </w:p>
        </w:tc>
        <w:tc>
          <w:tcPr>
            <w:tcW w:w="445" w:type="pct"/>
          </w:tcPr>
          <w:p w14:paraId="5695D9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0,040</w:t>
            </w:r>
          </w:p>
        </w:tc>
        <w:tc>
          <w:tcPr>
            <w:tcW w:w="465" w:type="pct"/>
          </w:tcPr>
          <w:p w14:paraId="4DB77D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1,256</w:t>
            </w:r>
          </w:p>
        </w:tc>
        <w:tc>
          <w:tcPr>
            <w:tcW w:w="454" w:type="pct"/>
          </w:tcPr>
          <w:p w14:paraId="135AB3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9A3EE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-666,62</w:t>
            </w:r>
          </w:p>
        </w:tc>
        <w:tc>
          <w:tcPr>
            <w:tcW w:w="359" w:type="pct"/>
          </w:tcPr>
          <w:p w14:paraId="4109C0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-666,62</w:t>
            </w:r>
          </w:p>
        </w:tc>
        <w:tc>
          <w:tcPr>
            <w:tcW w:w="372" w:type="pct"/>
          </w:tcPr>
          <w:p w14:paraId="2E2880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686,74</w:t>
            </w:r>
          </w:p>
        </w:tc>
        <w:tc>
          <w:tcPr>
            <w:tcW w:w="408" w:type="pct"/>
          </w:tcPr>
          <w:p w14:paraId="62D0B3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0,020</w:t>
            </w:r>
          </w:p>
        </w:tc>
        <w:tc>
          <w:tcPr>
            <w:tcW w:w="408" w:type="pct"/>
          </w:tcPr>
          <w:p w14:paraId="7B7934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-0,041</w:t>
            </w:r>
          </w:p>
        </w:tc>
      </w:tr>
      <w:tr w:rsidR="00C04332" w14:paraId="7E243C9D"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195FE4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1870,92</w:t>
            </w:r>
          </w:p>
        </w:tc>
        <w:tc>
          <w:tcPr>
            <w:tcW w:w="521" w:type="pct"/>
          </w:tcPr>
          <w:p w14:paraId="0EDE14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57,69</w:t>
            </w:r>
          </w:p>
        </w:tc>
        <w:tc>
          <w:tcPr>
            <w:tcW w:w="470" w:type="pct"/>
          </w:tcPr>
          <w:p w14:paraId="78C7C8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134,24</w:t>
            </w:r>
          </w:p>
        </w:tc>
        <w:tc>
          <w:tcPr>
            <w:tcW w:w="370" w:type="pct"/>
          </w:tcPr>
          <w:p w14:paraId="2365CD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1450,80</w:t>
            </w:r>
          </w:p>
        </w:tc>
        <w:tc>
          <w:tcPr>
            <w:tcW w:w="445" w:type="pct"/>
          </w:tcPr>
          <w:p w14:paraId="137CE5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0,893</w:t>
            </w:r>
          </w:p>
        </w:tc>
        <w:tc>
          <w:tcPr>
            <w:tcW w:w="465" w:type="pct"/>
          </w:tcPr>
          <w:p w14:paraId="398BBA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1,250</w:t>
            </w:r>
          </w:p>
        </w:tc>
        <w:tc>
          <w:tcPr>
            <w:tcW w:w="454" w:type="pct"/>
          </w:tcPr>
          <w:p w14:paraId="408C66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54EFC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-683,73</w:t>
            </w:r>
          </w:p>
        </w:tc>
        <w:tc>
          <w:tcPr>
            <w:tcW w:w="359" w:type="pct"/>
          </w:tcPr>
          <w:p w14:paraId="223363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-683,73</w:t>
            </w:r>
          </w:p>
        </w:tc>
        <w:tc>
          <w:tcPr>
            <w:tcW w:w="372" w:type="pct"/>
          </w:tcPr>
          <w:p w14:paraId="28810E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704,61</w:t>
            </w:r>
          </w:p>
        </w:tc>
        <w:tc>
          <w:tcPr>
            <w:tcW w:w="408" w:type="pct"/>
          </w:tcPr>
          <w:p w14:paraId="7A16DC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-0,339</w:t>
            </w:r>
          </w:p>
        </w:tc>
        <w:tc>
          <w:tcPr>
            <w:tcW w:w="408" w:type="pct"/>
          </w:tcPr>
          <w:p w14:paraId="5A1BF8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0,976</w:t>
            </w:r>
          </w:p>
        </w:tc>
      </w:tr>
      <w:tr w:rsidR="00C04332" w14:paraId="663FFCA6" w14:textId="77777777" w:rsidTr="00C04332">
        <w:tc>
          <w:tcPr>
            <w:tcW w:w="371" w:type="pct"/>
          </w:tcPr>
          <w:p w14:paraId="4F364E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1900,18</w:t>
            </w:r>
          </w:p>
        </w:tc>
        <w:tc>
          <w:tcPr>
            <w:tcW w:w="521" w:type="pct"/>
          </w:tcPr>
          <w:p w14:paraId="715DC5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58,00</w:t>
            </w:r>
          </w:p>
        </w:tc>
        <w:tc>
          <w:tcPr>
            <w:tcW w:w="470" w:type="pct"/>
          </w:tcPr>
          <w:p w14:paraId="357E26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133,19</w:t>
            </w:r>
          </w:p>
        </w:tc>
        <w:tc>
          <w:tcPr>
            <w:tcW w:w="370" w:type="pct"/>
          </w:tcPr>
          <w:p w14:paraId="4386B9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1466,37</w:t>
            </w:r>
          </w:p>
        </w:tc>
        <w:tc>
          <w:tcPr>
            <w:tcW w:w="445" w:type="pct"/>
          </w:tcPr>
          <w:p w14:paraId="229022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0,965</w:t>
            </w:r>
          </w:p>
        </w:tc>
        <w:tc>
          <w:tcPr>
            <w:tcW w:w="465" w:type="pct"/>
          </w:tcPr>
          <w:p w14:paraId="0E7C4A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1,246</w:t>
            </w:r>
          </w:p>
        </w:tc>
        <w:tc>
          <w:tcPr>
            <w:tcW w:w="454" w:type="pct"/>
          </w:tcPr>
          <w:p w14:paraId="514114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8C667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-700,85</w:t>
            </w:r>
          </w:p>
        </w:tc>
        <w:tc>
          <w:tcPr>
            <w:tcW w:w="359" w:type="pct"/>
          </w:tcPr>
          <w:p w14:paraId="7E8785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-700,85</w:t>
            </w:r>
          </w:p>
        </w:tc>
        <w:tc>
          <w:tcPr>
            <w:tcW w:w="372" w:type="pct"/>
          </w:tcPr>
          <w:p w14:paraId="301560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722,51</w:t>
            </w:r>
          </w:p>
        </w:tc>
        <w:tc>
          <w:tcPr>
            <w:tcW w:w="408" w:type="pct"/>
          </w:tcPr>
          <w:p w14:paraId="3F264B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0,318</w:t>
            </w:r>
          </w:p>
        </w:tc>
        <w:tc>
          <w:tcPr>
            <w:tcW w:w="408" w:type="pct"/>
          </w:tcPr>
          <w:p w14:paraId="3B23C4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-1,077</w:t>
            </w:r>
          </w:p>
        </w:tc>
      </w:tr>
      <w:tr w:rsidR="00C04332" w14:paraId="55D9D240"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FCC52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1912,10</w:t>
            </w:r>
          </w:p>
        </w:tc>
        <w:tc>
          <w:tcPr>
            <w:tcW w:w="521" w:type="pct"/>
          </w:tcPr>
          <w:p w14:paraId="1C8BD5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57,92</w:t>
            </w:r>
          </w:p>
        </w:tc>
        <w:tc>
          <w:tcPr>
            <w:tcW w:w="470" w:type="pct"/>
          </w:tcPr>
          <w:p w14:paraId="3B8B04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133,17</w:t>
            </w:r>
          </w:p>
        </w:tc>
        <w:tc>
          <w:tcPr>
            <w:tcW w:w="370" w:type="pct"/>
          </w:tcPr>
          <w:p w14:paraId="5F3ED4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1472,70</w:t>
            </w:r>
          </w:p>
        </w:tc>
        <w:tc>
          <w:tcPr>
            <w:tcW w:w="445" w:type="pct"/>
          </w:tcPr>
          <w:p w14:paraId="085EF4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0,206</w:t>
            </w:r>
          </w:p>
        </w:tc>
        <w:tc>
          <w:tcPr>
            <w:tcW w:w="465" w:type="pct"/>
          </w:tcPr>
          <w:p w14:paraId="3DD7B6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1,240</w:t>
            </w:r>
          </w:p>
        </w:tc>
        <w:tc>
          <w:tcPr>
            <w:tcW w:w="454" w:type="pct"/>
          </w:tcPr>
          <w:p w14:paraId="17864B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61127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-707,76</w:t>
            </w:r>
          </w:p>
        </w:tc>
        <w:tc>
          <w:tcPr>
            <w:tcW w:w="359" w:type="pct"/>
          </w:tcPr>
          <w:p w14:paraId="2B2901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-707,76</w:t>
            </w:r>
          </w:p>
        </w:tc>
        <w:tc>
          <w:tcPr>
            <w:tcW w:w="372" w:type="pct"/>
          </w:tcPr>
          <w:p w14:paraId="5F3BF0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729,88</w:t>
            </w:r>
          </w:p>
        </w:tc>
        <w:tc>
          <w:tcPr>
            <w:tcW w:w="408" w:type="pct"/>
          </w:tcPr>
          <w:p w14:paraId="19783F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-0,201</w:t>
            </w:r>
          </w:p>
        </w:tc>
        <w:tc>
          <w:tcPr>
            <w:tcW w:w="408" w:type="pct"/>
          </w:tcPr>
          <w:p w14:paraId="351731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-0,050</w:t>
            </w:r>
          </w:p>
        </w:tc>
      </w:tr>
      <w:tr w:rsidR="00C04332" w14:paraId="030238C2" w14:textId="77777777" w:rsidTr="00C04332">
        <w:tc>
          <w:tcPr>
            <w:tcW w:w="371" w:type="pct"/>
          </w:tcPr>
          <w:p w14:paraId="2063CC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1929,45</w:t>
            </w:r>
          </w:p>
        </w:tc>
        <w:tc>
          <w:tcPr>
            <w:tcW w:w="521" w:type="pct"/>
          </w:tcPr>
          <w:p w14:paraId="2FADD4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57,80</w:t>
            </w:r>
          </w:p>
        </w:tc>
        <w:tc>
          <w:tcPr>
            <w:tcW w:w="470" w:type="pct"/>
          </w:tcPr>
          <w:p w14:paraId="3AC837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133,14</w:t>
            </w:r>
          </w:p>
        </w:tc>
        <w:tc>
          <w:tcPr>
            <w:tcW w:w="370" w:type="pct"/>
          </w:tcPr>
          <w:p w14:paraId="2E002A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1481,93</w:t>
            </w:r>
          </w:p>
        </w:tc>
        <w:tc>
          <w:tcPr>
            <w:tcW w:w="445" w:type="pct"/>
          </w:tcPr>
          <w:p w14:paraId="576B29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0,212</w:t>
            </w:r>
          </w:p>
        </w:tc>
        <w:tc>
          <w:tcPr>
            <w:tcW w:w="465" w:type="pct"/>
          </w:tcPr>
          <w:p w14:paraId="453035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1,230</w:t>
            </w:r>
          </w:p>
        </w:tc>
        <w:tc>
          <w:tcPr>
            <w:tcW w:w="454" w:type="pct"/>
          </w:tcPr>
          <w:p w14:paraId="657DA1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FAEAF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-717,81</w:t>
            </w:r>
          </w:p>
        </w:tc>
        <w:tc>
          <w:tcPr>
            <w:tcW w:w="359" w:type="pct"/>
          </w:tcPr>
          <w:p w14:paraId="0B87E2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-717,81</w:t>
            </w:r>
          </w:p>
        </w:tc>
        <w:tc>
          <w:tcPr>
            <w:tcW w:w="372" w:type="pct"/>
          </w:tcPr>
          <w:p w14:paraId="770C3E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740,60</w:t>
            </w:r>
          </w:p>
        </w:tc>
        <w:tc>
          <w:tcPr>
            <w:tcW w:w="408" w:type="pct"/>
          </w:tcPr>
          <w:p w14:paraId="2BB937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-0,207</w:t>
            </w:r>
          </w:p>
        </w:tc>
        <w:tc>
          <w:tcPr>
            <w:tcW w:w="408" w:type="pct"/>
          </w:tcPr>
          <w:p w14:paraId="7B9AF6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-0,052</w:t>
            </w:r>
          </w:p>
        </w:tc>
      </w:tr>
      <w:tr w:rsidR="00C04332" w14:paraId="4DF14057"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07480C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1949,40</w:t>
            </w:r>
          </w:p>
        </w:tc>
        <w:tc>
          <w:tcPr>
            <w:tcW w:w="521" w:type="pct"/>
          </w:tcPr>
          <w:p w14:paraId="722288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57,68</w:t>
            </w:r>
          </w:p>
        </w:tc>
        <w:tc>
          <w:tcPr>
            <w:tcW w:w="470" w:type="pct"/>
          </w:tcPr>
          <w:p w14:paraId="31E6FD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133,17</w:t>
            </w:r>
          </w:p>
        </w:tc>
        <w:tc>
          <w:tcPr>
            <w:tcW w:w="370" w:type="pct"/>
          </w:tcPr>
          <w:p w14:paraId="05931F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1492,58</w:t>
            </w:r>
          </w:p>
        </w:tc>
        <w:tc>
          <w:tcPr>
            <w:tcW w:w="445" w:type="pct"/>
          </w:tcPr>
          <w:p w14:paraId="782EF9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0,184</w:t>
            </w:r>
          </w:p>
        </w:tc>
        <w:tc>
          <w:tcPr>
            <w:tcW w:w="465" w:type="pct"/>
          </w:tcPr>
          <w:p w14:paraId="3D3059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1,220</w:t>
            </w:r>
          </w:p>
        </w:tc>
        <w:tc>
          <w:tcPr>
            <w:tcW w:w="454" w:type="pct"/>
          </w:tcPr>
          <w:p w14:paraId="02E73F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C809D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-729,35</w:t>
            </w:r>
          </w:p>
        </w:tc>
        <w:tc>
          <w:tcPr>
            <w:tcW w:w="359" w:type="pct"/>
          </w:tcPr>
          <w:p w14:paraId="6D2F3E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-729,35</w:t>
            </w:r>
          </w:p>
        </w:tc>
        <w:tc>
          <w:tcPr>
            <w:tcW w:w="372" w:type="pct"/>
          </w:tcPr>
          <w:p w14:paraId="489041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752,90</w:t>
            </w:r>
          </w:p>
        </w:tc>
        <w:tc>
          <w:tcPr>
            <w:tcW w:w="408" w:type="pct"/>
          </w:tcPr>
          <w:p w14:paraId="6133AA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161F68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0,045</w:t>
            </w:r>
          </w:p>
        </w:tc>
      </w:tr>
      <w:tr w:rsidR="00C04332" w14:paraId="63145ACB" w14:textId="77777777" w:rsidTr="00C04332">
        <w:tc>
          <w:tcPr>
            <w:tcW w:w="371" w:type="pct"/>
          </w:tcPr>
          <w:p w14:paraId="3B3E38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1958,92</w:t>
            </w:r>
          </w:p>
        </w:tc>
        <w:tc>
          <w:tcPr>
            <w:tcW w:w="521" w:type="pct"/>
          </w:tcPr>
          <w:p w14:paraId="5D15D9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57,62</w:t>
            </w:r>
          </w:p>
        </w:tc>
        <w:tc>
          <w:tcPr>
            <w:tcW w:w="470" w:type="pct"/>
          </w:tcPr>
          <w:p w14:paraId="2A3B6E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133,18</w:t>
            </w:r>
          </w:p>
        </w:tc>
        <w:tc>
          <w:tcPr>
            <w:tcW w:w="370" w:type="pct"/>
          </w:tcPr>
          <w:p w14:paraId="450046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1497,67</w:t>
            </w:r>
          </w:p>
        </w:tc>
        <w:tc>
          <w:tcPr>
            <w:tcW w:w="445" w:type="pct"/>
          </w:tcPr>
          <w:p w14:paraId="36A1E0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0,191</w:t>
            </w:r>
          </w:p>
        </w:tc>
        <w:tc>
          <w:tcPr>
            <w:tcW w:w="465" w:type="pct"/>
          </w:tcPr>
          <w:p w14:paraId="7B3EF9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1,215</w:t>
            </w:r>
          </w:p>
        </w:tc>
        <w:tc>
          <w:tcPr>
            <w:tcW w:w="454" w:type="pct"/>
          </w:tcPr>
          <w:p w14:paraId="3A050A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E6CC6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-734,85</w:t>
            </w:r>
          </w:p>
        </w:tc>
        <w:tc>
          <w:tcPr>
            <w:tcW w:w="359" w:type="pct"/>
          </w:tcPr>
          <w:p w14:paraId="5E1AD3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-734,85</w:t>
            </w:r>
          </w:p>
        </w:tc>
        <w:tc>
          <w:tcPr>
            <w:tcW w:w="372" w:type="pct"/>
          </w:tcPr>
          <w:p w14:paraId="4626CA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758,77</w:t>
            </w:r>
          </w:p>
        </w:tc>
        <w:tc>
          <w:tcPr>
            <w:tcW w:w="408" w:type="pct"/>
          </w:tcPr>
          <w:p w14:paraId="593D81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-0,189</w:t>
            </w:r>
          </w:p>
        </w:tc>
        <w:tc>
          <w:tcPr>
            <w:tcW w:w="408" w:type="pct"/>
          </w:tcPr>
          <w:p w14:paraId="279D92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0,032</w:t>
            </w:r>
          </w:p>
        </w:tc>
      </w:tr>
      <w:tr w:rsidR="00C04332" w14:paraId="7E6A54A6"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1EEC05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1987,73</w:t>
            </w:r>
          </w:p>
        </w:tc>
        <w:tc>
          <w:tcPr>
            <w:tcW w:w="521" w:type="pct"/>
          </w:tcPr>
          <w:p w14:paraId="5FA26E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57,67</w:t>
            </w:r>
          </w:p>
        </w:tc>
        <w:tc>
          <w:tcPr>
            <w:tcW w:w="470" w:type="pct"/>
          </w:tcPr>
          <w:p w14:paraId="758373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133,42</w:t>
            </w:r>
          </w:p>
        </w:tc>
        <w:tc>
          <w:tcPr>
            <w:tcW w:w="370" w:type="pct"/>
          </w:tcPr>
          <w:p w14:paraId="4EE327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1513,09</w:t>
            </w:r>
          </w:p>
        </w:tc>
        <w:tc>
          <w:tcPr>
            <w:tcW w:w="445" w:type="pct"/>
          </w:tcPr>
          <w:p w14:paraId="7B74F3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0,217</w:t>
            </w:r>
          </w:p>
        </w:tc>
        <w:tc>
          <w:tcPr>
            <w:tcW w:w="465" w:type="pct"/>
          </w:tcPr>
          <w:p w14:paraId="50AF75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w:t>
            </w:r>
          </w:p>
        </w:tc>
        <w:tc>
          <w:tcPr>
            <w:tcW w:w="454" w:type="pct"/>
          </w:tcPr>
          <w:p w14:paraId="763333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53B83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-751,54</w:t>
            </w:r>
          </w:p>
        </w:tc>
        <w:tc>
          <w:tcPr>
            <w:tcW w:w="359" w:type="pct"/>
          </w:tcPr>
          <w:p w14:paraId="77439F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-751,54</w:t>
            </w:r>
          </w:p>
        </w:tc>
        <w:tc>
          <w:tcPr>
            <w:tcW w:w="372" w:type="pct"/>
          </w:tcPr>
          <w:p w14:paraId="7851D2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776,48</w:t>
            </w:r>
          </w:p>
        </w:tc>
        <w:tc>
          <w:tcPr>
            <w:tcW w:w="408" w:type="pct"/>
          </w:tcPr>
          <w:p w14:paraId="760319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0,052</w:t>
            </w:r>
          </w:p>
        </w:tc>
        <w:tc>
          <w:tcPr>
            <w:tcW w:w="408" w:type="pct"/>
          </w:tcPr>
          <w:p w14:paraId="6FE9FB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0,250</w:t>
            </w:r>
          </w:p>
        </w:tc>
      </w:tr>
      <w:tr w:rsidR="00C04332" w14:paraId="04AA0F16" w14:textId="77777777" w:rsidTr="00C04332">
        <w:tc>
          <w:tcPr>
            <w:tcW w:w="371" w:type="pct"/>
          </w:tcPr>
          <w:p w14:paraId="503E54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2020,39</w:t>
            </w:r>
          </w:p>
        </w:tc>
        <w:tc>
          <w:tcPr>
            <w:tcW w:w="521" w:type="pct"/>
          </w:tcPr>
          <w:p w14:paraId="024CBB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58,11</w:t>
            </w:r>
          </w:p>
        </w:tc>
        <w:tc>
          <w:tcPr>
            <w:tcW w:w="470" w:type="pct"/>
          </w:tcPr>
          <w:p w14:paraId="54D047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133,76</w:t>
            </w:r>
          </w:p>
        </w:tc>
        <w:tc>
          <w:tcPr>
            <w:tcW w:w="370" w:type="pct"/>
          </w:tcPr>
          <w:p w14:paraId="555601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1530,45</w:t>
            </w:r>
          </w:p>
        </w:tc>
        <w:tc>
          <w:tcPr>
            <w:tcW w:w="445" w:type="pct"/>
          </w:tcPr>
          <w:p w14:paraId="5F9215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0,483</w:t>
            </w:r>
          </w:p>
        </w:tc>
        <w:tc>
          <w:tcPr>
            <w:tcW w:w="465" w:type="pct"/>
          </w:tcPr>
          <w:p w14:paraId="02476C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1,189</w:t>
            </w:r>
          </w:p>
        </w:tc>
        <w:tc>
          <w:tcPr>
            <w:tcW w:w="454" w:type="pct"/>
          </w:tcPr>
          <w:p w14:paraId="091998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5EEF8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-770,62</w:t>
            </w:r>
          </w:p>
        </w:tc>
        <w:tc>
          <w:tcPr>
            <w:tcW w:w="359" w:type="pct"/>
          </w:tcPr>
          <w:p w14:paraId="2BBEFE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-770,62</w:t>
            </w:r>
          </w:p>
        </w:tc>
        <w:tc>
          <w:tcPr>
            <w:tcW w:w="372" w:type="pct"/>
          </w:tcPr>
          <w:p w14:paraId="5933B3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796,52</w:t>
            </w:r>
          </w:p>
        </w:tc>
        <w:tc>
          <w:tcPr>
            <w:tcW w:w="408" w:type="pct"/>
          </w:tcPr>
          <w:p w14:paraId="2F7EF0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0,404</w:t>
            </w:r>
          </w:p>
        </w:tc>
        <w:tc>
          <w:tcPr>
            <w:tcW w:w="408" w:type="pct"/>
          </w:tcPr>
          <w:p w14:paraId="33CAC3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0,312</w:t>
            </w:r>
          </w:p>
        </w:tc>
      </w:tr>
      <w:tr w:rsidR="00C04332" w14:paraId="40E844F3"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0B1183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2020,50</w:t>
            </w:r>
          </w:p>
        </w:tc>
        <w:tc>
          <w:tcPr>
            <w:tcW w:w="521" w:type="pct"/>
          </w:tcPr>
          <w:p w14:paraId="39EADA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58,10</w:t>
            </w:r>
          </w:p>
        </w:tc>
        <w:tc>
          <w:tcPr>
            <w:tcW w:w="470" w:type="pct"/>
          </w:tcPr>
          <w:p w14:paraId="01BB80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133,75</w:t>
            </w:r>
          </w:p>
        </w:tc>
        <w:tc>
          <w:tcPr>
            <w:tcW w:w="370" w:type="pct"/>
          </w:tcPr>
          <w:p w14:paraId="113905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1530,51</w:t>
            </w:r>
          </w:p>
        </w:tc>
        <w:tc>
          <w:tcPr>
            <w:tcW w:w="445" w:type="pct"/>
          </w:tcPr>
          <w:p w14:paraId="539F2C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3,578</w:t>
            </w:r>
          </w:p>
        </w:tc>
        <w:tc>
          <w:tcPr>
            <w:tcW w:w="465" w:type="pct"/>
          </w:tcPr>
          <w:p w14:paraId="1C6A35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1,189</w:t>
            </w:r>
          </w:p>
        </w:tc>
        <w:tc>
          <w:tcPr>
            <w:tcW w:w="454" w:type="pct"/>
          </w:tcPr>
          <w:p w14:paraId="31A4D1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AF93E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-770,68</w:t>
            </w:r>
          </w:p>
        </w:tc>
        <w:tc>
          <w:tcPr>
            <w:tcW w:w="359" w:type="pct"/>
          </w:tcPr>
          <w:p w14:paraId="66D80E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-770,68</w:t>
            </w:r>
          </w:p>
        </w:tc>
        <w:tc>
          <w:tcPr>
            <w:tcW w:w="372" w:type="pct"/>
          </w:tcPr>
          <w:p w14:paraId="09AF42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796,58</w:t>
            </w:r>
          </w:p>
        </w:tc>
        <w:tc>
          <w:tcPr>
            <w:tcW w:w="408" w:type="pct"/>
          </w:tcPr>
          <w:p w14:paraId="23A9F5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-2,727</w:t>
            </w:r>
          </w:p>
        </w:tc>
        <w:tc>
          <w:tcPr>
            <w:tcW w:w="408" w:type="pct"/>
          </w:tcPr>
          <w:p w14:paraId="4A447F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-2,727</w:t>
            </w:r>
          </w:p>
        </w:tc>
      </w:tr>
      <w:tr w:rsidR="00C04332" w14:paraId="1AACDEFE" w14:textId="77777777" w:rsidTr="00C04332">
        <w:tc>
          <w:tcPr>
            <w:tcW w:w="371" w:type="pct"/>
          </w:tcPr>
          <w:p w14:paraId="29A9F7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2038,40</w:t>
            </w:r>
          </w:p>
        </w:tc>
        <w:tc>
          <w:tcPr>
            <w:tcW w:w="521" w:type="pct"/>
          </w:tcPr>
          <w:p w14:paraId="7894E9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57,13</w:t>
            </w:r>
          </w:p>
        </w:tc>
        <w:tc>
          <w:tcPr>
            <w:tcW w:w="470" w:type="pct"/>
          </w:tcPr>
          <w:p w14:paraId="03BEDA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131,58</w:t>
            </w:r>
          </w:p>
        </w:tc>
        <w:tc>
          <w:tcPr>
            <w:tcW w:w="370" w:type="pct"/>
          </w:tcPr>
          <w:p w14:paraId="4BDF43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1540,10</w:t>
            </w:r>
          </w:p>
        </w:tc>
        <w:tc>
          <w:tcPr>
            <w:tcW w:w="445" w:type="pct"/>
          </w:tcPr>
          <w:p w14:paraId="4F2B73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3,475</w:t>
            </w:r>
          </w:p>
        </w:tc>
        <w:tc>
          <w:tcPr>
            <w:tcW w:w="465" w:type="pct"/>
          </w:tcPr>
          <w:p w14:paraId="50FE0F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1,209</w:t>
            </w:r>
          </w:p>
        </w:tc>
        <w:tc>
          <w:tcPr>
            <w:tcW w:w="454" w:type="pct"/>
          </w:tcPr>
          <w:p w14:paraId="3D93F2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FD4ED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-780,92</w:t>
            </w:r>
          </w:p>
        </w:tc>
        <w:tc>
          <w:tcPr>
            <w:tcW w:w="359" w:type="pct"/>
          </w:tcPr>
          <w:p w14:paraId="56A9CB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-780,92</w:t>
            </w:r>
          </w:p>
        </w:tc>
        <w:tc>
          <w:tcPr>
            <w:tcW w:w="372" w:type="pct"/>
          </w:tcPr>
          <w:p w14:paraId="4ADDD9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807,70</w:t>
            </w:r>
          </w:p>
        </w:tc>
        <w:tc>
          <w:tcPr>
            <w:tcW w:w="408" w:type="pct"/>
          </w:tcPr>
          <w:p w14:paraId="3BF0D2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-1,626</w:t>
            </w:r>
          </w:p>
        </w:tc>
        <w:tc>
          <w:tcPr>
            <w:tcW w:w="408" w:type="pct"/>
          </w:tcPr>
          <w:p w14:paraId="20B6AA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-3,637</w:t>
            </w:r>
          </w:p>
        </w:tc>
      </w:tr>
      <w:tr w:rsidR="00C04332" w14:paraId="292273CE"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74F376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2069,04</w:t>
            </w:r>
          </w:p>
        </w:tc>
        <w:tc>
          <w:tcPr>
            <w:tcW w:w="521" w:type="pct"/>
          </w:tcPr>
          <w:p w14:paraId="3B0427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55,54</w:t>
            </w:r>
          </w:p>
        </w:tc>
        <w:tc>
          <w:tcPr>
            <w:tcW w:w="470" w:type="pct"/>
          </w:tcPr>
          <w:p w14:paraId="29612A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127,77</w:t>
            </w:r>
          </w:p>
        </w:tc>
        <w:tc>
          <w:tcPr>
            <w:tcW w:w="370" w:type="pct"/>
          </w:tcPr>
          <w:p w14:paraId="0FB56D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1557,08</w:t>
            </w:r>
          </w:p>
        </w:tc>
        <w:tc>
          <w:tcPr>
            <w:tcW w:w="445" w:type="pct"/>
          </w:tcPr>
          <w:p w14:paraId="3E30B0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3,473</w:t>
            </w:r>
          </w:p>
        </w:tc>
        <w:tc>
          <w:tcPr>
            <w:tcW w:w="465" w:type="pct"/>
          </w:tcPr>
          <w:p w14:paraId="6CF958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1,242</w:t>
            </w:r>
          </w:p>
        </w:tc>
        <w:tc>
          <w:tcPr>
            <w:tcW w:w="454" w:type="pct"/>
          </w:tcPr>
          <w:p w14:paraId="34D124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66167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-797,21</w:t>
            </w:r>
          </w:p>
        </w:tc>
        <w:tc>
          <w:tcPr>
            <w:tcW w:w="359" w:type="pct"/>
          </w:tcPr>
          <w:p w14:paraId="71C9DD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-797,21</w:t>
            </w:r>
          </w:p>
        </w:tc>
        <w:tc>
          <w:tcPr>
            <w:tcW w:w="372" w:type="pct"/>
          </w:tcPr>
          <w:p w14:paraId="6837B9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827,31</w:t>
            </w:r>
          </w:p>
        </w:tc>
        <w:tc>
          <w:tcPr>
            <w:tcW w:w="408" w:type="pct"/>
          </w:tcPr>
          <w:p w14:paraId="3CC60B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-1,557</w:t>
            </w:r>
          </w:p>
        </w:tc>
        <w:tc>
          <w:tcPr>
            <w:tcW w:w="408" w:type="pct"/>
          </w:tcPr>
          <w:p w14:paraId="14B2C4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-3,730</w:t>
            </w:r>
          </w:p>
        </w:tc>
      </w:tr>
      <w:tr w:rsidR="00C04332" w14:paraId="19462FB3" w14:textId="77777777" w:rsidTr="00C04332">
        <w:tc>
          <w:tcPr>
            <w:tcW w:w="371" w:type="pct"/>
          </w:tcPr>
          <w:p w14:paraId="29C15C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2099,71</w:t>
            </w:r>
          </w:p>
        </w:tc>
        <w:tc>
          <w:tcPr>
            <w:tcW w:w="521" w:type="pct"/>
          </w:tcPr>
          <w:p w14:paraId="7A07BE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52,53</w:t>
            </w:r>
          </w:p>
        </w:tc>
        <w:tc>
          <w:tcPr>
            <w:tcW w:w="470" w:type="pct"/>
          </w:tcPr>
          <w:p w14:paraId="161785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127,11</w:t>
            </w:r>
          </w:p>
        </w:tc>
        <w:tc>
          <w:tcPr>
            <w:tcW w:w="370" w:type="pct"/>
          </w:tcPr>
          <w:p w14:paraId="1F7BF2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1575,09</w:t>
            </w:r>
          </w:p>
        </w:tc>
        <w:tc>
          <w:tcPr>
            <w:tcW w:w="445" w:type="pct"/>
          </w:tcPr>
          <w:p w14:paraId="712195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2,990</w:t>
            </w:r>
          </w:p>
        </w:tc>
        <w:tc>
          <w:tcPr>
            <w:tcW w:w="465" w:type="pct"/>
          </w:tcPr>
          <w:p w14:paraId="307FA1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1,268</w:t>
            </w:r>
          </w:p>
        </w:tc>
        <w:tc>
          <w:tcPr>
            <w:tcW w:w="454" w:type="pct"/>
          </w:tcPr>
          <w:p w14:paraId="2B5207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5011C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-812,30</w:t>
            </w:r>
          </w:p>
        </w:tc>
        <w:tc>
          <w:tcPr>
            <w:tcW w:w="359" w:type="pct"/>
          </w:tcPr>
          <w:p w14:paraId="16B072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-812,30</w:t>
            </w:r>
          </w:p>
        </w:tc>
        <w:tc>
          <w:tcPr>
            <w:tcW w:w="372" w:type="pct"/>
          </w:tcPr>
          <w:p w14:paraId="0A3619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847,02</w:t>
            </w:r>
          </w:p>
        </w:tc>
        <w:tc>
          <w:tcPr>
            <w:tcW w:w="408" w:type="pct"/>
          </w:tcPr>
          <w:p w14:paraId="5878A7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-2,944</w:t>
            </w:r>
          </w:p>
        </w:tc>
        <w:tc>
          <w:tcPr>
            <w:tcW w:w="408" w:type="pct"/>
          </w:tcPr>
          <w:p w14:paraId="27B657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-0,646</w:t>
            </w:r>
          </w:p>
        </w:tc>
      </w:tr>
      <w:tr w:rsidR="00C04332" w14:paraId="7B701C1F"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4A093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2115,30</w:t>
            </w:r>
          </w:p>
        </w:tc>
        <w:tc>
          <w:tcPr>
            <w:tcW w:w="521" w:type="pct"/>
          </w:tcPr>
          <w:p w14:paraId="0F5065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51,53</w:t>
            </w:r>
          </w:p>
        </w:tc>
        <w:tc>
          <w:tcPr>
            <w:tcW w:w="470" w:type="pct"/>
          </w:tcPr>
          <w:p w14:paraId="1A5276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128,56</w:t>
            </w:r>
          </w:p>
        </w:tc>
        <w:tc>
          <w:tcPr>
            <w:tcW w:w="370" w:type="pct"/>
          </w:tcPr>
          <w:p w14:paraId="689BE3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1584,69</w:t>
            </w:r>
          </w:p>
        </w:tc>
        <w:tc>
          <w:tcPr>
            <w:tcW w:w="445" w:type="pct"/>
          </w:tcPr>
          <w:p w14:paraId="3F73C0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2,922</w:t>
            </w:r>
          </w:p>
        </w:tc>
        <w:tc>
          <w:tcPr>
            <w:tcW w:w="465" w:type="pct"/>
          </w:tcPr>
          <w:p w14:paraId="56B0AD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1,280</w:t>
            </w:r>
          </w:p>
        </w:tc>
        <w:tc>
          <w:tcPr>
            <w:tcW w:w="454" w:type="pct"/>
          </w:tcPr>
          <w:p w14:paraId="530209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04490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-819,83</w:t>
            </w:r>
          </w:p>
        </w:tc>
        <w:tc>
          <w:tcPr>
            <w:tcW w:w="359" w:type="pct"/>
          </w:tcPr>
          <w:p w14:paraId="317808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-819,83</w:t>
            </w:r>
          </w:p>
        </w:tc>
        <w:tc>
          <w:tcPr>
            <w:tcW w:w="372" w:type="pct"/>
          </w:tcPr>
          <w:p w14:paraId="64DC60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856,72</w:t>
            </w:r>
          </w:p>
        </w:tc>
        <w:tc>
          <w:tcPr>
            <w:tcW w:w="408" w:type="pct"/>
          </w:tcPr>
          <w:p w14:paraId="755DEE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-1,924</w:t>
            </w:r>
          </w:p>
        </w:tc>
        <w:tc>
          <w:tcPr>
            <w:tcW w:w="408" w:type="pct"/>
          </w:tcPr>
          <w:p w14:paraId="2F8AD0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w:t>
            </w:r>
          </w:p>
        </w:tc>
      </w:tr>
      <w:tr w:rsidR="00C04332" w14:paraId="591C6497" w14:textId="77777777" w:rsidTr="00C04332">
        <w:tc>
          <w:tcPr>
            <w:tcW w:w="371" w:type="pct"/>
          </w:tcPr>
          <w:p w14:paraId="16F3BC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2130,56</w:t>
            </w:r>
          </w:p>
        </w:tc>
        <w:tc>
          <w:tcPr>
            <w:tcW w:w="521" w:type="pct"/>
          </w:tcPr>
          <w:p w14:paraId="1F8458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50,57</w:t>
            </w:r>
          </w:p>
        </w:tc>
        <w:tc>
          <w:tcPr>
            <w:tcW w:w="470" w:type="pct"/>
          </w:tcPr>
          <w:p w14:paraId="3353BB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130,01</w:t>
            </w:r>
          </w:p>
        </w:tc>
        <w:tc>
          <w:tcPr>
            <w:tcW w:w="370" w:type="pct"/>
          </w:tcPr>
          <w:p w14:paraId="2E41D4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1594,28</w:t>
            </w:r>
          </w:p>
        </w:tc>
        <w:tc>
          <w:tcPr>
            <w:tcW w:w="445" w:type="pct"/>
          </w:tcPr>
          <w:p w14:paraId="2E920E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2,911</w:t>
            </w:r>
          </w:p>
        </w:tc>
        <w:tc>
          <w:tcPr>
            <w:tcW w:w="465" w:type="pct"/>
          </w:tcPr>
          <w:p w14:paraId="343376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1,292</w:t>
            </w:r>
          </w:p>
        </w:tc>
        <w:tc>
          <w:tcPr>
            <w:tcW w:w="454" w:type="pct"/>
          </w:tcPr>
          <w:p w14:paraId="3558C6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9CA12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-827,35</w:t>
            </w:r>
          </w:p>
        </w:tc>
        <w:tc>
          <w:tcPr>
            <w:tcW w:w="359" w:type="pct"/>
          </w:tcPr>
          <w:p w14:paraId="48306D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-827,35</w:t>
            </w:r>
          </w:p>
        </w:tc>
        <w:tc>
          <w:tcPr>
            <w:tcW w:w="372" w:type="pct"/>
          </w:tcPr>
          <w:p w14:paraId="04EE6B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865,91</w:t>
            </w:r>
          </w:p>
        </w:tc>
        <w:tc>
          <w:tcPr>
            <w:tcW w:w="408" w:type="pct"/>
          </w:tcPr>
          <w:p w14:paraId="49ADAB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-1,887</w:t>
            </w:r>
          </w:p>
        </w:tc>
        <w:tc>
          <w:tcPr>
            <w:tcW w:w="408" w:type="pct"/>
          </w:tcPr>
          <w:p w14:paraId="26A669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2,851</w:t>
            </w:r>
          </w:p>
        </w:tc>
      </w:tr>
      <w:tr w:rsidR="00C04332" w14:paraId="08CBFD0D"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14BDE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2144,94</w:t>
            </w:r>
          </w:p>
        </w:tc>
        <w:tc>
          <w:tcPr>
            <w:tcW w:w="521" w:type="pct"/>
          </w:tcPr>
          <w:p w14:paraId="46B238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50,74</w:t>
            </w:r>
          </w:p>
        </w:tc>
        <w:tc>
          <w:tcPr>
            <w:tcW w:w="470" w:type="pct"/>
          </w:tcPr>
          <w:p w14:paraId="3E2A99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131,27</w:t>
            </w:r>
          </w:p>
        </w:tc>
        <w:tc>
          <w:tcPr>
            <w:tcW w:w="370" w:type="pct"/>
          </w:tcPr>
          <w:p w14:paraId="033D00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1603,40</w:t>
            </w:r>
          </w:p>
        </w:tc>
        <w:tc>
          <w:tcPr>
            <w:tcW w:w="445" w:type="pct"/>
          </w:tcPr>
          <w:p w14:paraId="565763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2,064</w:t>
            </w:r>
          </w:p>
        </w:tc>
        <w:tc>
          <w:tcPr>
            <w:tcW w:w="465" w:type="pct"/>
          </w:tcPr>
          <w:p w14:paraId="71997B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1,297</w:t>
            </w:r>
          </w:p>
        </w:tc>
        <w:tc>
          <w:tcPr>
            <w:tcW w:w="454" w:type="pct"/>
          </w:tcPr>
          <w:p w14:paraId="28270F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D9D6F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-834,59</w:t>
            </w:r>
          </w:p>
        </w:tc>
        <w:tc>
          <w:tcPr>
            <w:tcW w:w="359" w:type="pct"/>
          </w:tcPr>
          <w:p w14:paraId="1BD2D3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-834,59</w:t>
            </w:r>
          </w:p>
        </w:tc>
        <w:tc>
          <w:tcPr>
            <w:tcW w:w="372" w:type="pct"/>
          </w:tcPr>
          <w:p w14:paraId="01FAA6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874,35</w:t>
            </w:r>
          </w:p>
        </w:tc>
        <w:tc>
          <w:tcPr>
            <w:tcW w:w="408" w:type="pct"/>
          </w:tcPr>
          <w:p w14:paraId="07D927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0,355</w:t>
            </w:r>
          </w:p>
        </w:tc>
        <w:tc>
          <w:tcPr>
            <w:tcW w:w="408" w:type="pct"/>
          </w:tcPr>
          <w:p w14:paraId="30C175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2,629</w:t>
            </w:r>
          </w:p>
        </w:tc>
      </w:tr>
      <w:tr w:rsidR="00C04332" w14:paraId="509A9109" w14:textId="77777777" w:rsidTr="00C04332">
        <w:tc>
          <w:tcPr>
            <w:tcW w:w="371" w:type="pct"/>
          </w:tcPr>
          <w:p w14:paraId="14B7A1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2173,16</w:t>
            </w:r>
          </w:p>
        </w:tc>
        <w:tc>
          <w:tcPr>
            <w:tcW w:w="521" w:type="pct"/>
          </w:tcPr>
          <w:p w14:paraId="63B959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50,78</w:t>
            </w:r>
          </w:p>
        </w:tc>
        <w:tc>
          <w:tcPr>
            <w:tcW w:w="470" w:type="pct"/>
          </w:tcPr>
          <w:p w14:paraId="58B35B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130,12</w:t>
            </w:r>
          </w:p>
        </w:tc>
        <w:tc>
          <w:tcPr>
            <w:tcW w:w="370" w:type="pct"/>
          </w:tcPr>
          <w:p w14:paraId="73C229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1621,25</w:t>
            </w:r>
          </w:p>
        </w:tc>
        <w:tc>
          <w:tcPr>
            <w:tcW w:w="445" w:type="pct"/>
          </w:tcPr>
          <w:p w14:paraId="7AAC06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0,948</w:t>
            </w:r>
          </w:p>
        </w:tc>
        <w:tc>
          <w:tcPr>
            <w:tcW w:w="465" w:type="pct"/>
          </w:tcPr>
          <w:p w14:paraId="3486D3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1,292</w:t>
            </w:r>
          </w:p>
        </w:tc>
        <w:tc>
          <w:tcPr>
            <w:tcW w:w="454" w:type="pct"/>
          </w:tcPr>
          <w:p w14:paraId="337E41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DB259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-848,84</w:t>
            </w:r>
          </w:p>
        </w:tc>
        <w:tc>
          <w:tcPr>
            <w:tcW w:w="359" w:type="pct"/>
          </w:tcPr>
          <w:p w14:paraId="0E2C4A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-848,84</w:t>
            </w:r>
          </w:p>
        </w:tc>
        <w:tc>
          <w:tcPr>
            <w:tcW w:w="372" w:type="pct"/>
          </w:tcPr>
          <w:p w14:paraId="543F0D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890,92</w:t>
            </w:r>
          </w:p>
        </w:tc>
        <w:tc>
          <w:tcPr>
            <w:tcW w:w="408" w:type="pct"/>
          </w:tcPr>
          <w:p w14:paraId="120889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0,043</w:t>
            </w:r>
          </w:p>
        </w:tc>
        <w:tc>
          <w:tcPr>
            <w:tcW w:w="408" w:type="pct"/>
          </w:tcPr>
          <w:p w14:paraId="6C8F4D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-1,223</w:t>
            </w:r>
          </w:p>
        </w:tc>
      </w:tr>
      <w:tr w:rsidR="00C04332" w14:paraId="182CFCB5"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54BAED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2198,20</w:t>
            </w:r>
          </w:p>
        </w:tc>
        <w:tc>
          <w:tcPr>
            <w:tcW w:w="521" w:type="pct"/>
          </w:tcPr>
          <w:p w14:paraId="22454C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50,67</w:t>
            </w:r>
          </w:p>
        </w:tc>
        <w:tc>
          <w:tcPr>
            <w:tcW w:w="470" w:type="pct"/>
          </w:tcPr>
          <w:p w14:paraId="57834A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129,89</w:t>
            </w:r>
          </w:p>
        </w:tc>
        <w:tc>
          <w:tcPr>
            <w:tcW w:w="370" w:type="pct"/>
          </w:tcPr>
          <w:p w14:paraId="62D721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1637,10</w:t>
            </w:r>
          </w:p>
        </w:tc>
        <w:tc>
          <w:tcPr>
            <w:tcW w:w="445" w:type="pct"/>
          </w:tcPr>
          <w:p w14:paraId="722B55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0,251</w:t>
            </w:r>
          </w:p>
        </w:tc>
        <w:tc>
          <w:tcPr>
            <w:tcW w:w="465" w:type="pct"/>
          </w:tcPr>
          <w:p w14:paraId="037A15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1,280</w:t>
            </w:r>
          </w:p>
        </w:tc>
        <w:tc>
          <w:tcPr>
            <w:tcW w:w="454" w:type="pct"/>
          </w:tcPr>
          <w:p w14:paraId="7D9FC7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5B73D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-861,30</w:t>
            </w:r>
          </w:p>
        </w:tc>
        <w:tc>
          <w:tcPr>
            <w:tcW w:w="359" w:type="pct"/>
          </w:tcPr>
          <w:p w14:paraId="11B754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-861,30</w:t>
            </w:r>
          </w:p>
        </w:tc>
        <w:tc>
          <w:tcPr>
            <w:tcW w:w="372" w:type="pct"/>
          </w:tcPr>
          <w:p w14:paraId="413BBA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905,77</w:t>
            </w:r>
          </w:p>
        </w:tc>
        <w:tc>
          <w:tcPr>
            <w:tcW w:w="408" w:type="pct"/>
          </w:tcPr>
          <w:p w14:paraId="2B5D25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-0,132</w:t>
            </w:r>
          </w:p>
        </w:tc>
        <w:tc>
          <w:tcPr>
            <w:tcW w:w="408" w:type="pct"/>
          </w:tcPr>
          <w:p w14:paraId="2F818D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-0,276</w:t>
            </w:r>
          </w:p>
        </w:tc>
      </w:tr>
      <w:tr w:rsidR="00C04332" w14:paraId="5239CF58" w14:textId="77777777" w:rsidTr="00C04332">
        <w:tc>
          <w:tcPr>
            <w:tcW w:w="371" w:type="pct"/>
          </w:tcPr>
          <w:p w14:paraId="10E76A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2201,81</w:t>
            </w:r>
          </w:p>
        </w:tc>
        <w:tc>
          <w:tcPr>
            <w:tcW w:w="521" w:type="pct"/>
          </w:tcPr>
          <w:p w14:paraId="18FD97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50,65</w:t>
            </w:r>
          </w:p>
        </w:tc>
        <w:tc>
          <w:tcPr>
            <w:tcW w:w="470" w:type="pct"/>
          </w:tcPr>
          <w:p w14:paraId="53BA68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129,86</w:t>
            </w:r>
          </w:p>
        </w:tc>
        <w:tc>
          <w:tcPr>
            <w:tcW w:w="370" w:type="pct"/>
          </w:tcPr>
          <w:p w14:paraId="313A0F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1639,39</w:t>
            </w:r>
          </w:p>
        </w:tc>
        <w:tc>
          <w:tcPr>
            <w:tcW w:w="445" w:type="pct"/>
          </w:tcPr>
          <w:p w14:paraId="1B6D08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0,255</w:t>
            </w:r>
          </w:p>
        </w:tc>
        <w:tc>
          <w:tcPr>
            <w:tcW w:w="465" w:type="pct"/>
          </w:tcPr>
          <w:p w14:paraId="40E938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1,279</w:t>
            </w:r>
          </w:p>
        </w:tc>
        <w:tc>
          <w:tcPr>
            <w:tcW w:w="454" w:type="pct"/>
          </w:tcPr>
          <w:p w14:paraId="4E175D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15B92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-863,09</w:t>
            </w:r>
          </w:p>
        </w:tc>
        <w:tc>
          <w:tcPr>
            <w:tcW w:w="359" w:type="pct"/>
          </w:tcPr>
          <w:p w14:paraId="610678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-863,09</w:t>
            </w:r>
          </w:p>
        </w:tc>
        <w:tc>
          <w:tcPr>
            <w:tcW w:w="372" w:type="pct"/>
          </w:tcPr>
          <w:p w14:paraId="505C76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907,91</w:t>
            </w:r>
          </w:p>
        </w:tc>
        <w:tc>
          <w:tcPr>
            <w:tcW w:w="408" w:type="pct"/>
          </w:tcPr>
          <w:p w14:paraId="064377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-0,166</w:t>
            </w:r>
          </w:p>
        </w:tc>
        <w:tc>
          <w:tcPr>
            <w:tcW w:w="408" w:type="pct"/>
          </w:tcPr>
          <w:p w14:paraId="655A3F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-0,249</w:t>
            </w:r>
          </w:p>
        </w:tc>
      </w:tr>
      <w:tr w:rsidR="00C04332" w14:paraId="12AC89F4"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0ED453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2230,67</w:t>
            </w:r>
          </w:p>
        </w:tc>
        <w:tc>
          <w:tcPr>
            <w:tcW w:w="521" w:type="pct"/>
          </w:tcPr>
          <w:p w14:paraId="028BFC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50,10</w:t>
            </w:r>
          </w:p>
        </w:tc>
        <w:tc>
          <w:tcPr>
            <w:tcW w:w="470" w:type="pct"/>
          </w:tcPr>
          <w:p w14:paraId="4F5235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127,69</w:t>
            </w:r>
          </w:p>
        </w:tc>
        <w:tc>
          <w:tcPr>
            <w:tcW w:w="370" w:type="pct"/>
          </w:tcPr>
          <w:p w14:paraId="1FDF20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1657,79</w:t>
            </w:r>
          </w:p>
        </w:tc>
        <w:tc>
          <w:tcPr>
            <w:tcW w:w="445" w:type="pct"/>
          </w:tcPr>
          <w:p w14:paraId="4DEDB6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1,829</w:t>
            </w:r>
          </w:p>
        </w:tc>
        <w:tc>
          <w:tcPr>
            <w:tcW w:w="465" w:type="pct"/>
          </w:tcPr>
          <w:p w14:paraId="337B24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1,286</w:t>
            </w:r>
          </w:p>
        </w:tc>
        <w:tc>
          <w:tcPr>
            <w:tcW w:w="454" w:type="pct"/>
          </w:tcPr>
          <w:p w14:paraId="164253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97FDE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-877,01</w:t>
            </w:r>
          </w:p>
        </w:tc>
        <w:tc>
          <w:tcPr>
            <w:tcW w:w="359" w:type="pct"/>
          </w:tcPr>
          <w:p w14:paraId="098A3C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-877,01</w:t>
            </w:r>
          </w:p>
        </w:tc>
        <w:tc>
          <w:tcPr>
            <w:tcW w:w="372" w:type="pct"/>
          </w:tcPr>
          <w:p w14:paraId="1735C8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925,24</w:t>
            </w:r>
          </w:p>
        </w:tc>
        <w:tc>
          <w:tcPr>
            <w:tcW w:w="408" w:type="pct"/>
          </w:tcPr>
          <w:p w14:paraId="055F76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-0,572</w:t>
            </w:r>
          </w:p>
        </w:tc>
        <w:tc>
          <w:tcPr>
            <w:tcW w:w="408" w:type="pct"/>
          </w:tcPr>
          <w:p w14:paraId="3A3EB4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-2,256</w:t>
            </w:r>
          </w:p>
        </w:tc>
      </w:tr>
      <w:tr w:rsidR="00C04332" w14:paraId="7F5AA027" w14:textId="77777777" w:rsidTr="00C04332">
        <w:tc>
          <w:tcPr>
            <w:tcW w:w="371" w:type="pct"/>
          </w:tcPr>
          <w:p w14:paraId="003514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2259,55</w:t>
            </w:r>
          </w:p>
        </w:tc>
        <w:tc>
          <w:tcPr>
            <w:tcW w:w="521" w:type="pct"/>
          </w:tcPr>
          <w:p w14:paraId="0F4F42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48,83</w:t>
            </w:r>
          </w:p>
        </w:tc>
        <w:tc>
          <w:tcPr>
            <w:tcW w:w="470" w:type="pct"/>
          </w:tcPr>
          <w:p w14:paraId="6EBE3F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123,45</w:t>
            </w:r>
          </w:p>
        </w:tc>
        <w:tc>
          <w:tcPr>
            <w:tcW w:w="370" w:type="pct"/>
          </w:tcPr>
          <w:p w14:paraId="1395A5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1676,57</w:t>
            </w:r>
          </w:p>
        </w:tc>
        <w:tc>
          <w:tcPr>
            <w:tcW w:w="445" w:type="pct"/>
          </w:tcPr>
          <w:p w14:paraId="6EEDD5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3,597</w:t>
            </w:r>
          </w:p>
        </w:tc>
        <w:tc>
          <w:tcPr>
            <w:tcW w:w="465" w:type="pct"/>
          </w:tcPr>
          <w:p w14:paraId="351EFE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1,315</w:t>
            </w:r>
          </w:p>
        </w:tc>
        <w:tc>
          <w:tcPr>
            <w:tcW w:w="454" w:type="pct"/>
          </w:tcPr>
          <w:p w14:paraId="0115FA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32942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-889,78</w:t>
            </w:r>
          </w:p>
        </w:tc>
        <w:tc>
          <w:tcPr>
            <w:tcW w:w="359" w:type="pct"/>
          </w:tcPr>
          <w:p w14:paraId="20EE5D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-889,78</w:t>
            </w:r>
          </w:p>
        </w:tc>
        <w:tc>
          <w:tcPr>
            <w:tcW w:w="372" w:type="pct"/>
          </w:tcPr>
          <w:p w14:paraId="7375A2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943,08</w:t>
            </w:r>
          </w:p>
        </w:tc>
        <w:tc>
          <w:tcPr>
            <w:tcW w:w="408" w:type="pct"/>
          </w:tcPr>
          <w:p w14:paraId="02F576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-1,319</w:t>
            </w:r>
          </w:p>
        </w:tc>
        <w:tc>
          <w:tcPr>
            <w:tcW w:w="408" w:type="pct"/>
          </w:tcPr>
          <w:p w14:paraId="1DC3E5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-4,404</w:t>
            </w:r>
          </w:p>
        </w:tc>
      </w:tr>
      <w:tr w:rsidR="00C04332" w14:paraId="11181C80"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52BF04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2288,13</w:t>
            </w:r>
          </w:p>
        </w:tc>
        <w:tc>
          <w:tcPr>
            <w:tcW w:w="521" w:type="pct"/>
          </w:tcPr>
          <w:p w14:paraId="0519F1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46,82</w:t>
            </w:r>
          </w:p>
        </w:tc>
        <w:tc>
          <w:tcPr>
            <w:tcW w:w="470" w:type="pct"/>
          </w:tcPr>
          <w:p w14:paraId="4F4D4A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121,38</w:t>
            </w:r>
          </w:p>
        </w:tc>
        <w:tc>
          <w:tcPr>
            <w:tcW w:w="370" w:type="pct"/>
          </w:tcPr>
          <w:p w14:paraId="633DBE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1695,76</w:t>
            </w:r>
          </w:p>
        </w:tc>
        <w:tc>
          <w:tcPr>
            <w:tcW w:w="445" w:type="pct"/>
          </w:tcPr>
          <w:p w14:paraId="52B2BF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2,654</w:t>
            </w:r>
          </w:p>
        </w:tc>
        <w:tc>
          <w:tcPr>
            <w:tcW w:w="465" w:type="pct"/>
          </w:tcPr>
          <w:p w14:paraId="2E6FBC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1,332</w:t>
            </w:r>
          </w:p>
        </w:tc>
        <w:tc>
          <w:tcPr>
            <w:tcW w:w="454" w:type="pct"/>
          </w:tcPr>
          <w:p w14:paraId="0FAE52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D9B9E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-901,14</w:t>
            </w:r>
          </w:p>
        </w:tc>
        <w:tc>
          <w:tcPr>
            <w:tcW w:w="359" w:type="pct"/>
          </w:tcPr>
          <w:p w14:paraId="4628A5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-901,14</w:t>
            </w:r>
          </w:p>
        </w:tc>
        <w:tc>
          <w:tcPr>
            <w:tcW w:w="372" w:type="pct"/>
          </w:tcPr>
          <w:p w14:paraId="20669B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960,95</w:t>
            </w:r>
          </w:p>
        </w:tc>
        <w:tc>
          <w:tcPr>
            <w:tcW w:w="408" w:type="pct"/>
          </w:tcPr>
          <w:p w14:paraId="1B6C50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-2,110</w:t>
            </w:r>
          </w:p>
        </w:tc>
        <w:tc>
          <w:tcPr>
            <w:tcW w:w="408" w:type="pct"/>
          </w:tcPr>
          <w:p w14:paraId="25643A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-2,173</w:t>
            </w:r>
          </w:p>
        </w:tc>
      </w:tr>
      <w:tr w:rsidR="00C04332" w14:paraId="4BE6E5C7" w14:textId="77777777" w:rsidTr="00C04332">
        <w:tc>
          <w:tcPr>
            <w:tcW w:w="371" w:type="pct"/>
          </w:tcPr>
          <w:p w14:paraId="650A19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2322,59</w:t>
            </w:r>
          </w:p>
        </w:tc>
        <w:tc>
          <w:tcPr>
            <w:tcW w:w="521" w:type="pct"/>
          </w:tcPr>
          <w:p w14:paraId="4F876D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42,98</w:t>
            </w:r>
          </w:p>
        </w:tc>
        <w:tc>
          <w:tcPr>
            <w:tcW w:w="470" w:type="pct"/>
          </w:tcPr>
          <w:p w14:paraId="19799F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122,22</w:t>
            </w:r>
          </w:p>
        </w:tc>
        <w:tc>
          <w:tcPr>
            <w:tcW w:w="370" w:type="pct"/>
          </w:tcPr>
          <w:p w14:paraId="69D9B1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1720,16</w:t>
            </w:r>
          </w:p>
        </w:tc>
        <w:tc>
          <w:tcPr>
            <w:tcW w:w="445" w:type="pct"/>
          </w:tcPr>
          <w:p w14:paraId="5F6C8B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3,383</w:t>
            </w:r>
          </w:p>
        </w:tc>
        <w:tc>
          <w:tcPr>
            <w:tcW w:w="465" w:type="pct"/>
          </w:tcPr>
          <w:p w14:paraId="622B42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1,363</w:t>
            </w:r>
          </w:p>
        </w:tc>
        <w:tc>
          <w:tcPr>
            <w:tcW w:w="454" w:type="pct"/>
          </w:tcPr>
          <w:p w14:paraId="30B09D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A0D8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-913,95</w:t>
            </w:r>
          </w:p>
        </w:tc>
        <w:tc>
          <w:tcPr>
            <w:tcW w:w="359" w:type="pct"/>
          </w:tcPr>
          <w:p w14:paraId="6FAE87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-913,95</w:t>
            </w:r>
          </w:p>
        </w:tc>
        <w:tc>
          <w:tcPr>
            <w:tcW w:w="372" w:type="pct"/>
          </w:tcPr>
          <w:p w14:paraId="158231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981,62</w:t>
            </w:r>
          </w:p>
        </w:tc>
        <w:tc>
          <w:tcPr>
            <w:tcW w:w="408" w:type="pct"/>
          </w:tcPr>
          <w:p w14:paraId="3EC1A8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-3,343</w:t>
            </w:r>
          </w:p>
        </w:tc>
        <w:tc>
          <w:tcPr>
            <w:tcW w:w="408" w:type="pct"/>
          </w:tcPr>
          <w:p w14:paraId="2666AC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0,731</w:t>
            </w:r>
          </w:p>
        </w:tc>
      </w:tr>
      <w:tr w:rsidR="00C04332" w14:paraId="74BA129F"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7409D1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2331,50</w:t>
            </w:r>
          </w:p>
        </w:tc>
        <w:tc>
          <w:tcPr>
            <w:tcW w:w="521" w:type="pct"/>
          </w:tcPr>
          <w:p w14:paraId="37A667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42,48</w:t>
            </w:r>
          </w:p>
        </w:tc>
        <w:tc>
          <w:tcPr>
            <w:tcW w:w="470" w:type="pct"/>
          </w:tcPr>
          <w:p w14:paraId="05EAAE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122,70</w:t>
            </w:r>
          </w:p>
        </w:tc>
        <w:tc>
          <w:tcPr>
            <w:tcW w:w="370" w:type="pct"/>
          </w:tcPr>
          <w:p w14:paraId="172B8C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1726,71</w:t>
            </w:r>
          </w:p>
        </w:tc>
        <w:tc>
          <w:tcPr>
            <w:tcW w:w="445" w:type="pct"/>
          </w:tcPr>
          <w:p w14:paraId="7CB97C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2,009</w:t>
            </w:r>
          </w:p>
        </w:tc>
        <w:tc>
          <w:tcPr>
            <w:tcW w:w="465" w:type="pct"/>
          </w:tcPr>
          <w:p w14:paraId="72FAE1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1,365</w:t>
            </w:r>
          </w:p>
        </w:tc>
        <w:tc>
          <w:tcPr>
            <w:tcW w:w="454" w:type="pct"/>
          </w:tcPr>
          <w:p w14:paraId="1DB33F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08D11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-917,19</w:t>
            </w:r>
          </w:p>
        </w:tc>
        <w:tc>
          <w:tcPr>
            <w:tcW w:w="359" w:type="pct"/>
          </w:tcPr>
          <w:p w14:paraId="3EDD75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-917,19</w:t>
            </w:r>
          </w:p>
        </w:tc>
        <w:tc>
          <w:tcPr>
            <w:tcW w:w="372" w:type="pct"/>
          </w:tcPr>
          <w:p w14:paraId="50E49C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986,73</w:t>
            </w:r>
          </w:p>
        </w:tc>
        <w:tc>
          <w:tcPr>
            <w:tcW w:w="408" w:type="pct"/>
          </w:tcPr>
          <w:p w14:paraId="6D6639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-1,684</w:t>
            </w:r>
          </w:p>
        </w:tc>
        <w:tc>
          <w:tcPr>
            <w:tcW w:w="408" w:type="pct"/>
          </w:tcPr>
          <w:p w14:paraId="05CBC1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1,616</w:t>
            </w:r>
          </w:p>
        </w:tc>
      </w:tr>
      <w:tr w:rsidR="00C04332" w14:paraId="7F375345" w14:textId="77777777" w:rsidTr="00C04332">
        <w:tc>
          <w:tcPr>
            <w:tcW w:w="371" w:type="pct"/>
          </w:tcPr>
          <w:p w14:paraId="216944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2346,88</w:t>
            </w:r>
          </w:p>
        </w:tc>
        <w:tc>
          <w:tcPr>
            <w:tcW w:w="521" w:type="pct"/>
          </w:tcPr>
          <w:p w14:paraId="5E66EB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41,63</w:t>
            </w:r>
          </w:p>
        </w:tc>
        <w:tc>
          <w:tcPr>
            <w:tcW w:w="470" w:type="pct"/>
          </w:tcPr>
          <w:p w14:paraId="2D58BA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123,56</w:t>
            </w:r>
          </w:p>
        </w:tc>
        <w:tc>
          <w:tcPr>
            <w:tcW w:w="370" w:type="pct"/>
          </w:tcPr>
          <w:p w14:paraId="3FEEC7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1738,13</w:t>
            </w:r>
          </w:p>
        </w:tc>
        <w:tc>
          <w:tcPr>
            <w:tcW w:w="445" w:type="pct"/>
          </w:tcPr>
          <w:p w14:paraId="465EC8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2,003</w:t>
            </w:r>
          </w:p>
        </w:tc>
        <w:tc>
          <w:tcPr>
            <w:tcW w:w="465" w:type="pct"/>
          </w:tcPr>
          <w:p w14:paraId="3D3CDA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1,369</w:t>
            </w:r>
          </w:p>
        </w:tc>
        <w:tc>
          <w:tcPr>
            <w:tcW w:w="454" w:type="pct"/>
          </w:tcPr>
          <w:p w14:paraId="629E75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41D91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-922,82</w:t>
            </w:r>
          </w:p>
        </w:tc>
        <w:tc>
          <w:tcPr>
            <w:tcW w:w="359" w:type="pct"/>
          </w:tcPr>
          <w:p w14:paraId="2D63EE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-922,82</w:t>
            </w:r>
          </w:p>
        </w:tc>
        <w:tc>
          <w:tcPr>
            <w:tcW w:w="372" w:type="pct"/>
          </w:tcPr>
          <w:p w14:paraId="6DBC19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995,35</w:t>
            </w:r>
          </w:p>
        </w:tc>
        <w:tc>
          <w:tcPr>
            <w:tcW w:w="408" w:type="pct"/>
          </w:tcPr>
          <w:p w14:paraId="6438EF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-1,658</w:t>
            </w:r>
          </w:p>
        </w:tc>
        <w:tc>
          <w:tcPr>
            <w:tcW w:w="408" w:type="pct"/>
          </w:tcPr>
          <w:p w14:paraId="775B28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1,678</w:t>
            </w:r>
          </w:p>
        </w:tc>
      </w:tr>
      <w:tr w:rsidR="00C04332" w14:paraId="13094397"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088272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2375,22</w:t>
            </w:r>
          </w:p>
        </w:tc>
        <w:tc>
          <w:tcPr>
            <w:tcW w:w="521" w:type="pct"/>
          </w:tcPr>
          <w:p w14:paraId="0F6703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41,13</w:t>
            </w:r>
          </w:p>
        </w:tc>
        <w:tc>
          <w:tcPr>
            <w:tcW w:w="470" w:type="pct"/>
          </w:tcPr>
          <w:p w14:paraId="7DFE53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127,30</w:t>
            </w:r>
          </w:p>
        </w:tc>
        <w:tc>
          <w:tcPr>
            <w:tcW w:w="370" w:type="pct"/>
          </w:tcPr>
          <w:p w14:paraId="20D2E4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1759,39</w:t>
            </w:r>
          </w:p>
        </w:tc>
        <w:tc>
          <w:tcPr>
            <w:tcW w:w="445" w:type="pct"/>
          </w:tcPr>
          <w:p w14:paraId="5590DD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2,670</w:t>
            </w:r>
          </w:p>
        </w:tc>
        <w:tc>
          <w:tcPr>
            <w:tcW w:w="465" w:type="pct"/>
          </w:tcPr>
          <w:p w14:paraId="31856D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1,385</w:t>
            </w:r>
          </w:p>
        </w:tc>
        <w:tc>
          <w:tcPr>
            <w:tcW w:w="454" w:type="pct"/>
          </w:tcPr>
          <w:p w14:paraId="66B701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5B0D0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-933,68</w:t>
            </w:r>
          </w:p>
        </w:tc>
        <w:tc>
          <w:tcPr>
            <w:tcW w:w="359" w:type="pct"/>
          </w:tcPr>
          <w:p w14:paraId="3B444A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-933,68</w:t>
            </w:r>
          </w:p>
        </w:tc>
        <w:tc>
          <w:tcPr>
            <w:tcW w:w="372" w:type="pct"/>
          </w:tcPr>
          <w:p w14:paraId="45E951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1010,61</w:t>
            </w:r>
          </w:p>
        </w:tc>
        <w:tc>
          <w:tcPr>
            <w:tcW w:w="408" w:type="pct"/>
          </w:tcPr>
          <w:p w14:paraId="22D57F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-0,529</w:t>
            </w:r>
          </w:p>
        </w:tc>
        <w:tc>
          <w:tcPr>
            <w:tcW w:w="408" w:type="pct"/>
          </w:tcPr>
          <w:p w14:paraId="739415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3,959</w:t>
            </w:r>
          </w:p>
        </w:tc>
      </w:tr>
      <w:tr w:rsidR="00C04332" w14:paraId="3E10B32F" w14:textId="77777777" w:rsidTr="00C04332">
        <w:tc>
          <w:tcPr>
            <w:tcW w:w="371" w:type="pct"/>
          </w:tcPr>
          <w:p w14:paraId="6572AF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2404,22</w:t>
            </w:r>
          </w:p>
        </w:tc>
        <w:tc>
          <w:tcPr>
            <w:tcW w:w="521" w:type="pct"/>
          </w:tcPr>
          <w:p w14:paraId="7BD5E5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41,51</w:t>
            </w:r>
          </w:p>
        </w:tc>
        <w:tc>
          <w:tcPr>
            <w:tcW w:w="470" w:type="pct"/>
          </w:tcPr>
          <w:p w14:paraId="57D378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129,13</w:t>
            </w:r>
          </w:p>
        </w:tc>
        <w:tc>
          <w:tcPr>
            <w:tcW w:w="370" w:type="pct"/>
          </w:tcPr>
          <w:p w14:paraId="66CF68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1781,18</w:t>
            </w:r>
          </w:p>
        </w:tc>
        <w:tc>
          <w:tcPr>
            <w:tcW w:w="445" w:type="pct"/>
          </w:tcPr>
          <w:p w14:paraId="3DF86A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1,310</w:t>
            </w:r>
          </w:p>
        </w:tc>
        <w:tc>
          <w:tcPr>
            <w:tcW w:w="465" w:type="pct"/>
          </w:tcPr>
          <w:p w14:paraId="7E279C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1,384</w:t>
            </w:r>
          </w:p>
        </w:tc>
        <w:tc>
          <w:tcPr>
            <w:tcW w:w="454" w:type="pct"/>
          </w:tcPr>
          <w:p w14:paraId="50B6AD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B242E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-945,52</w:t>
            </w:r>
          </w:p>
        </w:tc>
        <w:tc>
          <w:tcPr>
            <w:tcW w:w="359" w:type="pct"/>
          </w:tcPr>
          <w:p w14:paraId="062B27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-945,52</w:t>
            </w:r>
          </w:p>
        </w:tc>
        <w:tc>
          <w:tcPr>
            <w:tcW w:w="372" w:type="pct"/>
          </w:tcPr>
          <w:p w14:paraId="408DBA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1025,66</w:t>
            </w:r>
          </w:p>
        </w:tc>
        <w:tc>
          <w:tcPr>
            <w:tcW w:w="408" w:type="pct"/>
          </w:tcPr>
          <w:p w14:paraId="18447B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0,393</w:t>
            </w:r>
          </w:p>
        </w:tc>
        <w:tc>
          <w:tcPr>
            <w:tcW w:w="408" w:type="pct"/>
          </w:tcPr>
          <w:p w14:paraId="162FAD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1,893</w:t>
            </w:r>
          </w:p>
        </w:tc>
      </w:tr>
      <w:tr w:rsidR="00C04332" w14:paraId="4D4319C6"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21B6EB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2415,30</w:t>
            </w:r>
          </w:p>
        </w:tc>
        <w:tc>
          <w:tcPr>
            <w:tcW w:w="521" w:type="pct"/>
          </w:tcPr>
          <w:p w14:paraId="017F81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41,58</w:t>
            </w:r>
          </w:p>
        </w:tc>
        <w:tc>
          <w:tcPr>
            <w:tcW w:w="470" w:type="pct"/>
          </w:tcPr>
          <w:p w14:paraId="13A8B5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129,68</w:t>
            </w:r>
          </w:p>
        </w:tc>
        <w:tc>
          <w:tcPr>
            <w:tcW w:w="370" w:type="pct"/>
          </w:tcPr>
          <w:p w14:paraId="4A5406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1789,47</w:t>
            </w:r>
          </w:p>
        </w:tc>
        <w:tc>
          <w:tcPr>
            <w:tcW w:w="445" w:type="pct"/>
          </w:tcPr>
          <w:p w14:paraId="14946B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1,006</w:t>
            </w:r>
          </w:p>
        </w:tc>
        <w:tc>
          <w:tcPr>
            <w:tcW w:w="465" w:type="pct"/>
          </w:tcPr>
          <w:p w14:paraId="1CECEB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1,382</w:t>
            </w:r>
          </w:p>
        </w:tc>
        <w:tc>
          <w:tcPr>
            <w:tcW w:w="454" w:type="pct"/>
          </w:tcPr>
          <w:p w14:paraId="48009F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B04AF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-950,19</w:t>
            </w:r>
          </w:p>
        </w:tc>
        <w:tc>
          <w:tcPr>
            <w:tcW w:w="359" w:type="pct"/>
          </w:tcPr>
          <w:p w14:paraId="5DDA12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-950,19</w:t>
            </w:r>
          </w:p>
        </w:tc>
        <w:tc>
          <w:tcPr>
            <w:tcW w:w="372" w:type="pct"/>
          </w:tcPr>
          <w:p w14:paraId="11FA66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1031,33</w:t>
            </w:r>
          </w:p>
        </w:tc>
        <w:tc>
          <w:tcPr>
            <w:tcW w:w="408" w:type="pct"/>
          </w:tcPr>
          <w:p w14:paraId="4E46D2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0,190</w:t>
            </w:r>
          </w:p>
        </w:tc>
        <w:tc>
          <w:tcPr>
            <w:tcW w:w="408" w:type="pct"/>
          </w:tcPr>
          <w:p w14:paraId="0E1817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1,489</w:t>
            </w:r>
          </w:p>
        </w:tc>
      </w:tr>
      <w:tr w:rsidR="00C04332" w14:paraId="4884F693" w14:textId="77777777" w:rsidTr="00C04332">
        <w:tc>
          <w:tcPr>
            <w:tcW w:w="371" w:type="pct"/>
          </w:tcPr>
          <w:p w14:paraId="2240A6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2432,90</w:t>
            </w:r>
          </w:p>
        </w:tc>
        <w:tc>
          <w:tcPr>
            <w:tcW w:w="521" w:type="pct"/>
          </w:tcPr>
          <w:p w14:paraId="253615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41,69</w:t>
            </w:r>
          </w:p>
        </w:tc>
        <w:tc>
          <w:tcPr>
            <w:tcW w:w="470" w:type="pct"/>
          </w:tcPr>
          <w:p w14:paraId="26E1CB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130,55</w:t>
            </w:r>
          </w:p>
        </w:tc>
        <w:tc>
          <w:tcPr>
            <w:tcW w:w="370" w:type="pct"/>
          </w:tcPr>
          <w:p w14:paraId="3F5518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1802,62</w:t>
            </w:r>
          </w:p>
        </w:tc>
        <w:tc>
          <w:tcPr>
            <w:tcW w:w="445" w:type="pct"/>
          </w:tcPr>
          <w:p w14:paraId="3E98A3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1,003</w:t>
            </w:r>
          </w:p>
        </w:tc>
        <w:tc>
          <w:tcPr>
            <w:tcW w:w="465" w:type="pct"/>
          </w:tcPr>
          <w:p w14:paraId="00D7E6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1,379</w:t>
            </w:r>
          </w:p>
        </w:tc>
        <w:tc>
          <w:tcPr>
            <w:tcW w:w="454" w:type="pct"/>
          </w:tcPr>
          <w:p w14:paraId="75A20D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4DE03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-957,72</w:t>
            </w:r>
          </w:p>
        </w:tc>
        <w:tc>
          <w:tcPr>
            <w:tcW w:w="359" w:type="pct"/>
          </w:tcPr>
          <w:p w14:paraId="3444B5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-957,72</w:t>
            </w:r>
          </w:p>
        </w:tc>
        <w:tc>
          <w:tcPr>
            <w:tcW w:w="372" w:type="pct"/>
          </w:tcPr>
          <w:p w14:paraId="4AE09F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1040,28</w:t>
            </w:r>
          </w:p>
        </w:tc>
        <w:tc>
          <w:tcPr>
            <w:tcW w:w="408" w:type="pct"/>
          </w:tcPr>
          <w:p w14:paraId="265613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0,188</w:t>
            </w:r>
          </w:p>
        </w:tc>
        <w:tc>
          <w:tcPr>
            <w:tcW w:w="408" w:type="pct"/>
          </w:tcPr>
          <w:p w14:paraId="4F3BE9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1,483</w:t>
            </w:r>
          </w:p>
        </w:tc>
      </w:tr>
      <w:tr w:rsidR="00C04332" w14:paraId="6C57DE8C"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2FF439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2461,89</w:t>
            </w:r>
          </w:p>
        </w:tc>
        <w:tc>
          <w:tcPr>
            <w:tcW w:w="521" w:type="pct"/>
          </w:tcPr>
          <w:p w14:paraId="474DA9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42,03</w:t>
            </w:r>
          </w:p>
        </w:tc>
        <w:tc>
          <w:tcPr>
            <w:tcW w:w="470" w:type="pct"/>
          </w:tcPr>
          <w:p w14:paraId="095F20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131,20</w:t>
            </w:r>
          </w:p>
        </w:tc>
        <w:tc>
          <w:tcPr>
            <w:tcW w:w="370" w:type="pct"/>
          </w:tcPr>
          <w:p w14:paraId="2180C8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1824,21</w:t>
            </w:r>
          </w:p>
        </w:tc>
        <w:tc>
          <w:tcPr>
            <w:tcW w:w="445" w:type="pct"/>
          </w:tcPr>
          <w:p w14:paraId="648D1A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c>
          <w:tcPr>
            <w:tcW w:w="465" w:type="pct"/>
          </w:tcPr>
          <w:p w14:paraId="144DE9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1,370</w:t>
            </w:r>
          </w:p>
        </w:tc>
        <w:tc>
          <w:tcPr>
            <w:tcW w:w="454" w:type="pct"/>
          </w:tcPr>
          <w:p w14:paraId="0C07C9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1C67C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-970,38</w:t>
            </w:r>
          </w:p>
        </w:tc>
        <w:tc>
          <w:tcPr>
            <w:tcW w:w="359" w:type="pct"/>
          </w:tcPr>
          <w:p w14:paraId="569FBB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-970,38</w:t>
            </w:r>
          </w:p>
        </w:tc>
        <w:tc>
          <w:tcPr>
            <w:tcW w:w="372" w:type="pct"/>
          </w:tcPr>
          <w:p w14:paraId="48FB85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1054,90</w:t>
            </w:r>
          </w:p>
        </w:tc>
        <w:tc>
          <w:tcPr>
            <w:tcW w:w="408" w:type="pct"/>
          </w:tcPr>
          <w:p w14:paraId="74374F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0,352</w:t>
            </w:r>
          </w:p>
        </w:tc>
        <w:tc>
          <w:tcPr>
            <w:tcW w:w="408" w:type="pct"/>
          </w:tcPr>
          <w:p w14:paraId="08FCFB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0,673</w:t>
            </w:r>
          </w:p>
        </w:tc>
      </w:tr>
      <w:tr w:rsidR="00C04332" w14:paraId="30C85F5B" w14:textId="77777777" w:rsidTr="00C04332">
        <w:tc>
          <w:tcPr>
            <w:tcW w:w="371" w:type="pct"/>
          </w:tcPr>
          <w:p w14:paraId="02018B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2490,42</w:t>
            </w:r>
          </w:p>
        </w:tc>
        <w:tc>
          <w:tcPr>
            <w:tcW w:w="521" w:type="pct"/>
          </w:tcPr>
          <w:p w14:paraId="105979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42,10</w:t>
            </w:r>
          </w:p>
        </w:tc>
        <w:tc>
          <w:tcPr>
            <w:tcW w:w="470" w:type="pct"/>
          </w:tcPr>
          <w:p w14:paraId="5396AF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130,89</w:t>
            </w:r>
          </w:p>
        </w:tc>
        <w:tc>
          <w:tcPr>
            <w:tcW w:w="370" w:type="pct"/>
          </w:tcPr>
          <w:p w14:paraId="56D181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1845,39</w:t>
            </w:r>
          </w:p>
        </w:tc>
        <w:tc>
          <w:tcPr>
            <w:tcW w:w="445" w:type="pct"/>
          </w:tcPr>
          <w:p w14:paraId="3E7191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0,230</w:t>
            </w:r>
          </w:p>
        </w:tc>
        <w:tc>
          <w:tcPr>
            <w:tcW w:w="465" w:type="pct"/>
          </w:tcPr>
          <w:p w14:paraId="25DFFF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1,357</w:t>
            </w:r>
          </w:p>
        </w:tc>
        <w:tc>
          <w:tcPr>
            <w:tcW w:w="454" w:type="pct"/>
          </w:tcPr>
          <w:p w14:paraId="1D5F8A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55E97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-982,93</w:t>
            </w:r>
          </w:p>
        </w:tc>
        <w:tc>
          <w:tcPr>
            <w:tcW w:w="359" w:type="pct"/>
          </w:tcPr>
          <w:p w14:paraId="48DC51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-982,93</w:t>
            </w:r>
          </w:p>
        </w:tc>
        <w:tc>
          <w:tcPr>
            <w:tcW w:w="372" w:type="pct"/>
          </w:tcPr>
          <w:p w14:paraId="472511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1069,32</w:t>
            </w:r>
          </w:p>
        </w:tc>
        <w:tc>
          <w:tcPr>
            <w:tcW w:w="408" w:type="pct"/>
          </w:tcPr>
          <w:p w14:paraId="740D4B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0,074</w:t>
            </w:r>
          </w:p>
        </w:tc>
        <w:tc>
          <w:tcPr>
            <w:tcW w:w="408" w:type="pct"/>
          </w:tcPr>
          <w:p w14:paraId="3D2433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-0,326</w:t>
            </w:r>
          </w:p>
        </w:tc>
      </w:tr>
      <w:tr w:rsidR="00C04332" w14:paraId="6177F968"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11FEFE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2519,56</w:t>
            </w:r>
          </w:p>
        </w:tc>
        <w:tc>
          <w:tcPr>
            <w:tcW w:w="521" w:type="pct"/>
          </w:tcPr>
          <w:p w14:paraId="7E80CE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42,12</w:t>
            </w:r>
          </w:p>
        </w:tc>
        <w:tc>
          <w:tcPr>
            <w:tcW w:w="470" w:type="pct"/>
          </w:tcPr>
          <w:p w14:paraId="2E7212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131,62</w:t>
            </w:r>
          </w:p>
        </w:tc>
        <w:tc>
          <w:tcPr>
            <w:tcW w:w="370" w:type="pct"/>
          </w:tcPr>
          <w:p w14:paraId="692D38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1867,01</w:t>
            </w:r>
          </w:p>
        </w:tc>
        <w:tc>
          <w:tcPr>
            <w:tcW w:w="445" w:type="pct"/>
          </w:tcPr>
          <w:p w14:paraId="06D1E4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0,504</w:t>
            </w:r>
          </w:p>
        </w:tc>
        <w:tc>
          <w:tcPr>
            <w:tcW w:w="465" w:type="pct"/>
          </w:tcPr>
          <w:p w14:paraId="3D3EAD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1,347</w:t>
            </w:r>
          </w:p>
        </w:tc>
        <w:tc>
          <w:tcPr>
            <w:tcW w:w="454" w:type="pct"/>
          </w:tcPr>
          <w:p w14:paraId="288443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529B2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-995,82</w:t>
            </w:r>
          </w:p>
        </w:tc>
        <w:tc>
          <w:tcPr>
            <w:tcW w:w="359" w:type="pct"/>
          </w:tcPr>
          <w:p w14:paraId="5BA4D2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-995,82</w:t>
            </w:r>
          </w:p>
        </w:tc>
        <w:tc>
          <w:tcPr>
            <w:tcW w:w="372" w:type="pct"/>
          </w:tcPr>
          <w:p w14:paraId="5D3C5D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1084,01</w:t>
            </w:r>
          </w:p>
        </w:tc>
        <w:tc>
          <w:tcPr>
            <w:tcW w:w="408" w:type="pct"/>
          </w:tcPr>
          <w:p w14:paraId="6FD474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0,021</w:t>
            </w:r>
          </w:p>
        </w:tc>
        <w:tc>
          <w:tcPr>
            <w:tcW w:w="408" w:type="pct"/>
          </w:tcPr>
          <w:p w14:paraId="448C9D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0,752</w:t>
            </w:r>
          </w:p>
        </w:tc>
      </w:tr>
      <w:tr w:rsidR="00C04332" w14:paraId="0AB4245B" w14:textId="77777777" w:rsidTr="00C04332">
        <w:tc>
          <w:tcPr>
            <w:tcW w:w="371" w:type="pct"/>
          </w:tcPr>
          <w:p w14:paraId="52A7ED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2548,20</w:t>
            </w:r>
          </w:p>
        </w:tc>
        <w:tc>
          <w:tcPr>
            <w:tcW w:w="521" w:type="pct"/>
          </w:tcPr>
          <w:p w14:paraId="0F61C9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42,05</w:t>
            </w:r>
          </w:p>
        </w:tc>
        <w:tc>
          <w:tcPr>
            <w:tcW w:w="470" w:type="pct"/>
          </w:tcPr>
          <w:p w14:paraId="357325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131,42</w:t>
            </w:r>
          </w:p>
        </w:tc>
        <w:tc>
          <w:tcPr>
            <w:tcW w:w="370" w:type="pct"/>
          </w:tcPr>
          <w:p w14:paraId="1D6114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1888,27</w:t>
            </w:r>
          </w:p>
        </w:tc>
        <w:tc>
          <w:tcPr>
            <w:tcW w:w="445" w:type="pct"/>
          </w:tcPr>
          <w:p w14:paraId="304B16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0,158</w:t>
            </w:r>
          </w:p>
        </w:tc>
        <w:tc>
          <w:tcPr>
            <w:tcW w:w="465" w:type="pct"/>
          </w:tcPr>
          <w:p w14:paraId="4BB00B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1,334</w:t>
            </w:r>
          </w:p>
        </w:tc>
        <w:tc>
          <w:tcPr>
            <w:tcW w:w="454" w:type="pct"/>
          </w:tcPr>
          <w:p w14:paraId="3BB65F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E6A6E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-1008,54</w:t>
            </w:r>
          </w:p>
        </w:tc>
        <w:tc>
          <w:tcPr>
            <w:tcW w:w="359" w:type="pct"/>
          </w:tcPr>
          <w:p w14:paraId="342AE9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-1008,54</w:t>
            </w:r>
          </w:p>
        </w:tc>
        <w:tc>
          <w:tcPr>
            <w:tcW w:w="372" w:type="pct"/>
          </w:tcPr>
          <w:p w14:paraId="6D3F35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1098,38</w:t>
            </w:r>
          </w:p>
        </w:tc>
        <w:tc>
          <w:tcPr>
            <w:tcW w:w="408" w:type="pct"/>
          </w:tcPr>
          <w:p w14:paraId="2CFD72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-0,073</w:t>
            </w:r>
          </w:p>
        </w:tc>
        <w:tc>
          <w:tcPr>
            <w:tcW w:w="408" w:type="pct"/>
          </w:tcPr>
          <w:p w14:paraId="122AB0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r>
      <w:tr w:rsidR="00C04332" w14:paraId="46023090"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BE371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2576,78</w:t>
            </w:r>
          </w:p>
        </w:tc>
        <w:tc>
          <w:tcPr>
            <w:tcW w:w="521" w:type="pct"/>
          </w:tcPr>
          <w:p w14:paraId="1F7D8F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42,59</w:t>
            </w:r>
          </w:p>
        </w:tc>
        <w:tc>
          <w:tcPr>
            <w:tcW w:w="470" w:type="pct"/>
          </w:tcPr>
          <w:p w14:paraId="2F0291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131,64</w:t>
            </w:r>
          </w:p>
        </w:tc>
        <w:tc>
          <w:tcPr>
            <w:tcW w:w="370" w:type="pct"/>
          </w:tcPr>
          <w:p w14:paraId="10988A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1909,40</w:t>
            </w:r>
          </w:p>
        </w:tc>
        <w:tc>
          <w:tcPr>
            <w:tcW w:w="445" w:type="pct"/>
          </w:tcPr>
          <w:p w14:paraId="47071E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0,588</w:t>
            </w:r>
          </w:p>
        </w:tc>
        <w:tc>
          <w:tcPr>
            <w:tcW w:w="465" w:type="pct"/>
          </w:tcPr>
          <w:p w14:paraId="7733B7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1,325</w:t>
            </w:r>
          </w:p>
        </w:tc>
        <w:tc>
          <w:tcPr>
            <w:tcW w:w="454" w:type="pct"/>
          </w:tcPr>
          <w:p w14:paraId="16104D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A7AFC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-1021,30</w:t>
            </w:r>
          </w:p>
        </w:tc>
        <w:tc>
          <w:tcPr>
            <w:tcW w:w="359" w:type="pct"/>
          </w:tcPr>
          <w:p w14:paraId="2B4106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-1021,30</w:t>
            </w:r>
          </w:p>
        </w:tc>
        <w:tc>
          <w:tcPr>
            <w:tcW w:w="372" w:type="pct"/>
          </w:tcPr>
          <w:p w14:paraId="7899FE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1112,79</w:t>
            </w:r>
          </w:p>
        </w:tc>
        <w:tc>
          <w:tcPr>
            <w:tcW w:w="408" w:type="pct"/>
          </w:tcPr>
          <w:p w14:paraId="46BBA2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0,567</w:t>
            </w:r>
          </w:p>
        </w:tc>
        <w:tc>
          <w:tcPr>
            <w:tcW w:w="408" w:type="pct"/>
          </w:tcPr>
          <w:p w14:paraId="2760C2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0,231</w:t>
            </w:r>
          </w:p>
        </w:tc>
      </w:tr>
      <w:tr w:rsidR="00C04332" w14:paraId="636485BE" w14:textId="77777777" w:rsidTr="00C04332">
        <w:tc>
          <w:tcPr>
            <w:tcW w:w="371" w:type="pct"/>
          </w:tcPr>
          <w:p w14:paraId="5D0DE0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2605,43</w:t>
            </w:r>
          </w:p>
        </w:tc>
        <w:tc>
          <w:tcPr>
            <w:tcW w:w="521" w:type="pct"/>
          </w:tcPr>
          <w:p w14:paraId="785B0C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42,57</w:t>
            </w:r>
          </w:p>
        </w:tc>
        <w:tc>
          <w:tcPr>
            <w:tcW w:w="470" w:type="pct"/>
          </w:tcPr>
          <w:p w14:paraId="57FA85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130,28</w:t>
            </w:r>
          </w:p>
        </w:tc>
        <w:tc>
          <w:tcPr>
            <w:tcW w:w="370" w:type="pct"/>
          </w:tcPr>
          <w:p w14:paraId="40E62F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1930,50</w:t>
            </w:r>
          </w:p>
        </w:tc>
        <w:tc>
          <w:tcPr>
            <w:tcW w:w="445" w:type="pct"/>
          </w:tcPr>
          <w:p w14:paraId="59C11D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0,964</w:t>
            </w:r>
          </w:p>
        </w:tc>
        <w:tc>
          <w:tcPr>
            <w:tcW w:w="465" w:type="pct"/>
          </w:tcPr>
          <w:p w14:paraId="608278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1,321</w:t>
            </w:r>
          </w:p>
        </w:tc>
        <w:tc>
          <w:tcPr>
            <w:tcW w:w="454" w:type="pct"/>
          </w:tcPr>
          <w:p w14:paraId="08583E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C59D6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-1034,01</w:t>
            </w:r>
          </w:p>
        </w:tc>
        <w:tc>
          <w:tcPr>
            <w:tcW w:w="359" w:type="pct"/>
          </w:tcPr>
          <w:p w14:paraId="5D98FC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-1034,01</w:t>
            </w:r>
          </w:p>
        </w:tc>
        <w:tc>
          <w:tcPr>
            <w:tcW w:w="372" w:type="pct"/>
          </w:tcPr>
          <w:p w14:paraId="511F7A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1127,42</w:t>
            </w:r>
          </w:p>
        </w:tc>
        <w:tc>
          <w:tcPr>
            <w:tcW w:w="408" w:type="pct"/>
          </w:tcPr>
          <w:p w14:paraId="3FA124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-0,021</w:t>
            </w:r>
          </w:p>
        </w:tc>
        <w:tc>
          <w:tcPr>
            <w:tcW w:w="408" w:type="pct"/>
          </w:tcPr>
          <w:p w14:paraId="24120C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-1,424</w:t>
            </w:r>
          </w:p>
        </w:tc>
      </w:tr>
      <w:tr w:rsidR="00C04332" w14:paraId="1AF0645B"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226BA7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2634,27</w:t>
            </w:r>
          </w:p>
        </w:tc>
        <w:tc>
          <w:tcPr>
            <w:tcW w:w="521" w:type="pct"/>
          </w:tcPr>
          <w:p w14:paraId="16F2E1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42,74</w:t>
            </w:r>
          </w:p>
        </w:tc>
        <w:tc>
          <w:tcPr>
            <w:tcW w:w="470" w:type="pct"/>
          </w:tcPr>
          <w:p w14:paraId="7EC2BD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131,09</w:t>
            </w:r>
          </w:p>
        </w:tc>
        <w:tc>
          <w:tcPr>
            <w:tcW w:w="370" w:type="pct"/>
          </w:tcPr>
          <w:p w14:paraId="0FF83F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1951,71</w:t>
            </w:r>
          </w:p>
        </w:tc>
        <w:tc>
          <w:tcPr>
            <w:tcW w:w="445" w:type="pct"/>
          </w:tcPr>
          <w:p w14:paraId="41A656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0,598</w:t>
            </w:r>
          </w:p>
        </w:tc>
        <w:tc>
          <w:tcPr>
            <w:tcW w:w="465" w:type="pct"/>
          </w:tcPr>
          <w:p w14:paraId="255BAE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1,313</w:t>
            </w:r>
          </w:p>
        </w:tc>
        <w:tc>
          <w:tcPr>
            <w:tcW w:w="454" w:type="pct"/>
          </w:tcPr>
          <w:p w14:paraId="493EF3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F00D0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-1046,74</w:t>
            </w:r>
          </w:p>
        </w:tc>
        <w:tc>
          <w:tcPr>
            <w:tcW w:w="359" w:type="pct"/>
          </w:tcPr>
          <w:p w14:paraId="2D53AC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-1046,74</w:t>
            </w:r>
          </w:p>
        </w:tc>
        <w:tc>
          <w:tcPr>
            <w:tcW w:w="372" w:type="pct"/>
          </w:tcPr>
          <w:p w14:paraId="7E13A1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1142,24</w:t>
            </w:r>
          </w:p>
        </w:tc>
        <w:tc>
          <w:tcPr>
            <w:tcW w:w="408" w:type="pct"/>
          </w:tcPr>
          <w:p w14:paraId="522262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0,177</w:t>
            </w:r>
          </w:p>
        </w:tc>
        <w:tc>
          <w:tcPr>
            <w:tcW w:w="408" w:type="pct"/>
          </w:tcPr>
          <w:p w14:paraId="0C184A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0,843</w:t>
            </w:r>
          </w:p>
        </w:tc>
      </w:tr>
      <w:tr w:rsidR="00C04332" w14:paraId="280CC1A9" w14:textId="77777777" w:rsidTr="00C04332">
        <w:tc>
          <w:tcPr>
            <w:tcW w:w="371" w:type="pct"/>
          </w:tcPr>
          <w:p w14:paraId="1346B0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2645,30</w:t>
            </w:r>
          </w:p>
        </w:tc>
        <w:tc>
          <w:tcPr>
            <w:tcW w:w="521" w:type="pct"/>
          </w:tcPr>
          <w:p w14:paraId="19FA90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42,64</w:t>
            </w:r>
          </w:p>
        </w:tc>
        <w:tc>
          <w:tcPr>
            <w:tcW w:w="470" w:type="pct"/>
          </w:tcPr>
          <w:p w14:paraId="3C8956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130,26</w:t>
            </w:r>
          </w:p>
        </w:tc>
        <w:tc>
          <w:tcPr>
            <w:tcW w:w="370" w:type="pct"/>
          </w:tcPr>
          <w:p w14:paraId="7BBEE9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1959,81</w:t>
            </w:r>
          </w:p>
        </w:tc>
        <w:tc>
          <w:tcPr>
            <w:tcW w:w="445" w:type="pct"/>
          </w:tcPr>
          <w:p w14:paraId="660952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1,555</w:t>
            </w:r>
          </w:p>
        </w:tc>
        <w:tc>
          <w:tcPr>
            <w:tcW w:w="465" w:type="pct"/>
          </w:tcPr>
          <w:p w14:paraId="0EB066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1,314</w:t>
            </w:r>
          </w:p>
        </w:tc>
        <w:tc>
          <w:tcPr>
            <w:tcW w:w="454" w:type="pct"/>
          </w:tcPr>
          <w:p w14:paraId="2047EC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4799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-1051,62</w:t>
            </w:r>
          </w:p>
        </w:tc>
        <w:tc>
          <w:tcPr>
            <w:tcW w:w="359" w:type="pct"/>
          </w:tcPr>
          <w:p w14:paraId="0FC853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-1051,62</w:t>
            </w:r>
          </w:p>
        </w:tc>
        <w:tc>
          <w:tcPr>
            <w:tcW w:w="372" w:type="pct"/>
          </w:tcPr>
          <w:p w14:paraId="1343E0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1147,91</w:t>
            </w:r>
          </w:p>
        </w:tc>
        <w:tc>
          <w:tcPr>
            <w:tcW w:w="408" w:type="pct"/>
          </w:tcPr>
          <w:p w14:paraId="2E16D6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-0,272</w:t>
            </w:r>
          </w:p>
        </w:tc>
        <w:tc>
          <w:tcPr>
            <w:tcW w:w="408" w:type="pct"/>
          </w:tcPr>
          <w:p w14:paraId="3D2DFB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-2,257</w:t>
            </w:r>
          </w:p>
        </w:tc>
      </w:tr>
      <w:tr w:rsidR="00C04332" w14:paraId="631D3A71"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0C6E2A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2663,10</w:t>
            </w:r>
          </w:p>
        </w:tc>
        <w:tc>
          <w:tcPr>
            <w:tcW w:w="521" w:type="pct"/>
          </w:tcPr>
          <w:p w14:paraId="795188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42,49</w:t>
            </w:r>
          </w:p>
        </w:tc>
        <w:tc>
          <w:tcPr>
            <w:tcW w:w="470" w:type="pct"/>
          </w:tcPr>
          <w:p w14:paraId="47FFAE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128,92</w:t>
            </w:r>
          </w:p>
        </w:tc>
        <w:tc>
          <w:tcPr>
            <w:tcW w:w="370" w:type="pct"/>
          </w:tcPr>
          <w:p w14:paraId="36E527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1972,92</w:t>
            </w:r>
          </w:p>
        </w:tc>
        <w:tc>
          <w:tcPr>
            <w:tcW w:w="445" w:type="pct"/>
          </w:tcPr>
          <w:p w14:paraId="103424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1,548</w:t>
            </w:r>
          </w:p>
        </w:tc>
        <w:tc>
          <w:tcPr>
            <w:tcW w:w="465" w:type="pct"/>
          </w:tcPr>
          <w:p w14:paraId="3B649F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1,316</w:t>
            </w:r>
          </w:p>
        </w:tc>
        <w:tc>
          <w:tcPr>
            <w:tcW w:w="454" w:type="pct"/>
          </w:tcPr>
          <w:p w14:paraId="1E4F05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8A000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-1059,29</w:t>
            </w:r>
          </w:p>
        </w:tc>
        <w:tc>
          <w:tcPr>
            <w:tcW w:w="359" w:type="pct"/>
          </w:tcPr>
          <w:p w14:paraId="0D38FC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-1059,29</w:t>
            </w:r>
          </w:p>
        </w:tc>
        <w:tc>
          <w:tcPr>
            <w:tcW w:w="372" w:type="pct"/>
          </w:tcPr>
          <w:p w14:paraId="5E4A8C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1157,19</w:t>
            </w:r>
          </w:p>
        </w:tc>
        <w:tc>
          <w:tcPr>
            <w:tcW w:w="408" w:type="pct"/>
          </w:tcPr>
          <w:p w14:paraId="6CEA89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-0,253</w:t>
            </w:r>
          </w:p>
        </w:tc>
        <w:tc>
          <w:tcPr>
            <w:tcW w:w="408" w:type="pct"/>
          </w:tcPr>
          <w:p w14:paraId="7CB5BC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-2,258</w:t>
            </w:r>
          </w:p>
        </w:tc>
      </w:tr>
      <w:tr w:rsidR="00C04332" w14:paraId="28901FE6" w14:textId="77777777" w:rsidTr="00C04332">
        <w:tc>
          <w:tcPr>
            <w:tcW w:w="371" w:type="pct"/>
          </w:tcPr>
          <w:p w14:paraId="7357EE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2692,08</w:t>
            </w:r>
          </w:p>
        </w:tc>
        <w:tc>
          <w:tcPr>
            <w:tcW w:w="521" w:type="pct"/>
          </w:tcPr>
          <w:p w14:paraId="0F608C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42,67</w:t>
            </w:r>
          </w:p>
        </w:tc>
        <w:tc>
          <w:tcPr>
            <w:tcW w:w="470" w:type="pct"/>
          </w:tcPr>
          <w:p w14:paraId="060949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128,25</w:t>
            </w:r>
          </w:p>
        </w:tc>
        <w:tc>
          <w:tcPr>
            <w:tcW w:w="370" w:type="pct"/>
          </w:tcPr>
          <w:p w14:paraId="2D59D6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1994,26</w:t>
            </w:r>
          </w:p>
        </w:tc>
        <w:tc>
          <w:tcPr>
            <w:tcW w:w="445" w:type="pct"/>
          </w:tcPr>
          <w:p w14:paraId="6A874E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0,505</w:t>
            </w:r>
          </w:p>
        </w:tc>
        <w:tc>
          <w:tcPr>
            <w:tcW w:w="465" w:type="pct"/>
          </w:tcPr>
          <w:p w14:paraId="63DD9E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1,307</w:t>
            </w:r>
          </w:p>
        </w:tc>
        <w:tc>
          <w:tcPr>
            <w:tcW w:w="454" w:type="pct"/>
          </w:tcPr>
          <w:p w14:paraId="48097F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69A3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-1071,52</w:t>
            </w:r>
          </w:p>
        </w:tc>
        <w:tc>
          <w:tcPr>
            <w:tcW w:w="359" w:type="pct"/>
          </w:tcPr>
          <w:p w14:paraId="02C2B1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-1071,52</w:t>
            </w:r>
          </w:p>
        </w:tc>
        <w:tc>
          <w:tcPr>
            <w:tcW w:w="372" w:type="pct"/>
          </w:tcPr>
          <w:p w14:paraId="02229B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1172,52</w:t>
            </w:r>
          </w:p>
        </w:tc>
        <w:tc>
          <w:tcPr>
            <w:tcW w:w="408" w:type="pct"/>
          </w:tcPr>
          <w:p w14:paraId="04B2AF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0,186</w:t>
            </w:r>
          </w:p>
        </w:tc>
        <w:tc>
          <w:tcPr>
            <w:tcW w:w="408" w:type="pct"/>
          </w:tcPr>
          <w:p w14:paraId="560568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-0,694</w:t>
            </w:r>
          </w:p>
        </w:tc>
      </w:tr>
      <w:tr w:rsidR="00C04332" w14:paraId="26555B14"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3C2483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2720,52</w:t>
            </w:r>
          </w:p>
        </w:tc>
        <w:tc>
          <w:tcPr>
            <w:tcW w:w="521" w:type="pct"/>
          </w:tcPr>
          <w:p w14:paraId="5FCB75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43,63</w:t>
            </w:r>
          </w:p>
        </w:tc>
        <w:tc>
          <w:tcPr>
            <w:tcW w:w="470" w:type="pct"/>
          </w:tcPr>
          <w:p w14:paraId="1B79E8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128,08</w:t>
            </w:r>
          </w:p>
        </w:tc>
        <w:tc>
          <w:tcPr>
            <w:tcW w:w="370" w:type="pct"/>
          </w:tcPr>
          <w:p w14:paraId="2ECE4B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2015,01</w:t>
            </w:r>
          </w:p>
        </w:tc>
        <w:tc>
          <w:tcPr>
            <w:tcW w:w="445" w:type="pct"/>
          </w:tcPr>
          <w:p w14:paraId="3B2570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1,020</w:t>
            </w:r>
          </w:p>
        </w:tc>
        <w:tc>
          <w:tcPr>
            <w:tcW w:w="465" w:type="pct"/>
          </w:tcPr>
          <w:p w14:paraId="265FA8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1,304</w:t>
            </w:r>
          </w:p>
        </w:tc>
        <w:tc>
          <w:tcPr>
            <w:tcW w:w="454" w:type="pct"/>
          </w:tcPr>
          <w:p w14:paraId="3EE0B2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D35D5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-1083,54</w:t>
            </w:r>
          </w:p>
        </w:tc>
        <w:tc>
          <w:tcPr>
            <w:tcW w:w="359" w:type="pct"/>
          </w:tcPr>
          <w:p w14:paraId="2544C0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-1083,54</w:t>
            </w:r>
          </w:p>
        </w:tc>
        <w:tc>
          <w:tcPr>
            <w:tcW w:w="372" w:type="pct"/>
          </w:tcPr>
          <w:p w14:paraId="598FD9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1187,81</w:t>
            </w:r>
          </w:p>
        </w:tc>
        <w:tc>
          <w:tcPr>
            <w:tcW w:w="408" w:type="pct"/>
          </w:tcPr>
          <w:p w14:paraId="7E8968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1,013</w:t>
            </w:r>
          </w:p>
        </w:tc>
        <w:tc>
          <w:tcPr>
            <w:tcW w:w="408" w:type="pct"/>
          </w:tcPr>
          <w:p w14:paraId="788877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-0,179</w:t>
            </w:r>
          </w:p>
        </w:tc>
      </w:tr>
      <w:tr w:rsidR="00C04332" w14:paraId="743E9B9B" w14:textId="77777777" w:rsidTr="00C04332">
        <w:tc>
          <w:tcPr>
            <w:tcW w:w="371" w:type="pct"/>
          </w:tcPr>
          <w:p w14:paraId="3393D8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2750,18</w:t>
            </w:r>
          </w:p>
        </w:tc>
        <w:tc>
          <w:tcPr>
            <w:tcW w:w="521" w:type="pct"/>
          </w:tcPr>
          <w:p w14:paraId="49DAC0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45,68</w:t>
            </w:r>
          </w:p>
        </w:tc>
        <w:tc>
          <w:tcPr>
            <w:tcW w:w="470" w:type="pct"/>
          </w:tcPr>
          <w:p w14:paraId="682708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129,69</w:t>
            </w:r>
          </w:p>
        </w:tc>
        <w:tc>
          <w:tcPr>
            <w:tcW w:w="370" w:type="pct"/>
          </w:tcPr>
          <w:p w14:paraId="3C7471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2036,11</w:t>
            </w:r>
          </w:p>
        </w:tc>
        <w:tc>
          <w:tcPr>
            <w:tcW w:w="445" w:type="pct"/>
          </w:tcPr>
          <w:p w14:paraId="5A254F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2,368</w:t>
            </w:r>
          </w:p>
        </w:tc>
        <w:tc>
          <w:tcPr>
            <w:tcW w:w="465" w:type="pct"/>
          </w:tcPr>
          <w:p w14:paraId="646841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1,316</w:t>
            </w:r>
          </w:p>
        </w:tc>
        <w:tc>
          <w:tcPr>
            <w:tcW w:w="454" w:type="pct"/>
          </w:tcPr>
          <w:p w14:paraId="0EB282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13758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-1096,63</w:t>
            </w:r>
          </w:p>
        </w:tc>
        <w:tc>
          <w:tcPr>
            <w:tcW w:w="359" w:type="pct"/>
          </w:tcPr>
          <w:p w14:paraId="735B38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-1096,63</w:t>
            </w:r>
          </w:p>
        </w:tc>
        <w:tc>
          <w:tcPr>
            <w:tcW w:w="372" w:type="pct"/>
          </w:tcPr>
          <w:p w14:paraId="0D8A5D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1204,03</w:t>
            </w:r>
          </w:p>
        </w:tc>
        <w:tc>
          <w:tcPr>
            <w:tcW w:w="408" w:type="pct"/>
          </w:tcPr>
          <w:p w14:paraId="102449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2,074</w:t>
            </w:r>
          </w:p>
        </w:tc>
        <w:tc>
          <w:tcPr>
            <w:tcW w:w="408" w:type="pct"/>
          </w:tcPr>
          <w:p w14:paraId="5B26A2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1,628</w:t>
            </w:r>
          </w:p>
        </w:tc>
      </w:tr>
      <w:tr w:rsidR="00C04332" w14:paraId="0E58A8BA"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20E46C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2778,86</w:t>
            </w:r>
          </w:p>
        </w:tc>
        <w:tc>
          <w:tcPr>
            <w:tcW w:w="521" w:type="pct"/>
          </w:tcPr>
          <w:p w14:paraId="762F49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46,87</w:t>
            </w:r>
          </w:p>
        </w:tc>
        <w:tc>
          <w:tcPr>
            <w:tcW w:w="470" w:type="pct"/>
          </w:tcPr>
          <w:p w14:paraId="0F2ECF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131,54</w:t>
            </w:r>
          </w:p>
        </w:tc>
        <w:tc>
          <w:tcPr>
            <w:tcW w:w="370" w:type="pct"/>
          </w:tcPr>
          <w:p w14:paraId="11DF45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2055,93</w:t>
            </w:r>
          </w:p>
        </w:tc>
        <w:tc>
          <w:tcPr>
            <w:tcW w:w="445" w:type="pct"/>
          </w:tcPr>
          <w:p w14:paraId="3D7FD1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1,872</w:t>
            </w:r>
          </w:p>
        </w:tc>
        <w:tc>
          <w:tcPr>
            <w:tcW w:w="465" w:type="pct"/>
          </w:tcPr>
          <w:p w14:paraId="6B8431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1,321</w:t>
            </w:r>
          </w:p>
        </w:tc>
        <w:tc>
          <w:tcPr>
            <w:tcW w:w="454" w:type="pct"/>
          </w:tcPr>
          <w:p w14:paraId="497B0B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06CDB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-1110,12</w:t>
            </w:r>
          </w:p>
        </w:tc>
        <w:tc>
          <w:tcPr>
            <w:tcW w:w="359" w:type="pct"/>
          </w:tcPr>
          <w:p w14:paraId="3B2781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-1110,12</w:t>
            </w:r>
          </w:p>
        </w:tc>
        <w:tc>
          <w:tcPr>
            <w:tcW w:w="372" w:type="pct"/>
          </w:tcPr>
          <w:p w14:paraId="758ED7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1219,76</w:t>
            </w:r>
          </w:p>
        </w:tc>
        <w:tc>
          <w:tcPr>
            <w:tcW w:w="408" w:type="pct"/>
          </w:tcPr>
          <w:p w14:paraId="03FC3B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1,245</w:t>
            </w:r>
          </w:p>
        </w:tc>
        <w:tc>
          <w:tcPr>
            <w:tcW w:w="408" w:type="pct"/>
          </w:tcPr>
          <w:p w14:paraId="7E729F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1,935</w:t>
            </w:r>
          </w:p>
        </w:tc>
      </w:tr>
      <w:tr w:rsidR="00C04332" w14:paraId="2DD64736" w14:textId="77777777" w:rsidTr="00C04332">
        <w:tc>
          <w:tcPr>
            <w:tcW w:w="371" w:type="pct"/>
          </w:tcPr>
          <w:p w14:paraId="7A4D97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2807,95</w:t>
            </w:r>
          </w:p>
        </w:tc>
        <w:tc>
          <w:tcPr>
            <w:tcW w:w="521" w:type="pct"/>
          </w:tcPr>
          <w:p w14:paraId="0DB7F3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47,92</w:t>
            </w:r>
          </w:p>
        </w:tc>
        <w:tc>
          <w:tcPr>
            <w:tcW w:w="470" w:type="pct"/>
          </w:tcPr>
          <w:p w14:paraId="64FB4A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133,19</w:t>
            </w:r>
          </w:p>
        </w:tc>
        <w:tc>
          <w:tcPr>
            <w:tcW w:w="370" w:type="pct"/>
          </w:tcPr>
          <w:p w14:paraId="176D58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2075,63</w:t>
            </w:r>
          </w:p>
        </w:tc>
        <w:tc>
          <w:tcPr>
            <w:tcW w:w="445" w:type="pct"/>
          </w:tcPr>
          <w:p w14:paraId="58F629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1,656</w:t>
            </w:r>
          </w:p>
        </w:tc>
        <w:tc>
          <w:tcPr>
            <w:tcW w:w="465" w:type="pct"/>
          </w:tcPr>
          <w:p w14:paraId="76A564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1,325</w:t>
            </w:r>
          </w:p>
        </w:tc>
        <w:tc>
          <w:tcPr>
            <w:tcW w:w="454" w:type="pct"/>
          </w:tcPr>
          <w:p w14:paraId="41FA93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502B2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-1124,55</w:t>
            </w:r>
          </w:p>
        </w:tc>
        <w:tc>
          <w:tcPr>
            <w:tcW w:w="359" w:type="pct"/>
          </w:tcPr>
          <w:p w14:paraId="1398B0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-1124,55</w:t>
            </w:r>
          </w:p>
        </w:tc>
        <w:tc>
          <w:tcPr>
            <w:tcW w:w="372" w:type="pct"/>
          </w:tcPr>
          <w:p w14:paraId="63C596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1235,58</w:t>
            </w:r>
          </w:p>
        </w:tc>
        <w:tc>
          <w:tcPr>
            <w:tcW w:w="408" w:type="pct"/>
          </w:tcPr>
          <w:p w14:paraId="2E29B2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1,083</w:t>
            </w:r>
          </w:p>
        </w:tc>
        <w:tc>
          <w:tcPr>
            <w:tcW w:w="408" w:type="pct"/>
          </w:tcPr>
          <w:p w14:paraId="10A891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1,702</w:t>
            </w:r>
          </w:p>
        </w:tc>
      </w:tr>
      <w:tr w:rsidR="00C04332" w14:paraId="224FFB84"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1076B0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2836,88</w:t>
            </w:r>
          </w:p>
        </w:tc>
        <w:tc>
          <w:tcPr>
            <w:tcW w:w="521" w:type="pct"/>
          </w:tcPr>
          <w:p w14:paraId="34627A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47,91</w:t>
            </w:r>
          </w:p>
        </w:tc>
        <w:tc>
          <w:tcPr>
            <w:tcW w:w="470" w:type="pct"/>
          </w:tcPr>
          <w:p w14:paraId="41068B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132,61</w:t>
            </w:r>
          </w:p>
        </w:tc>
        <w:tc>
          <w:tcPr>
            <w:tcW w:w="370" w:type="pct"/>
          </w:tcPr>
          <w:p w14:paraId="330FD1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2095,02</w:t>
            </w:r>
          </w:p>
        </w:tc>
        <w:tc>
          <w:tcPr>
            <w:tcW w:w="445" w:type="pct"/>
          </w:tcPr>
          <w:p w14:paraId="00F250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0,446</w:t>
            </w:r>
          </w:p>
        </w:tc>
        <w:tc>
          <w:tcPr>
            <w:tcW w:w="465" w:type="pct"/>
          </w:tcPr>
          <w:p w14:paraId="6B170E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1,316</w:t>
            </w:r>
          </w:p>
        </w:tc>
        <w:tc>
          <w:tcPr>
            <w:tcW w:w="454" w:type="pct"/>
          </w:tcPr>
          <w:p w14:paraId="6E84E7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BA90F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-1139,17</w:t>
            </w:r>
          </w:p>
        </w:tc>
        <w:tc>
          <w:tcPr>
            <w:tcW w:w="359" w:type="pct"/>
          </w:tcPr>
          <w:p w14:paraId="1FCEB9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-1139,17</w:t>
            </w:r>
          </w:p>
        </w:tc>
        <w:tc>
          <w:tcPr>
            <w:tcW w:w="372" w:type="pct"/>
          </w:tcPr>
          <w:p w14:paraId="58C19B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1251,31</w:t>
            </w:r>
          </w:p>
        </w:tc>
        <w:tc>
          <w:tcPr>
            <w:tcW w:w="408" w:type="pct"/>
          </w:tcPr>
          <w:p w14:paraId="167E90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-0,010</w:t>
            </w:r>
          </w:p>
        </w:tc>
        <w:tc>
          <w:tcPr>
            <w:tcW w:w="408" w:type="pct"/>
          </w:tcPr>
          <w:p w14:paraId="1068DF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-0,601</w:t>
            </w:r>
          </w:p>
        </w:tc>
      </w:tr>
      <w:tr w:rsidR="00C04332" w14:paraId="1F1A1F44" w14:textId="77777777" w:rsidTr="00C04332">
        <w:tc>
          <w:tcPr>
            <w:tcW w:w="371" w:type="pct"/>
          </w:tcPr>
          <w:p w14:paraId="7170C3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2862,60</w:t>
            </w:r>
          </w:p>
        </w:tc>
        <w:tc>
          <w:tcPr>
            <w:tcW w:w="521" w:type="pct"/>
          </w:tcPr>
          <w:p w14:paraId="0DFBA4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49,90</w:t>
            </w:r>
          </w:p>
        </w:tc>
        <w:tc>
          <w:tcPr>
            <w:tcW w:w="470" w:type="pct"/>
          </w:tcPr>
          <w:p w14:paraId="09F413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133,30</w:t>
            </w:r>
          </w:p>
        </w:tc>
        <w:tc>
          <w:tcPr>
            <w:tcW w:w="370" w:type="pct"/>
          </w:tcPr>
          <w:p w14:paraId="738FE2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2111,92</w:t>
            </w:r>
          </w:p>
        </w:tc>
        <w:tc>
          <w:tcPr>
            <w:tcW w:w="445" w:type="pct"/>
          </w:tcPr>
          <w:p w14:paraId="71F754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2,399</w:t>
            </w:r>
          </w:p>
        </w:tc>
        <w:tc>
          <w:tcPr>
            <w:tcW w:w="465" w:type="pct"/>
          </w:tcPr>
          <w:p w14:paraId="3868C4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1,326</w:t>
            </w:r>
          </w:p>
        </w:tc>
        <w:tc>
          <w:tcPr>
            <w:tcW w:w="454" w:type="pct"/>
          </w:tcPr>
          <w:p w14:paraId="26359F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2444C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-1152,37</w:t>
            </w:r>
          </w:p>
        </w:tc>
        <w:tc>
          <w:tcPr>
            <w:tcW w:w="359" w:type="pct"/>
          </w:tcPr>
          <w:p w14:paraId="4143B6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-1152,37</w:t>
            </w:r>
          </w:p>
        </w:tc>
        <w:tc>
          <w:tcPr>
            <w:tcW w:w="372" w:type="pct"/>
          </w:tcPr>
          <w:p w14:paraId="5DCF98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1265,49</w:t>
            </w:r>
          </w:p>
        </w:tc>
        <w:tc>
          <w:tcPr>
            <w:tcW w:w="408" w:type="pct"/>
          </w:tcPr>
          <w:p w14:paraId="002A52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2,321</w:t>
            </w:r>
          </w:p>
        </w:tc>
        <w:tc>
          <w:tcPr>
            <w:tcW w:w="408" w:type="pct"/>
          </w:tcPr>
          <w:p w14:paraId="729D7E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0,805</w:t>
            </w:r>
          </w:p>
        </w:tc>
      </w:tr>
      <w:tr w:rsidR="00C04332" w14:paraId="0CC1E725"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482E30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2865,86</w:t>
            </w:r>
          </w:p>
        </w:tc>
        <w:tc>
          <w:tcPr>
            <w:tcW w:w="521" w:type="pct"/>
          </w:tcPr>
          <w:p w14:paraId="2EFAD1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50,15</w:t>
            </w:r>
          </w:p>
        </w:tc>
        <w:tc>
          <w:tcPr>
            <w:tcW w:w="470" w:type="pct"/>
          </w:tcPr>
          <w:p w14:paraId="6751E8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133,38</w:t>
            </w:r>
          </w:p>
        </w:tc>
        <w:tc>
          <w:tcPr>
            <w:tcW w:w="370" w:type="pct"/>
          </w:tcPr>
          <w:p w14:paraId="4C5F87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2114,02</w:t>
            </w:r>
          </w:p>
        </w:tc>
        <w:tc>
          <w:tcPr>
            <w:tcW w:w="445" w:type="pct"/>
          </w:tcPr>
          <w:p w14:paraId="07EAC1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2,369</w:t>
            </w:r>
          </w:p>
        </w:tc>
        <w:tc>
          <w:tcPr>
            <w:tcW w:w="465" w:type="pct"/>
          </w:tcPr>
          <w:p w14:paraId="540F5F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1,327</w:t>
            </w:r>
          </w:p>
        </w:tc>
        <w:tc>
          <w:tcPr>
            <w:tcW w:w="454" w:type="pct"/>
          </w:tcPr>
          <w:p w14:paraId="6CCA4E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829A4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-1154,09</w:t>
            </w:r>
          </w:p>
        </w:tc>
        <w:tc>
          <w:tcPr>
            <w:tcW w:w="359" w:type="pct"/>
          </w:tcPr>
          <w:p w14:paraId="60A9F0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-1154,09</w:t>
            </w:r>
          </w:p>
        </w:tc>
        <w:tc>
          <w:tcPr>
            <w:tcW w:w="372" w:type="pct"/>
          </w:tcPr>
          <w:p w14:paraId="726C9F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1267,31</w:t>
            </w:r>
          </w:p>
        </w:tc>
        <w:tc>
          <w:tcPr>
            <w:tcW w:w="408" w:type="pct"/>
          </w:tcPr>
          <w:p w14:paraId="4C23BF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2,301</w:t>
            </w:r>
          </w:p>
        </w:tc>
        <w:tc>
          <w:tcPr>
            <w:tcW w:w="408" w:type="pct"/>
          </w:tcPr>
          <w:p w14:paraId="127425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0,736</w:t>
            </w:r>
          </w:p>
        </w:tc>
      </w:tr>
      <w:tr w:rsidR="00C04332" w14:paraId="15FEE23F" w14:textId="77777777" w:rsidTr="00C04332">
        <w:tc>
          <w:tcPr>
            <w:tcW w:w="371" w:type="pct"/>
          </w:tcPr>
          <w:p w14:paraId="05CD1C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2894,34</w:t>
            </w:r>
          </w:p>
        </w:tc>
        <w:tc>
          <w:tcPr>
            <w:tcW w:w="521" w:type="pct"/>
          </w:tcPr>
          <w:p w14:paraId="28D404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51,84</w:t>
            </w:r>
          </w:p>
        </w:tc>
        <w:tc>
          <w:tcPr>
            <w:tcW w:w="470" w:type="pct"/>
          </w:tcPr>
          <w:p w14:paraId="68C928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133,28</w:t>
            </w:r>
          </w:p>
        </w:tc>
        <w:tc>
          <w:tcPr>
            <w:tcW w:w="370" w:type="pct"/>
          </w:tcPr>
          <w:p w14:paraId="082881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2131,94</w:t>
            </w:r>
          </w:p>
        </w:tc>
        <w:tc>
          <w:tcPr>
            <w:tcW w:w="445" w:type="pct"/>
          </w:tcPr>
          <w:p w14:paraId="14FD03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1,782</w:t>
            </w:r>
          </w:p>
        </w:tc>
        <w:tc>
          <w:tcPr>
            <w:tcW w:w="465" w:type="pct"/>
          </w:tcPr>
          <w:p w14:paraId="498058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1,331</w:t>
            </w:r>
          </w:p>
        </w:tc>
        <w:tc>
          <w:tcPr>
            <w:tcW w:w="454" w:type="pct"/>
          </w:tcPr>
          <w:p w14:paraId="5BBDF5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16D40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-1169,28</w:t>
            </w:r>
          </w:p>
        </w:tc>
        <w:tc>
          <w:tcPr>
            <w:tcW w:w="359" w:type="pct"/>
          </w:tcPr>
          <w:p w14:paraId="77456C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-1169,28</w:t>
            </w:r>
          </w:p>
        </w:tc>
        <w:tc>
          <w:tcPr>
            <w:tcW w:w="372" w:type="pct"/>
          </w:tcPr>
          <w:p w14:paraId="3D6BC0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1283,41</w:t>
            </w:r>
          </w:p>
        </w:tc>
        <w:tc>
          <w:tcPr>
            <w:tcW w:w="408" w:type="pct"/>
          </w:tcPr>
          <w:p w14:paraId="69CE5C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1,780</w:t>
            </w:r>
          </w:p>
        </w:tc>
        <w:tc>
          <w:tcPr>
            <w:tcW w:w="408" w:type="pct"/>
          </w:tcPr>
          <w:p w14:paraId="2CB77B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-0,105</w:t>
            </w:r>
          </w:p>
        </w:tc>
      </w:tr>
      <w:tr w:rsidR="00C04332" w14:paraId="78A6042D"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6E3A48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2896,00</w:t>
            </w:r>
          </w:p>
        </w:tc>
        <w:tc>
          <w:tcPr>
            <w:tcW w:w="521" w:type="pct"/>
          </w:tcPr>
          <w:p w14:paraId="4D0115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51,88</w:t>
            </w:r>
          </w:p>
        </w:tc>
        <w:tc>
          <w:tcPr>
            <w:tcW w:w="470" w:type="pct"/>
          </w:tcPr>
          <w:p w14:paraId="3DABD7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133,24</w:t>
            </w:r>
          </w:p>
        </w:tc>
        <w:tc>
          <w:tcPr>
            <w:tcW w:w="370" w:type="pct"/>
          </w:tcPr>
          <w:p w14:paraId="0489E7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2132,97</w:t>
            </w:r>
          </w:p>
        </w:tc>
        <w:tc>
          <w:tcPr>
            <w:tcW w:w="445" w:type="pct"/>
          </w:tcPr>
          <w:p w14:paraId="39724F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0,920</w:t>
            </w:r>
          </w:p>
        </w:tc>
        <w:tc>
          <w:tcPr>
            <w:tcW w:w="465" w:type="pct"/>
          </w:tcPr>
          <w:p w14:paraId="71501B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1,331</w:t>
            </w:r>
          </w:p>
        </w:tc>
        <w:tc>
          <w:tcPr>
            <w:tcW w:w="454" w:type="pct"/>
          </w:tcPr>
          <w:p w14:paraId="293B5B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53FCB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-1170,17</w:t>
            </w:r>
          </w:p>
        </w:tc>
        <w:tc>
          <w:tcPr>
            <w:tcW w:w="359" w:type="pct"/>
          </w:tcPr>
          <w:p w14:paraId="5B6E0F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-1170,17</w:t>
            </w:r>
          </w:p>
        </w:tc>
        <w:tc>
          <w:tcPr>
            <w:tcW w:w="372" w:type="pct"/>
          </w:tcPr>
          <w:p w14:paraId="284B84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1284,36</w:t>
            </w:r>
          </w:p>
        </w:tc>
        <w:tc>
          <w:tcPr>
            <w:tcW w:w="408" w:type="pct"/>
          </w:tcPr>
          <w:p w14:paraId="7414FD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0,723</w:t>
            </w:r>
          </w:p>
        </w:tc>
        <w:tc>
          <w:tcPr>
            <w:tcW w:w="408" w:type="pct"/>
          </w:tcPr>
          <w:p w14:paraId="645A56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-0,723</w:t>
            </w:r>
          </w:p>
        </w:tc>
      </w:tr>
      <w:tr w:rsidR="00C04332" w14:paraId="2D75E44D" w14:textId="77777777" w:rsidTr="00C04332">
        <w:tc>
          <w:tcPr>
            <w:tcW w:w="371" w:type="pct"/>
          </w:tcPr>
          <w:p w14:paraId="13FB1F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2923,37</w:t>
            </w:r>
          </w:p>
        </w:tc>
        <w:tc>
          <w:tcPr>
            <w:tcW w:w="521" w:type="pct"/>
          </w:tcPr>
          <w:p w14:paraId="23EC5E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52,62</w:t>
            </w:r>
          </w:p>
        </w:tc>
        <w:tc>
          <w:tcPr>
            <w:tcW w:w="470" w:type="pct"/>
          </w:tcPr>
          <w:p w14:paraId="3DE9C8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132,65</w:t>
            </w:r>
          </w:p>
        </w:tc>
        <w:tc>
          <w:tcPr>
            <w:tcW w:w="370" w:type="pct"/>
          </w:tcPr>
          <w:p w14:paraId="4CBAB0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2149,72</w:t>
            </w:r>
          </w:p>
        </w:tc>
        <w:tc>
          <w:tcPr>
            <w:tcW w:w="445" w:type="pct"/>
          </w:tcPr>
          <w:p w14:paraId="30FFB9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0,959</w:t>
            </w:r>
          </w:p>
        </w:tc>
        <w:tc>
          <w:tcPr>
            <w:tcW w:w="465" w:type="pct"/>
          </w:tcPr>
          <w:p w14:paraId="5D77D1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1,328</w:t>
            </w:r>
          </w:p>
        </w:tc>
        <w:tc>
          <w:tcPr>
            <w:tcW w:w="454" w:type="pct"/>
          </w:tcPr>
          <w:p w14:paraId="58A626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911BD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-1184,91</w:t>
            </w:r>
          </w:p>
        </w:tc>
        <w:tc>
          <w:tcPr>
            <w:tcW w:w="359" w:type="pct"/>
          </w:tcPr>
          <w:p w14:paraId="388E2E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-1184,91</w:t>
            </w:r>
          </w:p>
        </w:tc>
        <w:tc>
          <w:tcPr>
            <w:tcW w:w="372" w:type="pct"/>
          </w:tcPr>
          <w:p w14:paraId="41AA40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1300,20</w:t>
            </w:r>
          </w:p>
        </w:tc>
        <w:tc>
          <w:tcPr>
            <w:tcW w:w="408" w:type="pct"/>
          </w:tcPr>
          <w:p w14:paraId="3B8A1C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0,811</w:t>
            </w:r>
          </w:p>
        </w:tc>
        <w:tc>
          <w:tcPr>
            <w:tcW w:w="408" w:type="pct"/>
          </w:tcPr>
          <w:p w14:paraId="3C6298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-0,647</w:t>
            </w:r>
          </w:p>
        </w:tc>
      </w:tr>
      <w:tr w:rsidR="00C04332" w14:paraId="27695B83" w14:textId="77777777" w:rsidTr="00C04332">
        <w:trPr>
          <w:cnfStyle w:val="000000010000" w:firstRow="0" w:lastRow="0" w:firstColumn="0" w:lastColumn="0" w:oddVBand="0" w:evenVBand="0" w:oddHBand="0" w:evenHBand="1" w:firstRowFirstColumn="0" w:firstRowLastColumn="0" w:lastRowFirstColumn="0" w:lastRowLastColumn="0"/>
        </w:trPr>
        <w:tc>
          <w:tcPr>
            <w:tcW w:w="371" w:type="pct"/>
          </w:tcPr>
          <w:p w14:paraId="1EC416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2951,81</w:t>
            </w:r>
          </w:p>
        </w:tc>
        <w:tc>
          <w:tcPr>
            <w:tcW w:w="521" w:type="pct"/>
          </w:tcPr>
          <w:p w14:paraId="63A1B1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53,11</w:t>
            </w:r>
          </w:p>
        </w:tc>
        <w:tc>
          <w:tcPr>
            <w:tcW w:w="470" w:type="pct"/>
          </w:tcPr>
          <w:p w14:paraId="4D2947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133,66</w:t>
            </w:r>
          </w:p>
        </w:tc>
        <w:tc>
          <w:tcPr>
            <w:tcW w:w="370" w:type="pct"/>
          </w:tcPr>
          <w:p w14:paraId="43B1B8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2166,89</w:t>
            </w:r>
          </w:p>
        </w:tc>
        <w:tc>
          <w:tcPr>
            <w:tcW w:w="445" w:type="pct"/>
          </w:tcPr>
          <w:p w14:paraId="140507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0,994</w:t>
            </w:r>
          </w:p>
        </w:tc>
        <w:tc>
          <w:tcPr>
            <w:tcW w:w="465" w:type="pct"/>
          </w:tcPr>
          <w:p w14:paraId="200456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1,324</w:t>
            </w:r>
          </w:p>
        </w:tc>
        <w:tc>
          <w:tcPr>
            <w:tcW w:w="454" w:type="pct"/>
          </w:tcPr>
          <w:p w14:paraId="616836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61207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-1200,42</w:t>
            </w:r>
          </w:p>
        </w:tc>
        <w:tc>
          <w:tcPr>
            <w:tcW w:w="359" w:type="pct"/>
          </w:tcPr>
          <w:p w14:paraId="2CBAD0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-1200,42</w:t>
            </w:r>
          </w:p>
        </w:tc>
        <w:tc>
          <w:tcPr>
            <w:tcW w:w="372" w:type="pct"/>
          </w:tcPr>
          <w:p w14:paraId="15CA72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1316,74</w:t>
            </w:r>
          </w:p>
        </w:tc>
        <w:tc>
          <w:tcPr>
            <w:tcW w:w="408" w:type="pct"/>
          </w:tcPr>
          <w:p w14:paraId="128D20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0,517</w:t>
            </w:r>
          </w:p>
        </w:tc>
        <w:tc>
          <w:tcPr>
            <w:tcW w:w="408" w:type="pct"/>
          </w:tcPr>
          <w:p w14:paraId="4B1CB5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1,065</w:t>
            </w:r>
          </w:p>
        </w:tc>
      </w:tr>
    </w:tbl>
    <w:p w14:paraId="0FE8718E" w14:textId="77777777" w:rsidR="00E318A3" w:rsidRPr="00DD341F" w:rsidRDefault="00E318A3" w:rsidP="00DD341F">
      <w:pPr>
        <w:pStyle w:val="Heading2SubSectionHeader-Fluids"/>
        <w:pageBreakBefore/>
        <w:numPr>
          <w:ilvl w:val="1"/>
          <w:numId w:val="4"/>
        </w:numPr>
        <w:spacing w:line="240" w:lineRule="auto"/>
        <w:ind w:left="720" w:right="-86" w:hanging="810"/>
        <w:rPr>
          <w:rFonts w:asciiTheme="minorHAnsi" w:hAnsiTheme="minorHAnsi"/>
          <w:b/>
        </w:rPr>
      </w:pPr>
      <w:bookmarkStart w:id="7" w:name="_Toc405811725"/>
      <w:r w:rsidRPr="00DD341F">
        <w:rPr>
          <w:rFonts w:asciiTheme="minorHAnsi" w:hAnsiTheme="minorHAnsi"/>
          <w:b/>
        </w:rPr>
        <w:lastRenderedPageBreak/>
        <w:t>Pore Pressure</w:t>
      </w:r>
      <w:bookmarkEnd w:id="7"/>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PORE_PRESSURE"/>
      </w:tblPr>
      <w:tblGrid>
        <w:gridCol w:w="3603"/>
        <w:gridCol w:w="3603"/>
        <w:gridCol w:w="3584"/>
      </w:tblGrid>
      <w:tr w:rsidR="000C5579" w:rsidRPr="005E12E5" w14:paraId="67673808"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1669" w:type="pct"/>
            <w:shd w:val="clear" w:color="auto" w:fill="BFBFBF" w:themeFill="background1" w:themeFillShade="BF"/>
          </w:tcPr>
          <w:p w14:paraId="63591A91"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True Vertical Depth (TVD)</w:t>
            </w:r>
          </w:p>
          <w:p w14:paraId="6C5D1F8A"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1669" w:type="pct"/>
            <w:shd w:val="clear" w:color="auto" w:fill="BFBFBF" w:themeFill="background1" w:themeFillShade="BF"/>
          </w:tcPr>
          <w:p w14:paraId="4B8FDC6E"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Pore Pressure</w:t>
            </w:r>
          </w:p>
          <w:p w14:paraId="690845FE"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kPa</w:t>
            </w:r>
            <w:r w:rsidRPr="005E12E5">
              <w:rPr>
                <w:rFonts w:asciiTheme="minorHAnsi" w:hAnsiTheme="minorHAnsi"/>
                <w:sz w:val="14"/>
                <w:lang w:eastAsia="x-none"/>
              </w:rPr>
              <w:t>)</w:t>
            </w:r>
          </w:p>
        </w:tc>
        <w:tc>
          <w:tcPr>
            <w:tcW w:w="1661" w:type="pct"/>
            <w:shd w:val="clear" w:color="auto" w:fill="BFBFBF" w:themeFill="background1" w:themeFillShade="BF"/>
          </w:tcPr>
          <w:p w14:paraId="7D721FE6"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Equivalent Mud Weight (EMW)</w:t>
            </w:r>
          </w:p>
          <w:p w14:paraId="1E3EB9B6"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kg/m³</w:t>
            </w:r>
            <w:r w:rsidRPr="005E12E5">
              <w:rPr>
                <w:rFonts w:asciiTheme="minorHAnsi" w:hAnsiTheme="minorHAnsi"/>
                <w:sz w:val="14"/>
                <w:lang w:eastAsia="x-none"/>
              </w:rPr>
              <w:t>)</w:t>
            </w:r>
          </w:p>
        </w:tc>
      </w:tr>
      <w:tr w:rsidR="00C04332" w14:paraId="317D6128" w14:textId="77777777" w:rsidTr="00C04332">
        <w:tc>
          <w:tcPr>
            <w:tcW w:w="1669" w:type="pct"/>
          </w:tcPr>
          <w:p w14:paraId="7DDD7E98"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85,00</w:t>
            </w:r>
          </w:p>
        </w:tc>
        <w:tc>
          <w:tcPr>
            <w:tcW w:w="1669" w:type="pct"/>
          </w:tcPr>
          <w:p w14:paraId="354E7871"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859,00</w:t>
            </w:r>
          </w:p>
        </w:tc>
        <w:tc>
          <w:tcPr>
            <w:tcW w:w="1661" w:type="pct"/>
          </w:tcPr>
          <w:p w14:paraId="1E6F5E32"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1031</w:t>
            </w:r>
          </w:p>
        </w:tc>
      </w:tr>
    </w:tbl>
    <w:p w14:paraId="32050FD4" w14:textId="77777777" w:rsidR="008E17EA" w:rsidRPr="00DD341F" w:rsidRDefault="008E17EA" w:rsidP="00DD341F">
      <w:pPr>
        <w:pStyle w:val="Heading2SubSectionHeader-Fluids"/>
        <w:pageBreakBefore/>
        <w:numPr>
          <w:ilvl w:val="1"/>
          <w:numId w:val="4"/>
        </w:numPr>
        <w:spacing w:line="240" w:lineRule="auto"/>
        <w:ind w:left="720" w:right="-86" w:hanging="810"/>
        <w:rPr>
          <w:rFonts w:asciiTheme="minorHAnsi" w:hAnsiTheme="minorHAnsi"/>
          <w:b/>
        </w:rPr>
      </w:pPr>
      <w:bookmarkStart w:id="8" w:name="_Toc405811726"/>
      <w:r w:rsidRPr="00DD341F">
        <w:rPr>
          <w:rFonts w:asciiTheme="minorHAnsi" w:hAnsiTheme="minorHAnsi"/>
          <w:b/>
        </w:rPr>
        <w:lastRenderedPageBreak/>
        <w:t>Fracture Gradient</w:t>
      </w:r>
      <w:bookmarkEnd w:id="8"/>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FRAC_GRADIENT"/>
      </w:tblPr>
      <w:tblGrid>
        <w:gridCol w:w="3603"/>
        <w:gridCol w:w="3603"/>
        <w:gridCol w:w="3584"/>
      </w:tblGrid>
      <w:tr w:rsidR="000C5579" w:rsidRPr="005E12E5" w14:paraId="78928158"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1669" w:type="pct"/>
            <w:shd w:val="clear" w:color="auto" w:fill="BFBFBF" w:themeFill="background1" w:themeFillShade="BF"/>
          </w:tcPr>
          <w:p w14:paraId="073CF8C2"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True Vertical Depth (TVD)</w:t>
            </w:r>
          </w:p>
          <w:p w14:paraId="491FDB8E"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p w14:paraId="6636AF73" w14:textId="77777777" w:rsidR="0054432E" w:rsidRPr="005E12E5" w:rsidRDefault="0054432E" w:rsidP="00203655">
            <w:pPr>
              <w:rPr>
                <w:rFonts w:asciiTheme="minorHAnsi" w:hAnsiTheme="minorHAnsi"/>
                <w:sz w:val="14"/>
                <w:lang w:eastAsia="x-none"/>
              </w:rPr>
            </w:pPr>
          </w:p>
        </w:tc>
        <w:tc>
          <w:tcPr>
            <w:tcW w:w="1669" w:type="pct"/>
            <w:shd w:val="clear" w:color="auto" w:fill="BFBFBF" w:themeFill="background1" w:themeFillShade="BF"/>
          </w:tcPr>
          <w:p w14:paraId="5AF5B8F3"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Fracture Pressure</w:t>
            </w:r>
          </w:p>
          <w:p w14:paraId="1FC52AE1"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kPa</w:t>
            </w:r>
            <w:r w:rsidRPr="005E12E5">
              <w:rPr>
                <w:rFonts w:asciiTheme="minorHAnsi" w:hAnsiTheme="minorHAnsi"/>
                <w:sz w:val="14"/>
                <w:lang w:eastAsia="x-none"/>
              </w:rPr>
              <w:t>)</w:t>
            </w:r>
          </w:p>
          <w:p w14:paraId="6A0AC317" w14:textId="77777777" w:rsidR="0054432E" w:rsidRPr="005E12E5" w:rsidRDefault="0054432E" w:rsidP="00203655">
            <w:pPr>
              <w:rPr>
                <w:rFonts w:asciiTheme="minorHAnsi" w:hAnsiTheme="minorHAnsi"/>
                <w:sz w:val="14"/>
                <w:lang w:eastAsia="x-none"/>
              </w:rPr>
            </w:pPr>
          </w:p>
        </w:tc>
        <w:tc>
          <w:tcPr>
            <w:tcW w:w="1661" w:type="pct"/>
            <w:shd w:val="clear" w:color="auto" w:fill="BFBFBF" w:themeFill="background1" w:themeFillShade="BF"/>
          </w:tcPr>
          <w:p w14:paraId="39EB42E4"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Equivalent Mud Weight (EMW)</w:t>
            </w:r>
          </w:p>
          <w:p w14:paraId="1171F022"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kg/m³</w:t>
            </w:r>
            <w:r w:rsidRPr="005E12E5">
              <w:rPr>
                <w:rFonts w:asciiTheme="minorHAnsi" w:hAnsiTheme="minorHAnsi"/>
                <w:sz w:val="14"/>
                <w:lang w:eastAsia="x-none"/>
              </w:rPr>
              <w:t>)</w:t>
            </w:r>
          </w:p>
          <w:p w14:paraId="5B1610E1" w14:textId="77777777" w:rsidR="0054432E" w:rsidRPr="005E12E5" w:rsidRDefault="0054432E" w:rsidP="00203655">
            <w:pPr>
              <w:rPr>
                <w:rFonts w:asciiTheme="minorHAnsi" w:hAnsiTheme="minorHAnsi"/>
                <w:sz w:val="14"/>
                <w:lang w:eastAsia="x-none"/>
              </w:rPr>
            </w:pPr>
          </w:p>
        </w:tc>
      </w:tr>
      <w:tr w:rsidR="00C04332" w14:paraId="288A0CC3" w14:textId="77777777" w:rsidTr="00C04332">
        <w:tc>
          <w:tcPr>
            <w:tcW w:w="1669" w:type="pct"/>
          </w:tcPr>
          <w:p w14:paraId="2779059B"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85,00</w:t>
            </w:r>
          </w:p>
        </w:tc>
        <w:tc>
          <w:tcPr>
            <w:tcW w:w="1669" w:type="pct"/>
          </w:tcPr>
          <w:p w14:paraId="68D8CFDE"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0,00</w:t>
            </w:r>
          </w:p>
        </w:tc>
        <w:tc>
          <w:tcPr>
            <w:tcW w:w="1661" w:type="pct"/>
          </w:tcPr>
          <w:p w14:paraId="60AB5934"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0</w:t>
            </w:r>
          </w:p>
        </w:tc>
      </w:tr>
    </w:tbl>
    <w:p w14:paraId="53186BC1" w14:textId="77777777" w:rsidR="00FE0823" w:rsidRPr="00DD341F" w:rsidRDefault="00FE0823" w:rsidP="00DD341F">
      <w:pPr>
        <w:pStyle w:val="Heading2SubSectionHeader-Fluids"/>
        <w:keepNext/>
        <w:numPr>
          <w:ilvl w:val="1"/>
          <w:numId w:val="4"/>
        </w:numPr>
        <w:spacing w:line="240" w:lineRule="auto"/>
        <w:ind w:left="720" w:right="-86" w:hanging="810"/>
        <w:rPr>
          <w:rFonts w:asciiTheme="minorHAnsi" w:hAnsiTheme="minorHAnsi"/>
          <w:b/>
        </w:rPr>
      </w:pPr>
      <w:bookmarkStart w:id="9" w:name="_Toc405811727"/>
      <w:r w:rsidRPr="00DD341F">
        <w:rPr>
          <w:rFonts w:asciiTheme="minorHAnsi" w:hAnsiTheme="minorHAnsi"/>
          <w:b/>
        </w:rPr>
        <w:t>Geothermal Gradient Data</w:t>
      </w:r>
      <w:bookmarkEnd w:id="9"/>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1678"/>
        <w:gridCol w:w="4439"/>
        <w:gridCol w:w="1647"/>
        <w:gridCol w:w="3026"/>
      </w:tblGrid>
      <w:tr w:rsidR="000C5579" w:rsidRPr="005E12E5" w14:paraId="797ED6AB" w14:textId="77777777" w:rsidTr="002579B8">
        <w:tc>
          <w:tcPr>
            <w:cnfStyle w:val="001000000000" w:firstRow="0" w:lastRow="0" w:firstColumn="1" w:lastColumn="0" w:oddVBand="0" w:evenVBand="0" w:oddHBand="0" w:evenHBand="0" w:firstRowFirstColumn="0" w:firstRowLastColumn="0" w:lastRowFirstColumn="0" w:lastRowLastColumn="0"/>
            <w:tcW w:w="778" w:type="pct"/>
            <w:shd w:val="clear" w:color="auto" w:fill="BFBFBF" w:themeFill="background1" w:themeFillShade="BF"/>
          </w:tcPr>
          <w:p w14:paraId="6AEABFED" w14:textId="77777777" w:rsidR="00FE0823" w:rsidRPr="005E12E5" w:rsidRDefault="00FE0823" w:rsidP="00FE0823">
            <w:pPr>
              <w:rPr>
                <w:rFonts w:asciiTheme="minorHAnsi" w:hAnsiTheme="minorHAnsi"/>
                <w:b/>
                <w:sz w:val="14"/>
                <w:lang w:eastAsia="x-none"/>
              </w:rPr>
            </w:pPr>
            <w:r w:rsidRPr="005E12E5">
              <w:rPr>
                <w:rFonts w:asciiTheme="minorHAnsi" w:hAnsiTheme="minorHAnsi"/>
                <w:b/>
                <w:sz w:val="14"/>
                <w:lang w:eastAsia="x-none"/>
              </w:rPr>
              <w:t>Ambient Temperature</w:t>
            </w:r>
          </w:p>
        </w:tc>
        <w:tc>
          <w:tcPr>
            <w:tcW w:w="2057" w:type="pct"/>
          </w:tcPr>
          <w:p w14:paraId="4AD1C7C1" w14:textId="77777777" w:rsidR="00FE0823" w:rsidRPr="005E12E5" w:rsidRDefault="00FE0823"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10,000</w:t>
            </w:r>
            <w:r w:rsidRPr="005E12E5">
              <w:rPr>
                <w:rFonts w:asciiTheme="minorHAnsi" w:hAnsiTheme="minorHAnsi"/>
                <w:sz w:val="14"/>
                <w:lang w:eastAsia="x-none"/>
              </w:rPr>
              <w:t xml:space="preserve"> </w:t>
            </w:r>
            <w:r>
              <w:rPr>
                <w:rFonts w:asciiTheme="minorHAnsi" w:hAnsiTheme="minorHAnsi"/>
                <w:sz w:val="14"/>
                <w:lang w:eastAsia="x-none"/>
              </w:rPr>
              <w:t>°C</w:t>
            </w:r>
          </w:p>
        </w:tc>
        <w:tc>
          <w:tcPr>
            <w:tcW w:w="763" w:type="pct"/>
            <w:shd w:val="clear" w:color="auto" w:fill="BFBFBF" w:themeFill="background1" w:themeFillShade="BF"/>
          </w:tcPr>
          <w:p w14:paraId="6CE91D3D" w14:textId="77777777" w:rsidR="00FE0823" w:rsidRPr="005E12E5" w:rsidRDefault="00FE0823"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b/>
                <w:sz w:val="14"/>
                <w:lang w:eastAsia="x-none"/>
              </w:rPr>
            </w:pPr>
            <w:r w:rsidRPr="005E12E5">
              <w:rPr>
                <w:rFonts w:asciiTheme="minorHAnsi" w:hAnsiTheme="minorHAnsi"/>
                <w:b/>
                <w:sz w:val="14"/>
                <w:lang w:eastAsia="x-none"/>
              </w:rPr>
              <w:t>Mudline Temperature</w:t>
            </w:r>
          </w:p>
        </w:tc>
        <w:tc>
          <w:tcPr>
            <w:tcW w:w="1402" w:type="pct"/>
          </w:tcPr>
          <w:p w14:paraId="46139D1A" w14:textId="77777777" w:rsidR="00FE0823" w:rsidRPr="005E12E5" w:rsidRDefault="005C5700"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1,000</w:t>
            </w:r>
            <w:r w:rsidRPr="005E12E5">
              <w:rPr>
                <w:rFonts w:asciiTheme="minorHAnsi" w:hAnsiTheme="minorHAnsi"/>
                <w:sz w:val="14"/>
                <w:lang w:eastAsia="x-none"/>
              </w:rPr>
              <w:t xml:space="preserve"> </w:t>
            </w:r>
            <w:r>
              <w:rPr>
                <w:rFonts w:asciiTheme="minorHAnsi" w:hAnsiTheme="minorHAnsi"/>
                <w:sz w:val="14"/>
                <w:lang w:eastAsia="x-none"/>
              </w:rPr>
              <w:t>°C</w:t>
            </w:r>
          </w:p>
        </w:tc>
      </w:tr>
      <w:tr w:rsidR="000C5579" w:rsidRPr="005E12E5" w14:paraId="70B9CB07" w14:textId="77777777" w:rsidTr="002579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shd w:val="clear" w:color="auto" w:fill="C0C0C0"/>
          </w:tcPr>
          <w:p w14:paraId="11FE515D" w14:textId="77777777" w:rsidR="00FE0823" w:rsidRPr="005E12E5" w:rsidRDefault="00FE0823" w:rsidP="00FE0823">
            <w:pPr>
              <w:rPr>
                <w:rFonts w:asciiTheme="minorHAnsi" w:hAnsiTheme="minorHAnsi"/>
                <w:b/>
                <w:sz w:val="14"/>
                <w:lang w:eastAsia="x-none"/>
              </w:rPr>
            </w:pPr>
            <w:r w:rsidRPr="005E12E5">
              <w:rPr>
                <w:rFonts w:asciiTheme="minorHAnsi" w:hAnsiTheme="minorHAnsi"/>
                <w:b/>
                <w:sz w:val="14"/>
                <w:lang w:eastAsia="x-none"/>
              </w:rPr>
              <w:t>Temperature @ Depth</w:t>
            </w:r>
          </w:p>
        </w:tc>
        <w:tc>
          <w:tcPr>
            <w:tcW w:w="2057" w:type="pct"/>
          </w:tcPr>
          <w:p w14:paraId="64841E58" w14:textId="77777777" w:rsidR="00FE0823" w:rsidRPr="005E12E5" w:rsidRDefault="00A62C85"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70,000</w:t>
            </w:r>
            <w:r w:rsidRPr="005E12E5">
              <w:rPr>
                <w:rFonts w:asciiTheme="minorHAnsi" w:hAnsiTheme="minorHAnsi"/>
                <w:sz w:val="14"/>
                <w:lang w:eastAsia="x-none"/>
              </w:rPr>
              <w:t xml:space="preserve"> </w:t>
            </w:r>
            <w:r>
              <w:rPr>
                <w:rFonts w:asciiTheme="minorHAnsi" w:hAnsiTheme="minorHAnsi"/>
                <w:sz w:val="14"/>
                <w:lang w:eastAsia="x-none"/>
              </w:rPr>
              <w:t>°C</w:t>
            </w:r>
            <w:r w:rsidRPr="005E12E5">
              <w:rPr>
                <w:rFonts w:asciiTheme="minorHAnsi" w:hAnsiTheme="minorHAnsi"/>
                <w:sz w:val="14"/>
                <w:lang w:eastAsia="x-none"/>
              </w:rPr>
              <w:t xml:space="preserve"> @ </w:t>
            </w:r>
            <w:r>
              <w:rPr>
                <w:rFonts w:asciiTheme="minorHAnsi" w:hAnsiTheme="minorHAnsi"/>
                <w:sz w:val="14"/>
                <w:lang w:eastAsia="x-none"/>
              </w:rPr>
              <w:t>2162,80</w:t>
            </w:r>
            <w:r w:rsidRPr="005E12E5">
              <w:rPr>
                <w:rFonts w:asciiTheme="minorHAnsi" w:hAnsiTheme="minorHAnsi"/>
                <w:sz w:val="14"/>
                <w:lang w:eastAsia="x-none"/>
              </w:rPr>
              <w:t xml:space="preserve"> </w:t>
            </w:r>
            <w:r>
              <w:rPr>
                <w:rFonts w:asciiTheme="minorHAnsi" w:hAnsiTheme="minorHAnsi"/>
                <w:sz w:val="14"/>
                <w:lang w:eastAsia="x-none"/>
              </w:rPr>
              <w:t>m</w:t>
            </w:r>
          </w:p>
        </w:tc>
        <w:tc>
          <w:tcPr>
            <w:tcW w:w="763" w:type="pct"/>
            <w:shd w:val="clear" w:color="auto" w:fill="C0C0C0"/>
          </w:tcPr>
          <w:p w14:paraId="3B8D13B3" w14:textId="77777777" w:rsidR="00FE0823" w:rsidRPr="005E12E5" w:rsidRDefault="00FE0823"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b/>
                <w:sz w:val="14"/>
                <w:lang w:eastAsia="x-none"/>
              </w:rPr>
            </w:pPr>
            <w:r w:rsidRPr="005E12E5">
              <w:rPr>
                <w:rFonts w:asciiTheme="minorHAnsi" w:hAnsiTheme="minorHAnsi"/>
                <w:b/>
                <w:sz w:val="14"/>
                <w:lang w:eastAsia="x-none"/>
              </w:rPr>
              <w:t>Gradient</w:t>
            </w:r>
          </w:p>
        </w:tc>
        <w:tc>
          <w:tcPr>
            <w:tcW w:w="1402" w:type="pct"/>
          </w:tcPr>
          <w:p w14:paraId="2E398BED" w14:textId="77777777" w:rsidR="00FE0823" w:rsidRPr="005E12E5" w:rsidRDefault="005C5700"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3,32</w:t>
            </w:r>
            <w:r w:rsidRPr="005E12E5">
              <w:rPr>
                <w:rFonts w:asciiTheme="minorHAnsi" w:hAnsiTheme="minorHAnsi"/>
                <w:sz w:val="14"/>
                <w:lang w:eastAsia="x-none"/>
              </w:rPr>
              <w:t xml:space="preserve"> </w:t>
            </w:r>
            <w:r>
              <w:rPr>
                <w:rFonts w:asciiTheme="minorHAnsi" w:hAnsiTheme="minorHAnsi"/>
                <w:sz w:val="14"/>
                <w:lang w:eastAsia="x-none"/>
              </w:rPr>
              <w:t>°C/100m</w:t>
            </w:r>
          </w:p>
        </w:tc>
      </w:tr>
    </w:tbl>
    <w:p w14:paraId="22AEB3C5" w14:textId="77777777" w:rsidR="000D6227" w:rsidRPr="002268CB" w:rsidRDefault="000D6227" w:rsidP="0091037D">
      <w:pPr>
        <w:pStyle w:val="Heading1"/>
        <w:pageBreakBefore/>
        <w:numPr>
          <w:ilvl w:val="0"/>
          <w:numId w:val="4"/>
        </w:numPr>
        <w:shd w:val="clear" w:color="auto" w:fill="C00000"/>
        <w:spacing w:before="0" w:after="12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Schematics</w:t>
      </w:r>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ook w:val="0600" w:firstRow="0" w:lastRow="0" w:firstColumn="0" w:lastColumn="0" w:noHBand="1" w:noVBand="1"/>
      </w:tblPr>
      <w:tblGrid>
        <w:gridCol w:w="680"/>
        <w:gridCol w:w="2277"/>
        <w:gridCol w:w="984"/>
        <w:gridCol w:w="1791"/>
        <w:gridCol w:w="641"/>
        <w:gridCol w:w="1452"/>
        <w:gridCol w:w="1088"/>
        <w:gridCol w:w="1877"/>
      </w:tblGrid>
      <w:tr w:rsidR="007E461E" w:rsidRPr="005E12E5" w14:paraId="4383869B" w14:textId="77777777" w:rsidTr="00036F2D">
        <w:tc>
          <w:tcPr>
            <w:tcW w:w="315" w:type="pct"/>
            <w:tcBorders>
              <w:bottom w:val="single" w:sz="4" w:space="0" w:color="auto"/>
            </w:tcBorders>
          </w:tcPr>
          <w:p w14:paraId="23335985" w14:textId="77777777" w:rsidR="00232316" w:rsidRPr="005E12E5" w:rsidRDefault="00232316" w:rsidP="00E17605">
            <w:pPr>
              <w:tabs>
                <w:tab w:val="left" w:pos="764"/>
              </w:tabs>
              <w:rPr>
                <w:rFonts w:asciiTheme="minorHAnsi" w:hAnsiTheme="minorHAnsi"/>
                <w:b/>
                <w:sz w:val="14"/>
                <w:lang w:eastAsia="x-none"/>
              </w:rPr>
            </w:pPr>
            <w:r w:rsidRPr="005E12E5">
              <w:rPr>
                <w:rFonts w:asciiTheme="minorHAnsi" w:hAnsiTheme="minorHAnsi"/>
                <w:b/>
                <w:sz w:val="14"/>
                <w:lang w:eastAsia="x-none"/>
              </w:rPr>
              <w:t>Well</w:t>
            </w:r>
            <w:r w:rsidR="007E461E" w:rsidRPr="005E12E5">
              <w:rPr>
                <w:rFonts w:asciiTheme="minorHAnsi" w:hAnsiTheme="minorHAnsi"/>
                <w:b/>
                <w:sz w:val="14"/>
                <w:lang w:eastAsia="x-none"/>
              </w:rPr>
              <w:t>:</w:t>
            </w:r>
            <w:r w:rsidRPr="005E12E5">
              <w:rPr>
                <w:rFonts w:asciiTheme="minorHAnsi" w:hAnsiTheme="minorHAnsi"/>
                <w:b/>
                <w:sz w:val="14"/>
                <w:lang w:eastAsia="x-none"/>
              </w:rPr>
              <w:t xml:space="preserve"> </w:t>
            </w:r>
            <w:r w:rsidR="00E17605" w:rsidRPr="005E12E5">
              <w:rPr>
                <w:rFonts w:asciiTheme="minorHAnsi" w:hAnsiTheme="minorHAnsi"/>
                <w:b/>
                <w:sz w:val="14"/>
                <w:lang w:eastAsia="x-none"/>
              </w:rPr>
              <w:tab/>
            </w:r>
          </w:p>
        </w:tc>
        <w:tc>
          <w:tcPr>
            <w:tcW w:w="1055" w:type="pct"/>
            <w:tcBorders>
              <w:bottom w:val="single" w:sz="4" w:space="0" w:color="auto"/>
            </w:tcBorders>
          </w:tcPr>
          <w:p w14:paraId="03FE0BB3"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IH-9</w:t>
            </w:r>
          </w:p>
        </w:tc>
        <w:tc>
          <w:tcPr>
            <w:tcW w:w="456" w:type="pct"/>
            <w:tcBorders>
              <w:bottom w:val="single" w:sz="4" w:space="0" w:color="auto"/>
            </w:tcBorders>
          </w:tcPr>
          <w:p w14:paraId="44139756"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Wellbore</w:t>
            </w:r>
            <w:r w:rsidR="007E461E" w:rsidRPr="005E12E5">
              <w:rPr>
                <w:rFonts w:asciiTheme="minorHAnsi" w:hAnsiTheme="minorHAnsi"/>
                <w:b/>
                <w:sz w:val="14"/>
                <w:lang w:eastAsia="x-none"/>
              </w:rPr>
              <w:t>:</w:t>
            </w:r>
          </w:p>
        </w:tc>
        <w:tc>
          <w:tcPr>
            <w:tcW w:w="830" w:type="pct"/>
            <w:tcBorders>
              <w:bottom w:val="single" w:sz="4" w:space="0" w:color="auto"/>
            </w:tcBorders>
          </w:tcPr>
          <w:p w14:paraId="3EA198C2" w14:textId="77777777" w:rsidR="00232316" w:rsidRPr="005E12E5" w:rsidRDefault="00232316" w:rsidP="00203655">
            <w:pPr>
              <w:rPr>
                <w:rFonts w:asciiTheme="minorHAnsi" w:hAnsiTheme="minorHAnsi"/>
                <w:sz w:val="14"/>
                <w:lang w:eastAsia="x-none"/>
              </w:rPr>
            </w:pPr>
          </w:p>
        </w:tc>
        <w:tc>
          <w:tcPr>
            <w:tcW w:w="297" w:type="pct"/>
            <w:tcBorders>
              <w:bottom w:val="single" w:sz="4" w:space="0" w:color="auto"/>
            </w:tcBorders>
          </w:tcPr>
          <w:p w14:paraId="586E0E23"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Case</w:t>
            </w:r>
            <w:r w:rsidR="007E461E" w:rsidRPr="005E12E5">
              <w:rPr>
                <w:rFonts w:asciiTheme="minorHAnsi" w:hAnsiTheme="minorHAnsi"/>
                <w:b/>
                <w:sz w:val="14"/>
                <w:lang w:eastAsia="x-none"/>
              </w:rPr>
              <w:t>:</w:t>
            </w:r>
          </w:p>
        </w:tc>
        <w:tc>
          <w:tcPr>
            <w:tcW w:w="673" w:type="pct"/>
            <w:tcBorders>
              <w:bottom w:val="single" w:sz="4" w:space="0" w:color="auto"/>
            </w:tcBorders>
          </w:tcPr>
          <w:p w14:paraId="11212F62"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IH-9</w:t>
            </w:r>
          </w:p>
        </w:tc>
        <w:tc>
          <w:tcPr>
            <w:tcW w:w="504" w:type="pct"/>
            <w:tcBorders>
              <w:bottom w:val="single" w:sz="4" w:space="0" w:color="auto"/>
            </w:tcBorders>
          </w:tcPr>
          <w:p w14:paraId="41236DD6"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String Name</w:t>
            </w:r>
            <w:r w:rsidR="007E461E" w:rsidRPr="005E12E5">
              <w:rPr>
                <w:rFonts w:asciiTheme="minorHAnsi" w:hAnsiTheme="minorHAnsi"/>
                <w:b/>
                <w:sz w:val="14"/>
                <w:lang w:eastAsia="x-none"/>
              </w:rPr>
              <w:t>:</w:t>
            </w:r>
          </w:p>
        </w:tc>
        <w:tc>
          <w:tcPr>
            <w:tcW w:w="870" w:type="pct"/>
            <w:tcBorders>
              <w:bottom w:val="single" w:sz="4" w:space="0" w:color="auto"/>
            </w:tcBorders>
          </w:tcPr>
          <w:p w14:paraId="07397D2B"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Assembly</w:t>
            </w:r>
          </w:p>
        </w:tc>
      </w:tr>
      <w:tr w:rsidR="007E461E" w:rsidRPr="002268CB" w14:paraId="055186B7" w14:textId="77777777" w:rsidTr="00036F2D">
        <w:tc>
          <w:tcPr>
            <w:tcW w:w="315" w:type="pct"/>
            <w:tcBorders>
              <w:left w:val="nil"/>
            </w:tcBorders>
          </w:tcPr>
          <w:p w14:paraId="27CFB3B0" w14:textId="77777777" w:rsidR="00D637BE" w:rsidRPr="002268CB" w:rsidRDefault="00D637BE" w:rsidP="00E17605">
            <w:pPr>
              <w:tabs>
                <w:tab w:val="left" w:pos="764"/>
              </w:tabs>
              <w:rPr>
                <w:rFonts w:asciiTheme="minorHAnsi" w:hAnsiTheme="minorHAnsi"/>
                <w:sz w:val="16"/>
                <w:lang w:eastAsia="x-none"/>
              </w:rPr>
            </w:pPr>
          </w:p>
        </w:tc>
        <w:tc>
          <w:tcPr>
            <w:tcW w:w="1055" w:type="pct"/>
          </w:tcPr>
          <w:p w14:paraId="662D366F" w14:textId="77777777" w:rsidR="00D637BE" w:rsidRPr="002268CB" w:rsidRDefault="00D637BE" w:rsidP="00203655">
            <w:pPr>
              <w:rPr>
                <w:rFonts w:asciiTheme="minorHAnsi" w:hAnsiTheme="minorHAnsi"/>
                <w:sz w:val="16"/>
                <w:lang w:eastAsia="x-none"/>
              </w:rPr>
            </w:pPr>
          </w:p>
        </w:tc>
        <w:tc>
          <w:tcPr>
            <w:tcW w:w="456" w:type="pct"/>
          </w:tcPr>
          <w:p w14:paraId="6F8E35CF" w14:textId="77777777" w:rsidR="00D637BE" w:rsidRPr="002268CB" w:rsidRDefault="00D637BE" w:rsidP="00203655">
            <w:pPr>
              <w:rPr>
                <w:rFonts w:asciiTheme="minorHAnsi" w:hAnsiTheme="minorHAnsi"/>
                <w:sz w:val="16"/>
                <w:lang w:eastAsia="x-none"/>
              </w:rPr>
            </w:pPr>
          </w:p>
        </w:tc>
        <w:tc>
          <w:tcPr>
            <w:tcW w:w="830" w:type="pct"/>
          </w:tcPr>
          <w:p w14:paraId="3DB33F35" w14:textId="77777777" w:rsidR="00D637BE" w:rsidRPr="002268CB" w:rsidRDefault="00D637BE" w:rsidP="00203655">
            <w:pPr>
              <w:rPr>
                <w:rFonts w:asciiTheme="minorHAnsi" w:hAnsiTheme="minorHAnsi"/>
                <w:sz w:val="16"/>
                <w:lang w:eastAsia="x-none"/>
              </w:rPr>
            </w:pPr>
          </w:p>
        </w:tc>
        <w:tc>
          <w:tcPr>
            <w:tcW w:w="297" w:type="pct"/>
          </w:tcPr>
          <w:p w14:paraId="208CBB95" w14:textId="77777777" w:rsidR="00D637BE" w:rsidRPr="002268CB" w:rsidRDefault="00D637BE" w:rsidP="00203655">
            <w:pPr>
              <w:rPr>
                <w:rFonts w:asciiTheme="minorHAnsi" w:hAnsiTheme="minorHAnsi"/>
                <w:sz w:val="16"/>
                <w:lang w:eastAsia="x-none"/>
              </w:rPr>
            </w:pPr>
          </w:p>
        </w:tc>
        <w:tc>
          <w:tcPr>
            <w:tcW w:w="673" w:type="pct"/>
          </w:tcPr>
          <w:p w14:paraId="5205091C" w14:textId="77777777" w:rsidR="00D637BE" w:rsidRPr="002268CB" w:rsidRDefault="00D637BE" w:rsidP="00203655">
            <w:pPr>
              <w:rPr>
                <w:rFonts w:asciiTheme="minorHAnsi" w:hAnsiTheme="minorHAnsi"/>
                <w:sz w:val="16"/>
                <w:lang w:eastAsia="x-none"/>
              </w:rPr>
            </w:pPr>
          </w:p>
        </w:tc>
        <w:tc>
          <w:tcPr>
            <w:tcW w:w="504" w:type="pct"/>
          </w:tcPr>
          <w:p w14:paraId="263B6A0A" w14:textId="77777777" w:rsidR="00D637BE" w:rsidRPr="002268CB" w:rsidRDefault="00D637BE" w:rsidP="00203655">
            <w:pPr>
              <w:rPr>
                <w:rFonts w:asciiTheme="minorHAnsi" w:hAnsiTheme="minorHAnsi"/>
                <w:sz w:val="16"/>
                <w:lang w:eastAsia="x-none"/>
              </w:rPr>
            </w:pPr>
          </w:p>
        </w:tc>
        <w:tc>
          <w:tcPr>
            <w:tcW w:w="870" w:type="pct"/>
            <w:tcBorders>
              <w:right w:val="nil"/>
            </w:tcBorders>
          </w:tcPr>
          <w:p w14:paraId="505FC691" w14:textId="77777777" w:rsidR="00D637BE" w:rsidRPr="002268CB" w:rsidRDefault="00D637BE" w:rsidP="00203655">
            <w:pPr>
              <w:rPr>
                <w:rFonts w:asciiTheme="minorHAnsi" w:hAnsiTheme="minorHAnsi"/>
                <w:sz w:val="16"/>
                <w:lang w:eastAsia="x-none"/>
              </w:rPr>
            </w:pPr>
          </w:p>
        </w:tc>
      </w:tr>
      <w:tr w:rsidR="00D637BE" w:rsidRPr="002268CB" w14:paraId="29121521" w14:textId="77777777" w:rsidTr="00036F2D">
        <w:tc>
          <w:tcPr>
            <w:tcW w:w="5000" w:type="pct"/>
            <w:gridSpan w:val="8"/>
          </w:tcPr>
          <w:p w14:paraId="23A9CC63" w14:textId="77777777" w:rsidR="00D637BE" w:rsidRPr="002268CB" w:rsidRDefault="00D637BE" w:rsidP="00203655">
            <w:pPr>
              <w:rPr>
                <w:rFonts w:asciiTheme="minorHAnsi" w:hAnsiTheme="minorHAnsi"/>
                <w:sz w:val="16"/>
                <w:lang w:eastAsia="x-none"/>
              </w:rPr>
            </w:pPr>
          </w:p>
          <w:p w14:paraId="4412A464" w14:textId="77777777" w:rsidR="00D637BE" w:rsidRPr="002268CB" w:rsidRDefault="00D637BE" w:rsidP="00203655">
            <w:pPr>
              <w:rPr>
                <w:rFonts w:asciiTheme="minorHAnsi" w:hAnsiTheme="minorHAnsi"/>
                <w:sz w:val="16"/>
                <w:lang w:eastAsia="x-none"/>
              </w:rPr>
            </w:pPr>
            <w:r w:rsidRPr="002268CB">
              <w:rPr>
                <w:rFonts w:asciiTheme="minorHAnsi" w:hAnsiTheme="minorHAnsi"/>
                <w:noProof/>
              </w:rPr>
              <w:drawing>
                <wp:inline distT="0" distB="0" distL="0" distR="0" wp14:anchorId="2CFA2114" wp14:editId="12D3CBB1">
                  <wp:extent cx="6651241" cy="7355917"/>
                  <wp:effectExtent l="0" t="0" r="0" b="6350"/>
                  <wp:docPr id="4" name="Picture 4" title="Schematic"/>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651241" cy="7355917"/>
                          </a:xfrm>
                          <a:prstGeom prst="rect">
                            <a:avLst/>
                          </a:prstGeom>
                        </pic:spPr>
                      </pic:pic>
                    </a:graphicData>
                  </a:graphic>
                </wp:inline>
              </w:drawing>
            </w:r>
          </w:p>
          <w:p w14:paraId="1A397389" w14:textId="77777777" w:rsidR="00D637BE" w:rsidRPr="002268CB" w:rsidRDefault="00D637BE" w:rsidP="00203655">
            <w:pPr>
              <w:rPr>
                <w:rFonts w:asciiTheme="minorHAnsi" w:hAnsiTheme="minorHAnsi"/>
                <w:sz w:val="16"/>
                <w:lang w:eastAsia="x-none"/>
              </w:rPr>
            </w:pPr>
          </w:p>
        </w:tc>
      </w:tr>
    </w:tbl>
    <w:p w14:paraId="35C15BF8" w14:textId="77777777" w:rsidR="00F2096C" w:rsidRPr="002268CB" w:rsidRDefault="008514A4" w:rsidP="00C9110B">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General Outputs Plots</w:t>
      </w:r>
    </w:p>
    <w:tbl>
      <w:tblPr>
        <w:tblStyle w:val="customtablestyle"/>
        <w:tblW w:w="5000" w:type="pct"/>
        <w:tblLook w:val="0420" w:firstRow="1" w:lastRow="0" w:firstColumn="0" w:lastColumn="0" w:noHBand="0" w:noVBand="1"/>
        <w:tblCaption w:val="Qry_PlotOrder_GeneralOutputs"/>
      </w:tblPr>
      <w:tblGrid>
        <w:gridCol w:w="10800"/>
      </w:tblGrid>
      <w:tr w:rsidR="00624301" w:rsidRPr="002268CB" w14:paraId="425471EE" w14:textId="77777777" w:rsidTr="00036F2D">
        <w:tc>
          <w:tcPr>
            <w:tcW w:w="5000" w:type="pct"/>
            <w:tcBorders>
              <w:bottom w:val="single" w:sz="4" w:space="0" w:color="auto"/>
            </w:tcBorders>
          </w:tcPr>
          <w:p w14:paraId="55F20FC9" w14:textId="77777777" w:rsidR="00624301" w:rsidRPr="002268CB" w:rsidRDefault="00624301" w:rsidP="00FF7508">
            <w:pPr>
              <w:rPr>
                <w:rFonts w:asciiTheme="minorHAnsi" w:hAnsiTheme="minorHAnsi" w:cs="Arial,Bold"/>
                <w:bCs/>
                <w:sz w:val="8"/>
                <w:szCs w:val="21"/>
              </w:rPr>
            </w:pPr>
          </w:p>
        </w:tc>
      </w:tr>
      <w:tr w:rsidR="00C04332" w14:paraId="57909752" w14:textId="77777777">
        <w:trPr>
          <w:cantSplit/>
        </w:trPr>
        <w:tc>
          <w:tcPr>
            <w:tcW w:w="5000" w:type="pct"/>
            <w:tcBorders>
              <w:top w:val="single" w:sz="4" w:space="0" w:color="auto"/>
              <w:left w:val="single" w:sz="4" w:space="0" w:color="auto"/>
              <w:bottom w:val="single" w:sz="4" w:space="0" w:color="auto"/>
              <w:right w:val="single" w:sz="4" w:space="0" w:color="auto"/>
            </w:tcBorders>
          </w:tcPr>
          <w:p w14:paraId="3CA37E1E" w14:textId="77777777" w:rsidR="00624301" w:rsidRPr="00DD341F" w:rsidRDefault="00700DBA" w:rsidP="00DD341F">
            <w:pPr>
              <w:pStyle w:val="Heading2SubSectionHeader-Fluids"/>
              <w:numPr>
                <w:ilvl w:val="1"/>
                <w:numId w:val="4"/>
              </w:numPr>
              <w:spacing w:before="0" w:line="240" w:lineRule="auto"/>
              <w:ind w:left="720" w:right="-90" w:hanging="810"/>
              <w:rPr>
                <w:rFonts w:asciiTheme="minorHAnsi" w:eastAsia="SimSun" w:hAnsiTheme="minorHAnsi"/>
                <w:b/>
              </w:rPr>
            </w:pPr>
            <w:r>
              <w:rPr>
                <w:rFonts w:asciiTheme="minorHAnsi" w:eastAsia="SimSun" w:hAnsiTheme="minorHAnsi"/>
                <w:b/>
              </w:rPr>
              <w:t>Vertical Section</w:t>
            </w:r>
          </w:p>
          <w:p w14:paraId="672A29C0" w14:textId="77777777" w:rsidR="00624301" w:rsidRPr="002268CB" w:rsidRDefault="00624301" w:rsidP="00FF7508">
            <w:pPr>
              <w:rPr>
                <w:rFonts w:asciiTheme="minorHAnsi" w:hAnsiTheme="minorHAnsi" w:cs="Arial,Bold"/>
                <w:bCs/>
                <w:sz w:val="21"/>
                <w:szCs w:val="21"/>
              </w:rPr>
            </w:pPr>
            <w:r w:rsidRPr="002268CB">
              <w:rPr>
                <w:rFonts w:asciiTheme="minorHAnsi" w:hAnsiTheme="minorHAnsi" w:cs="Arial,Bold"/>
                <w:bCs/>
                <w:noProof/>
                <w:sz w:val="21"/>
                <w:szCs w:val="21"/>
              </w:rPr>
              <w:drawing>
                <wp:inline distT="0" distB="0" distL="0" distR="0" wp14:anchorId="623A0D74" wp14:editId="68231845">
                  <wp:extent cx="6721131" cy="7433212"/>
                  <wp:effectExtent l="0" t="0" r="3810" b="0"/>
                  <wp:docPr id="276" name="Picture 276"/>
                  <wp:cNvGraphicFramePr/>
                  <a:graphic xmlns:a="http://schemas.openxmlformats.org/drawingml/2006/main">
                    <a:graphicData uri="http://schemas.openxmlformats.org/drawingml/2006/picture">
                      <pic:pic xmlns:pic="http://schemas.openxmlformats.org/drawingml/2006/picture">
                        <pic:nvPicPr>
                          <pic:cNvPr id="2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21131" cy="7433212"/>
                          </a:xfrm>
                          <a:prstGeom prst="rect">
                            <a:avLst/>
                          </a:prstGeom>
                        </pic:spPr>
                      </pic:pic>
                    </a:graphicData>
                  </a:graphic>
                </wp:inline>
              </w:drawing>
            </w:r>
          </w:p>
        </w:tc>
      </w:tr>
      <w:tr w:rsidR="00C04332" w14:paraId="08911D3F" w14:textId="77777777">
        <w:trPr>
          <w:cantSplit/>
        </w:trPr>
        <w:tc>
          <w:tcPr>
            <w:tcW w:w="5000" w:type="pct"/>
            <w:tcBorders>
              <w:top w:val="single" w:sz="4" w:space="0" w:color="auto"/>
              <w:left w:val="single" w:sz="4" w:space="0" w:color="auto"/>
              <w:bottom w:val="single" w:sz="4" w:space="0" w:color="auto"/>
              <w:right w:val="single" w:sz="4" w:space="0" w:color="auto"/>
            </w:tcBorders>
          </w:tcPr>
          <w:p w14:paraId="610A0632" w14:textId="77777777" w:rsidR="00624301" w:rsidRPr="00DD341F" w:rsidRDefault="00700DBA" w:rsidP="00DD341F">
            <w:pPr>
              <w:pStyle w:val="Heading2SubSectionHeader-Fluids"/>
              <w:numPr>
                <w:ilvl w:val="1"/>
                <w:numId w:val="4"/>
              </w:numPr>
              <w:spacing w:before="0" w:line="240" w:lineRule="auto"/>
              <w:ind w:left="720" w:right="-90" w:hanging="810"/>
              <w:rPr>
                <w:rFonts w:asciiTheme="minorHAnsi" w:eastAsia="SimSun" w:hAnsiTheme="minorHAnsi"/>
                <w:b/>
              </w:rPr>
            </w:pPr>
            <w:r>
              <w:rPr>
                <w:rFonts w:asciiTheme="minorHAnsi" w:eastAsia="SimSun" w:hAnsiTheme="minorHAnsi"/>
                <w:b/>
              </w:rPr>
              <w:lastRenderedPageBreak/>
              <w:t>Plan View</w:t>
            </w:r>
            <w:bookmarkStart w:id="10" w:name="_Toc405811730"/>
            <w:bookmarkEnd w:id="10"/>
          </w:p>
          <w:p w14:paraId="589C8B19" w14:textId="77777777" w:rsidR="00624301" w:rsidRPr="002268CB" w:rsidRDefault="00624301" w:rsidP="00FF7508">
            <w:pPr>
              <w:rPr>
                <w:rFonts w:asciiTheme="minorHAnsi" w:hAnsiTheme="minorHAnsi" w:cs="Arial,Bold"/>
                <w:bCs/>
                <w:sz w:val="21"/>
                <w:szCs w:val="21"/>
              </w:rPr>
            </w:pPr>
            <w:r w:rsidRPr="002268CB">
              <w:rPr>
                <w:rFonts w:asciiTheme="minorHAnsi" w:hAnsiTheme="minorHAnsi" w:cs="Arial,Bold"/>
                <w:bCs/>
                <w:noProof/>
                <w:sz w:val="21"/>
                <w:szCs w:val="21"/>
              </w:rPr>
              <w:drawing>
                <wp:inline distT="0" distB="0" distL="0" distR="0" wp14:anchorId="2566F5F2" wp14:editId="79F60772">
                  <wp:extent cx="6721131" cy="7433212"/>
                  <wp:effectExtent l="0" t="0" r="3810" b="0"/>
                  <wp:docPr id="1312556409" name="Picture 276"/>
                  <wp:cNvGraphicFramePr/>
                  <a:graphic xmlns:a="http://schemas.openxmlformats.org/drawingml/2006/main">
                    <a:graphicData uri="http://schemas.openxmlformats.org/drawingml/2006/picture">
                      <pic:pic xmlns:pic="http://schemas.openxmlformats.org/drawingml/2006/picture">
                        <pic:nvPicPr>
                          <pic:cNvPr id="2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21131" cy="7433212"/>
                          </a:xfrm>
                          <a:prstGeom prst="rect">
                            <a:avLst/>
                          </a:prstGeom>
                        </pic:spPr>
                      </pic:pic>
                    </a:graphicData>
                  </a:graphic>
                </wp:inline>
              </w:drawing>
            </w:r>
          </w:p>
        </w:tc>
      </w:tr>
    </w:tbl>
    <w:p w14:paraId="421BA139" w14:textId="77777777" w:rsidR="00700827" w:rsidRPr="002268CB" w:rsidRDefault="0046207C" w:rsidP="00C9110B">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Torque &amp; Drag Setup Data</w:t>
      </w:r>
      <w:bookmarkStart w:id="11" w:name="_Toc405811731"/>
    </w:p>
    <w:p w14:paraId="3904EF69" w14:textId="77777777" w:rsidR="0046207C" w:rsidRPr="00DD341F" w:rsidRDefault="0046207C" w:rsidP="00DD341F">
      <w:pPr>
        <w:pStyle w:val="Heading2SubSectionHeader-Fluids"/>
        <w:numPr>
          <w:ilvl w:val="1"/>
          <w:numId w:val="4"/>
        </w:numPr>
        <w:spacing w:before="0" w:line="240" w:lineRule="auto"/>
        <w:ind w:left="720" w:right="-90" w:hanging="810"/>
        <w:rPr>
          <w:rFonts w:asciiTheme="minorHAnsi" w:hAnsiTheme="minorHAnsi"/>
          <w:b/>
        </w:rPr>
      </w:pPr>
      <w:r w:rsidRPr="00DD341F">
        <w:rPr>
          <w:rFonts w:asciiTheme="minorHAnsi" w:hAnsiTheme="minorHAnsi"/>
          <w:b/>
        </w:rPr>
        <w:t>Settings</w:t>
      </w:r>
      <w:bookmarkEnd w:id="11"/>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97"/>
        <w:gridCol w:w="2697"/>
        <w:gridCol w:w="2698"/>
        <w:gridCol w:w="2698"/>
      </w:tblGrid>
      <w:tr w:rsidR="008577AB" w14:paraId="6791ED4E" w14:textId="77777777" w:rsidTr="008577AB">
        <w:tc>
          <w:tcPr>
            <w:tcW w:w="1250" w:type="pct"/>
            <w:shd w:val="clear" w:color="auto" w:fill="C0C0C0"/>
          </w:tcPr>
          <w:p w14:paraId="0D61519C"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Measured</w:t>
            </w:r>
            <w:r w:rsidRPr="005E12E5">
              <w:rPr>
                <w:rFonts w:asciiTheme="minorHAnsi" w:hAnsiTheme="minorHAnsi"/>
                <w:b/>
                <w:spacing w:val="-3"/>
                <w:sz w:val="14"/>
                <w:szCs w:val="20"/>
              </w:rPr>
              <w:t xml:space="preserve"> </w:t>
            </w:r>
            <w:r w:rsidRPr="005E12E5">
              <w:rPr>
                <w:rFonts w:asciiTheme="minorHAnsi" w:eastAsia="Arial" w:hAnsiTheme="minorHAnsi" w:cs="Arial"/>
                <w:b/>
                <w:sz w:val="14"/>
                <w:szCs w:val="20"/>
              </w:rPr>
              <w:t>Depth</w:t>
            </w:r>
            <w:r w:rsidRPr="005E12E5">
              <w:rPr>
                <w:rFonts w:asciiTheme="minorHAnsi" w:hAnsiTheme="minorHAnsi"/>
                <w:b/>
                <w:sz w:val="14"/>
                <w:szCs w:val="20"/>
              </w:rPr>
              <w:t xml:space="preserve"> </w:t>
            </w:r>
            <w:r w:rsidRPr="005E12E5">
              <w:rPr>
                <w:rFonts w:asciiTheme="minorHAnsi" w:eastAsia="Arial" w:hAnsiTheme="minorHAnsi" w:cs="Arial"/>
                <w:b/>
                <w:sz w:val="14"/>
                <w:szCs w:val="20"/>
              </w:rPr>
              <w:t>of</w:t>
            </w:r>
            <w:r w:rsidRPr="005E12E5">
              <w:rPr>
                <w:rFonts w:asciiTheme="minorHAnsi" w:hAnsiTheme="minorHAnsi"/>
                <w:b/>
                <w:spacing w:val="3"/>
                <w:sz w:val="14"/>
                <w:szCs w:val="20"/>
              </w:rPr>
              <w:t xml:space="preserve"> </w:t>
            </w:r>
            <w:r w:rsidRPr="005E12E5">
              <w:rPr>
                <w:rFonts w:asciiTheme="minorHAnsi" w:eastAsia="Arial" w:hAnsiTheme="minorHAnsi" w:cs="Arial"/>
                <w:b/>
                <w:sz w:val="14"/>
                <w:szCs w:val="20"/>
              </w:rPr>
              <w:t>Bit</w:t>
            </w:r>
          </w:p>
        </w:tc>
        <w:tc>
          <w:tcPr>
            <w:tcW w:w="1250" w:type="pct"/>
          </w:tcPr>
          <w:p w14:paraId="69848591" w14:textId="77777777" w:rsidR="008577AB" w:rsidRPr="005E12E5" w:rsidRDefault="008577AB" w:rsidP="008577AB">
            <w:pPr>
              <w:spacing w:before="40"/>
              <w:jc w:val="right"/>
              <w:rPr>
                <w:rFonts w:asciiTheme="minorHAnsi" w:eastAsia="Arial" w:hAnsiTheme="minorHAnsi" w:cs="Arial"/>
                <w:sz w:val="14"/>
                <w:szCs w:val="20"/>
              </w:rPr>
            </w:pPr>
            <w:r>
              <w:rPr>
                <w:rFonts w:asciiTheme="minorHAnsi" w:eastAsia="Arial" w:hAnsiTheme="minorHAnsi" w:cs="Arial"/>
                <w:sz w:val="14"/>
                <w:szCs w:val="20"/>
              </w:rPr>
              <w:t>2945,00</w:t>
            </w:r>
            <w:r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1C04F8D9"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Bending Stress Magnification</w:t>
            </w:r>
          </w:p>
        </w:tc>
        <w:tc>
          <w:tcPr>
            <w:tcW w:w="1250" w:type="pct"/>
          </w:tcPr>
          <w:p w14:paraId="05CB6943"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34F70365" w14:textId="77777777" w:rsidTr="008577AB">
        <w:tc>
          <w:tcPr>
            <w:tcW w:w="1250" w:type="pct"/>
            <w:shd w:val="clear" w:color="auto" w:fill="C0C0C0"/>
          </w:tcPr>
          <w:p w14:paraId="6449AB7D"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Block</w:t>
            </w:r>
            <w:r w:rsidRPr="005E12E5">
              <w:rPr>
                <w:rFonts w:asciiTheme="minorHAnsi" w:hAnsiTheme="minorHAnsi"/>
                <w:b/>
                <w:sz w:val="14"/>
                <w:szCs w:val="20"/>
              </w:rPr>
              <w:t xml:space="preserve"> </w:t>
            </w:r>
            <w:r w:rsidRPr="005E12E5">
              <w:rPr>
                <w:rFonts w:asciiTheme="minorHAnsi" w:eastAsia="Arial" w:hAnsiTheme="minorHAnsi" w:cs="Arial"/>
                <w:b/>
                <w:spacing w:val="-2"/>
                <w:sz w:val="14"/>
                <w:szCs w:val="20"/>
              </w:rPr>
              <w:t>W</w:t>
            </w:r>
            <w:r w:rsidRPr="005E12E5">
              <w:rPr>
                <w:rFonts w:asciiTheme="minorHAnsi" w:eastAsia="Arial" w:hAnsiTheme="minorHAnsi" w:cs="Arial"/>
                <w:b/>
                <w:sz w:val="14"/>
                <w:szCs w:val="20"/>
              </w:rPr>
              <w:t>eight</w:t>
            </w:r>
          </w:p>
        </w:tc>
        <w:tc>
          <w:tcPr>
            <w:tcW w:w="1250" w:type="pct"/>
          </w:tcPr>
          <w:p w14:paraId="7944D8A9"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0,00</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tonne</w:t>
            </w:r>
          </w:p>
        </w:tc>
        <w:tc>
          <w:tcPr>
            <w:tcW w:w="1250" w:type="pct"/>
            <w:shd w:val="clear" w:color="auto" w:fill="C0C0C0"/>
          </w:tcPr>
          <w:p w14:paraId="6138CE11"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Stiff String Analysis</w:t>
            </w:r>
          </w:p>
        </w:tc>
        <w:tc>
          <w:tcPr>
            <w:tcW w:w="1250" w:type="pct"/>
          </w:tcPr>
          <w:p w14:paraId="5B4659FC"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5864DAB7" w14:textId="77777777" w:rsidTr="008577AB">
        <w:tc>
          <w:tcPr>
            <w:tcW w:w="1250" w:type="pct"/>
            <w:shd w:val="clear" w:color="auto" w:fill="C0C0C0"/>
          </w:tcPr>
          <w:p w14:paraId="034A1449"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Enable</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Sheave</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Friction</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Correction</w:t>
            </w:r>
          </w:p>
        </w:tc>
        <w:tc>
          <w:tcPr>
            <w:tcW w:w="1250" w:type="pct"/>
          </w:tcPr>
          <w:p w14:paraId="4BF8D8C9"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c>
          <w:tcPr>
            <w:tcW w:w="1250" w:type="pct"/>
            <w:shd w:val="clear" w:color="auto" w:fill="C0C0C0"/>
          </w:tcPr>
          <w:p w14:paraId="24A16D91"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Viscous Torque and Drag</w:t>
            </w:r>
          </w:p>
        </w:tc>
        <w:tc>
          <w:tcPr>
            <w:tcW w:w="1250" w:type="pct"/>
          </w:tcPr>
          <w:p w14:paraId="5FF51649"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0A35EA21" w14:textId="77777777" w:rsidTr="008577AB">
        <w:tc>
          <w:tcPr>
            <w:tcW w:w="1250" w:type="pct"/>
            <w:shd w:val="clear" w:color="auto" w:fill="C0C0C0"/>
          </w:tcPr>
          <w:p w14:paraId="30278369" w14:textId="77777777" w:rsidR="008577AB" w:rsidRPr="005E12E5" w:rsidRDefault="008577AB" w:rsidP="008577AB">
            <w:pPr>
              <w:spacing w:before="45"/>
              <w:ind w:left="42"/>
              <w:rPr>
                <w:rFonts w:asciiTheme="minorHAnsi" w:hAnsiTheme="minorHAnsi" w:cs="Arial"/>
                <w:b/>
                <w:sz w:val="14"/>
                <w:szCs w:val="20"/>
              </w:rPr>
            </w:pPr>
            <w:r w:rsidRPr="005E12E5">
              <w:rPr>
                <w:rFonts w:asciiTheme="minorHAnsi" w:hAnsiTheme="minorHAnsi" w:cs="Arial"/>
                <w:b/>
                <w:sz w:val="14"/>
                <w:szCs w:val="20"/>
              </w:rPr>
              <w:t xml:space="preserve">Pump </w:t>
            </w:r>
            <w:r w:rsidRPr="008577AB">
              <w:rPr>
                <w:rFonts w:asciiTheme="minorHAnsi" w:eastAsia="Arial" w:hAnsiTheme="minorHAnsi" w:cs="Arial"/>
                <w:b/>
                <w:sz w:val="14"/>
                <w:szCs w:val="20"/>
              </w:rPr>
              <w:t>Rate</w:t>
            </w:r>
          </w:p>
        </w:tc>
        <w:tc>
          <w:tcPr>
            <w:tcW w:w="1250" w:type="pct"/>
          </w:tcPr>
          <w:p w14:paraId="76E92051"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0,0000</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m³/min</w:t>
            </w:r>
          </w:p>
        </w:tc>
        <w:tc>
          <w:tcPr>
            <w:tcW w:w="1250" w:type="pct"/>
            <w:shd w:val="clear" w:color="auto" w:fill="C0C0C0"/>
          </w:tcPr>
          <w:p w14:paraId="6889C713"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Contact Force Normalization Length</w:t>
            </w:r>
          </w:p>
        </w:tc>
        <w:tc>
          <w:tcPr>
            <w:tcW w:w="1250" w:type="pct"/>
          </w:tcPr>
          <w:p w14:paraId="08A7034A"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9,45</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w:t>
            </w:r>
          </w:p>
        </w:tc>
      </w:tr>
      <w:tr w:rsidR="008577AB" w14:paraId="02049B1B" w14:textId="77777777" w:rsidTr="008577AB">
        <w:tc>
          <w:tcPr>
            <w:tcW w:w="1250" w:type="pct"/>
            <w:shd w:val="clear" w:color="auto" w:fill="C0C0C0"/>
          </w:tcPr>
          <w:p w14:paraId="5163A8F6"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Mechanical Efficiency (Single Sheave)</w:t>
            </w:r>
          </w:p>
        </w:tc>
        <w:tc>
          <w:tcPr>
            <w:tcW w:w="1250" w:type="pct"/>
          </w:tcPr>
          <w:p w14:paraId="7755CF50"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97,00</w:t>
            </w:r>
          </w:p>
        </w:tc>
        <w:tc>
          <w:tcPr>
            <w:tcW w:w="1250" w:type="pct"/>
            <w:shd w:val="clear" w:color="auto" w:fill="C0C0C0"/>
          </w:tcPr>
          <w:p w14:paraId="31FF2A1F"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hAnsiTheme="minorHAnsi" w:cs="Arial"/>
                <w:b/>
                <w:bCs/>
                <w:color w:val="000000"/>
                <w:sz w:val="14"/>
                <w:szCs w:val="20"/>
              </w:rPr>
              <w:t>Lines Strung</w:t>
            </w:r>
          </w:p>
        </w:tc>
        <w:tc>
          <w:tcPr>
            <w:tcW w:w="1250" w:type="pct"/>
          </w:tcPr>
          <w:p w14:paraId="24FFBD0E"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12</w:t>
            </w:r>
          </w:p>
        </w:tc>
      </w:tr>
      <w:tr w:rsidR="008577AB" w14:paraId="5A7BAAA6" w14:textId="77777777" w:rsidTr="008577AB">
        <w:tc>
          <w:tcPr>
            <w:tcW w:w="1250" w:type="pct"/>
            <w:shd w:val="clear" w:color="auto" w:fill="C0C0C0"/>
          </w:tcPr>
          <w:p w14:paraId="05BF0632" w14:textId="77777777" w:rsidR="008577AB" w:rsidRPr="005E12E5" w:rsidRDefault="008577AB" w:rsidP="008577AB">
            <w:pPr>
              <w:spacing w:before="45"/>
              <w:ind w:left="42"/>
              <w:rPr>
                <w:rFonts w:asciiTheme="minorHAnsi" w:eastAsia="Arial" w:hAnsiTheme="minorHAnsi" w:cs="Arial"/>
                <w:b/>
                <w:sz w:val="14"/>
                <w:szCs w:val="20"/>
              </w:rPr>
            </w:pPr>
          </w:p>
        </w:tc>
        <w:tc>
          <w:tcPr>
            <w:tcW w:w="1250" w:type="pct"/>
          </w:tcPr>
          <w:p w14:paraId="0C5D662A" w14:textId="77777777" w:rsidR="008577AB" w:rsidRPr="005E12E5" w:rsidRDefault="008577AB" w:rsidP="008577AB">
            <w:pPr>
              <w:spacing w:before="40"/>
              <w:jc w:val="both"/>
              <w:rPr>
                <w:rFonts w:asciiTheme="minorHAnsi" w:eastAsia="Arial" w:hAnsiTheme="minorHAnsi" w:cs="Arial"/>
                <w:noProof/>
                <w:sz w:val="14"/>
                <w:szCs w:val="20"/>
              </w:rPr>
            </w:pPr>
          </w:p>
        </w:tc>
        <w:tc>
          <w:tcPr>
            <w:tcW w:w="1250" w:type="pct"/>
            <w:shd w:val="clear" w:color="auto" w:fill="C0C0C0"/>
          </w:tcPr>
          <w:p w14:paraId="762513FD" w14:textId="77777777" w:rsidR="008577AB" w:rsidRPr="005E12E5" w:rsidRDefault="008577AB" w:rsidP="008577AB">
            <w:pPr>
              <w:spacing w:before="45"/>
              <w:ind w:left="42"/>
              <w:rPr>
                <w:rFonts w:asciiTheme="minorHAnsi" w:hAnsiTheme="minorHAnsi" w:cs="Arial"/>
                <w:b/>
                <w:bCs/>
                <w:color w:val="000000"/>
                <w:sz w:val="14"/>
                <w:szCs w:val="20"/>
              </w:rPr>
            </w:pPr>
            <w:r w:rsidRPr="005E12E5">
              <w:rPr>
                <w:rFonts w:asciiTheme="minorHAnsi" w:hAnsiTheme="minorHAnsi" w:cs="Arial"/>
                <w:b/>
                <w:bCs/>
                <w:color w:val="000000"/>
                <w:sz w:val="14"/>
                <w:szCs w:val="20"/>
              </w:rPr>
              <w:t>Side Force</w:t>
            </w:r>
          </w:p>
        </w:tc>
        <w:tc>
          <w:tcPr>
            <w:tcW w:w="1250" w:type="pct"/>
          </w:tcPr>
          <w:p w14:paraId="077CD172"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N</w:t>
            </w:r>
          </w:p>
        </w:tc>
      </w:tr>
      <w:tr w:rsidR="008577AB" w14:paraId="14839532" w14:textId="77777777" w:rsidTr="008577AB">
        <w:tc>
          <w:tcPr>
            <w:tcW w:w="1250" w:type="pct"/>
            <w:shd w:val="clear" w:color="auto" w:fill="C0C0C0"/>
          </w:tcPr>
          <w:p w14:paraId="554E90E6"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hAnsiTheme="minorHAnsi" w:cs="Arial"/>
                <w:b/>
                <w:bCs/>
                <w:color w:val="000000"/>
                <w:sz w:val="14"/>
                <w:szCs w:val="20"/>
              </w:rPr>
              <w:t>Offset from Wellhead</w:t>
            </w:r>
          </w:p>
        </w:tc>
        <w:tc>
          <w:tcPr>
            <w:tcW w:w="1250" w:type="pct"/>
          </w:tcPr>
          <w:p w14:paraId="4219A54A"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w:t>
            </w:r>
          </w:p>
        </w:tc>
        <w:tc>
          <w:tcPr>
            <w:tcW w:w="1250" w:type="pct"/>
            <w:shd w:val="clear" w:color="auto" w:fill="C0C0C0"/>
          </w:tcPr>
          <w:p w14:paraId="6CE6EAA3" w14:textId="77777777" w:rsidR="008577AB" w:rsidRPr="005E12E5" w:rsidRDefault="008577AB" w:rsidP="008577AB">
            <w:pPr>
              <w:spacing w:before="45"/>
              <w:ind w:left="42"/>
              <w:rPr>
                <w:rFonts w:asciiTheme="minorHAnsi" w:hAnsiTheme="minorHAnsi" w:cs="Arial"/>
                <w:b/>
                <w:bCs/>
                <w:color w:val="000000"/>
                <w:sz w:val="14"/>
                <w:szCs w:val="20"/>
              </w:rPr>
            </w:pPr>
            <w:r w:rsidRPr="005E12E5">
              <w:rPr>
                <w:rFonts w:asciiTheme="minorHAnsi" w:hAnsiTheme="minorHAnsi" w:cs="Arial"/>
                <w:b/>
                <w:bCs/>
                <w:color w:val="000000"/>
                <w:sz w:val="14"/>
                <w:szCs w:val="20"/>
              </w:rPr>
              <w:t>Angle at Wellhead</w:t>
            </w:r>
          </w:p>
        </w:tc>
        <w:tc>
          <w:tcPr>
            <w:tcW w:w="1250" w:type="pct"/>
          </w:tcPr>
          <w:p w14:paraId="71C4587D"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w:t>
            </w:r>
          </w:p>
        </w:tc>
      </w:tr>
    </w:tbl>
    <w:p w14:paraId="16FF544B" w14:textId="77777777" w:rsidR="0046207C" w:rsidRPr="00DD341F" w:rsidRDefault="0046207C" w:rsidP="00DD341F">
      <w:pPr>
        <w:pStyle w:val="Heading2SubSectionHeader-Fluids"/>
        <w:keepNext/>
        <w:numPr>
          <w:ilvl w:val="1"/>
          <w:numId w:val="4"/>
        </w:numPr>
        <w:spacing w:line="240" w:lineRule="auto"/>
        <w:ind w:left="720" w:right="-86" w:hanging="810"/>
        <w:rPr>
          <w:rFonts w:asciiTheme="minorHAnsi" w:hAnsiTheme="minorHAnsi"/>
          <w:b/>
        </w:rPr>
      </w:pPr>
      <w:bookmarkStart w:id="12" w:name="_Toc405811732"/>
      <w:r w:rsidRPr="00DD341F">
        <w:rPr>
          <w:rFonts w:asciiTheme="minorHAnsi" w:hAnsiTheme="minorHAnsi"/>
          <w:b/>
        </w:rPr>
        <w:t>Run Parameters</w:t>
      </w:r>
      <w:bookmarkEnd w:id="12"/>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97"/>
        <w:gridCol w:w="2697"/>
        <w:gridCol w:w="2698"/>
        <w:gridCol w:w="2698"/>
      </w:tblGrid>
      <w:tr w:rsidR="00FA6DBA" w:rsidRPr="005E12E5" w14:paraId="30ADA6C7" w14:textId="77777777" w:rsidTr="00525CA7">
        <w:tc>
          <w:tcPr>
            <w:tcW w:w="1250" w:type="pct"/>
            <w:shd w:val="clear" w:color="auto" w:fill="C0C0C0"/>
          </w:tcPr>
          <w:p w14:paraId="5C516C67" w14:textId="77777777" w:rsidR="00FA6DBA" w:rsidRPr="005E12E5" w:rsidRDefault="00FA6DBA" w:rsidP="00FA6DBA">
            <w:pPr>
              <w:rPr>
                <w:b/>
                <w:sz w:val="14"/>
              </w:rPr>
            </w:pPr>
            <w:r w:rsidRPr="005E12E5">
              <w:rPr>
                <w:b/>
                <w:sz w:val="14"/>
              </w:rPr>
              <w:t>Start MD</w:t>
            </w:r>
          </w:p>
        </w:tc>
        <w:tc>
          <w:tcPr>
            <w:tcW w:w="1250" w:type="pct"/>
          </w:tcPr>
          <w:p w14:paraId="3AB89D3C" w14:textId="77777777" w:rsidR="00FA6DBA" w:rsidRPr="005E12E5" w:rsidRDefault="00FA6DBA" w:rsidP="004C124F">
            <w:pPr>
              <w:spacing w:before="40"/>
              <w:jc w:val="right"/>
              <w:rPr>
                <w:sz w:val="14"/>
              </w:rPr>
            </w:pPr>
            <w:r>
              <w:rPr>
                <w:rFonts w:asciiTheme="minorHAnsi" w:eastAsia="Arial" w:hAnsiTheme="minorHAnsi" w:cs="Arial"/>
                <w:sz w:val="14"/>
                <w:szCs w:val="20"/>
              </w:rPr>
              <w:t>0,00</w:t>
            </w:r>
            <w:r w:rsidR="0056768C"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5774DD43" w14:textId="77777777" w:rsidR="00FA6DBA" w:rsidRPr="005E12E5" w:rsidRDefault="00FA6DBA" w:rsidP="00FA6DBA">
            <w:pPr>
              <w:rPr>
                <w:b/>
                <w:sz w:val="14"/>
              </w:rPr>
            </w:pPr>
            <w:r w:rsidRPr="005E12E5">
              <w:rPr>
                <w:b/>
                <w:sz w:val="14"/>
              </w:rPr>
              <w:t>End MD</w:t>
            </w:r>
          </w:p>
        </w:tc>
        <w:tc>
          <w:tcPr>
            <w:tcW w:w="1250" w:type="pct"/>
          </w:tcPr>
          <w:p w14:paraId="395944B5" w14:textId="77777777" w:rsidR="00FA6DBA" w:rsidRPr="005E12E5" w:rsidRDefault="00FA6DBA" w:rsidP="00FA6DBA">
            <w:pPr>
              <w:jc w:val="right"/>
              <w:rPr>
                <w:sz w:val="14"/>
              </w:rPr>
            </w:pPr>
            <w:r>
              <w:rPr>
                <w:rFonts w:asciiTheme="minorHAnsi" w:eastAsia="Arial" w:hAnsiTheme="minorHAnsi" w:cs="Arial"/>
                <w:sz w:val="14"/>
                <w:szCs w:val="20"/>
              </w:rPr>
              <w:t>2945,00</w:t>
            </w:r>
            <w:r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r>
      <w:tr w:rsidR="00FA6DBA" w:rsidRPr="005E12E5" w14:paraId="5297823D" w14:textId="77777777" w:rsidTr="00525CA7">
        <w:tc>
          <w:tcPr>
            <w:tcW w:w="1250" w:type="pct"/>
            <w:shd w:val="clear" w:color="auto" w:fill="C0C0C0"/>
          </w:tcPr>
          <w:p w14:paraId="10E3DDAA" w14:textId="77777777" w:rsidR="00FA6DBA" w:rsidRPr="005E12E5" w:rsidRDefault="00FA6DBA" w:rsidP="00FA6DBA">
            <w:pPr>
              <w:rPr>
                <w:b/>
                <w:sz w:val="14"/>
              </w:rPr>
            </w:pPr>
            <w:r w:rsidRPr="005E12E5">
              <w:rPr>
                <w:b/>
                <w:sz w:val="14"/>
              </w:rPr>
              <w:t>Step Size</w:t>
            </w:r>
          </w:p>
        </w:tc>
        <w:tc>
          <w:tcPr>
            <w:tcW w:w="1250" w:type="pct"/>
          </w:tcPr>
          <w:p w14:paraId="10BB6D2C" w14:textId="77777777" w:rsidR="00FA6DBA" w:rsidRPr="005E12E5" w:rsidRDefault="00FA6DBA" w:rsidP="00FA6DBA">
            <w:pPr>
              <w:jc w:val="right"/>
              <w:rPr>
                <w:sz w:val="14"/>
              </w:rPr>
            </w:pPr>
            <w:r>
              <w:rPr>
                <w:rFonts w:asciiTheme="minorHAnsi" w:eastAsia="Arial" w:hAnsiTheme="minorHAnsi" w:cs="Arial"/>
                <w:sz w:val="14"/>
                <w:szCs w:val="20"/>
              </w:rPr>
              <w:t>30,00</w:t>
            </w:r>
            <w:r w:rsidR="00EF34DD">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0157DD1F" w14:textId="77777777" w:rsidR="00FA6DBA" w:rsidRPr="005E12E5" w:rsidRDefault="00FA6DBA" w:rsidP="00FA6DBA">
            <w:pPr>
              <w:rPr>
                <w:b/>
                <w:sz w:val="14"/>
              </w:rPr>
            </w:pPr>
          </w:p>
        </w:tc>
        <w:tc>
          <w:tcPr>
            <w:tcW w:w="1250" w:type="pct"/>
          </w:tcPr>
          <w:p w14:paraId="22CAA137" w14:textId="77777777" w:rsidR="00FA6DBA" w:rsidRPr="005E12E5" w:rsidRDefault="00FA6DBA" w:rsidP="00FA6DBA">
            <w:pPr>
              <w:rPr>
                <w:sz w:val="14"/>
              </w:rPr>
            </w:pPr>
          </w:p>
        </w:tc>
      </w:tr>
    </w:tbl>
    <w:p w14:paraId="196C398A" w14:textId="77777777" w:rsidR="008972F1" w:rsidRPr="00DD341F" w:rsidRDefault="008972F1" w:rsidP="00DD341F">
      <w:pPr>
        <w:pStyle w:val="Heading2SubSectionHeader-Fluids"/>
        <w:keepNext/>
        <w:numPr>
          <w:ilvl w:val="1"/>
          <w:numId w:val="4"/>
        </w:numPr>
        <w:spacing w:line="240" w:lineRule="auto"/>
        <w:ind w:left="720" w:right="-86" w:hanging="810"/>
        <w:rPr>
          <w:rFonts w:asciiTheme="minorHAnsi" w:hAnsiTheme="minorHAnsi"/>
          <w:b/>
        </w:rPr>
      </w:pPr>
      <w:bookmarkStart w:id="13" w:name="_Toc405811733"/>
      <w:r w:rsidRPr="00DD341F">
        <w:rPr>
          <w:rFonts w:asciiTheme="minorHAnsi" w:hAnsiTheme="minorHAnsi"/>
          <w:b/>
        </w:rPr>
        <w:t>Normal Analysis Operational Parameters</w:t>
      </w:r>
      <w:bookmarkEnd w:id="13"/>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5237"/>
        <w:gridCol w:w="3239"/>
      </w:tblGrid>
      <w:tr w:rsidR="00204731" w:rsidRPr="005E12E5" w14:paraId="63DAC1F5" w14:textId="77777777" w:rsidTr="008577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tcBorders>
              <w:bottom w:val="none" w:sz="0" w:space="0" w:color="auto"/>
            </w:tcBorders>
            <w:shd w:val="clear" w:color="auto" w:fill="BFBFBF" w:themeFill="background1" w:themeFillShade="BF"/>
          </w:tcPr>
          <w:p w14:paraId="67E816FB" w14:textId="77777777" w:rsidR="00204731" w:rsidRPr="005E12E5" w:rsidRDefault="00204731" w:rsidP="00361ED9">
            <w:pPr>
              <w:spacing w:before="42"/>
              <w:ind w:left="51"/>
              <w:rPr>
                <w:rFonts w:asciiTheme="minorHAnsi" w:eastAsia="Arial" w:hAnsiTheme="minorHAnsi" w:cs="Arial"/>
                <w:sz w:val="14"/>
                <w:szCs w:val="20"/>
              </w:rPr>
            </w:pPr>
            <w:r w:rsidRPr="005E12E5">
              <w:rPr>
                <w:rFonts w:asciiTheme="minorHAnsi" w:eastAsia="Arial" w:hAnsiTheme="minorHAnsi" w:cs="Arial"/>
                <w:sz w:val="14"/>
                <w:szCs w:val="20"/>
              </w:rPr>
              <w:t>Drilling</w:t>
            </w:r>
          </w:p>
        </w:tc>
        <w:tc>
          <w:tcPr>
            <w:tcW w:w="2427" w:type="pct"/>
            <w:tcBorders>
              <w:bottom w:val="none" w:sz="0" w:space="0" w:color="auto"/>
            </w:tcBorders>
            <w:shd w:val="clear" w:color="auto" w:fill="BFBFBF" w:themeFill="background1" w:themeFillShade="BF"/>
          </w:tcPr>
          <w:p w14:paraId="4DC68FB2" w14:textId="77777777" w:rsidR="00204731" w:rsidRPr="005E12E5" w:rsidRDefault="00204731"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Times New Roman" w:hAnsiTheme="minorHAnsi" w:cs="Arial"/>
                <w:sz w:val="14"/>
                <w:szCs w:val="20"/>
              </w:rPr>
              <w:t>WOP/Overpull</w:t>
            </w:r>
          </w:p>
          <w:p w14:paraId="55838ACF" w14:textId="77777777" w:rsidR="00204731" w:rsidRPr="005E12E5" w:rsidRDefault="0047449E"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Arial" w:hAnsiTheme="minorHAnsi" w:cs="Arial"/>
                <w:sz w:val="14"/>
                <w:szCs w:val="20"/>
              </w:rPr>
              <w:t>(</w:t>
            </w:r>
            <w:proofErr w:type="spellStart"/>
            <w:r>
              <w:rPr>
                <w:rFonts w:asciiTheme="minorHAnsi" w:eastAsia="Arial" w:hAnsiTheme="minorHAnsi" w:cs="Arial"/>
                <w:sz w:val="14"/>
                <w:szCs w:val="20"/>
              </w:rPr>
              <w:t>tonne</w:t>
            </w:r>
            <w:proofErr w:type="spellEnd"/>
            <w:r w:rsidRPr="005E12E5">
              <w:rPr>
                <w:rFonts w:asciiTheme="minorHAnsi" w:eastAsia="Arial" w:hAnsiTheme="minorHAnsi" w:cs="Arial"/>
                <w:b w:val="0"/>
                <w:sz w:val="14"/>
                <w:szCs w:val="20"/>
              </w:rPr>
              <w:t>)</w:t>
            </w:r>
          </w:p>
        </w:tc>
        <w:tc>
          <w:tcPr>
            <w:tcW w:w="1501" w:type="pct"/>
            <w:tcBorders>
              <w:bottom w:val="none" w:sz="0" w:space="0" w:color="auto"/>
            </w:tcBorders>
            <w:shd w:val="clear" w:color="auto" w:fill="BFBFBF" w:themeFill="background1" w:themeFillShade="BF"/>
          </w:tcPr>
          <w:p w14:paraId="32711DA9" w14:textId="77777777" w:rsidR="00204731" w:rsidRPr="005E12E5" w:rsidRDefault="00204731"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Times New Roman" w:hAnsiTheme="minorHAnsi" w:cs="Arial"/>
                <w:sz w:val="14"/>
                <w:szCs w:val="20"/>
              </w:rPr>
              <w:t>Torque at Bit</w:t>
            </w:r>
          </w:p>
          <w:p w14:paraId="388BBCE7" w14:textId="77777777" w:rsidR="00204731" w:rsidRPr="005E12E5" w:rsidRDefault="0047449E"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Arial" w:hAnsiTheme="minorHAnsi" w:cs="Arial"/>
                <w:sz w:val="14"/>
                <w:szCs w:val="20"/>
              </w:rPr>
              <w:t>(</w:t>
            </w:r>
            <w:r>
              <w:rPr>
                <w:rFonts w:asciiTheme="minorHAnsi" w:eastAsia="Arial" w:hAnsiTheme="minorHAnsi" w:cs="Arial"/>
                <w:sz w:val="14"/>
                <w:szCs w:val="20"/>
              </w:rPr>
              <w:t>N-m</w:t>
            </w:r>
            <w:r w:rsidRPr="005E12E5">
              <w:rPr>
                <w:rFonts w:asciiTheme="minorHAnsi" w:eastAsia="Arial" w:hAnsiTheme="minorHAnsi" w:cs="Arial"/>
                <w:sz w:val="14"/>
                <w:szCs w:val="20"/>
              </w:rPr>
              <w:t>)</w:t>
            </w:r>
          </w:p>
        </w:tc>
      </w:tr>
      <w:tr w:rsidR="00204731" w:rsidRPr="005E12E5" w14:paraId="14DCFD3A"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5A4FBE40" w14:textId="77777777" w:rsidR="00204731" w:rsidRPr="005E12E5" w:rsidRDefault="00204731" w:rsidP="00361ED9">
            <w:pPr>
              <w:spacing w:before="42"/>
              <w:ind w:left="51"/>
              <w:rPr>
                <w:rFonts w:asciiTheme="minorHAnsi" w:eastAsia="Arial" w:hAnsiTheme="minorHAnsi" w:cs="Arial"/>
                <w:sz w:val="14"/>
                <w:szCs w:val="20"/>
              </w:rPr>
            </w:pPr>
            <w:r w:rsidRPr="005E12E5">
              <w:rPr>
                <w:rFonts w:asciiTheme="minorHAnsi" w:eastAsia="Arial" w:hAnsiTheme="minorHAnsi" w:cs="Arial"/>
                <w:sz w:val="14"/>
                <w:szCs w:val="20"/>
              </w:rPr>
              <w:t>Rotating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On</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Bottom</w:t>
            </w:r>
          </w:p>
        </w:tc>
        <w:tc>
          <w:tcPr>
            <w:tcW w:w="2427" w:type="pct"/>
          </w:tcPr>
          <w:p w14:paraId="40428CD2"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c>
          <w:tcPr>
            <w:tcW w:w="1501" w:type="pct"/>
          </w:tcPr>
          <w:p w14:paraId="54211986"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138AE63C"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7CEB61D9" w14:textId="77777777" w:rsidR="00204731" w:rsidRPr="005E12E5" w:rsidRDefault="00204731" w:rsidP="00361ED9">
            <w:pPr>
              <w:spacing w:before="40"/>
              <w:ind w:left="51"/>
              <w:rPr>
                <w:rFonts w:asciiTheme="minorHAnsi" w:eastAsia="Arial" w:hAnsiTheme="minorHAnsi" w:cs="Arial"/>
                <w:sz w:val="14"/>
                <w:szCs w:val="20"/>
              </w:rPr>
            </w:pPr>
            <w:r w:rsidRPr="005E12E5">
              <w:rPr>
                <w:rFonts w:asciiTheme="minorHAnsi" w:eastAsia="Arial" w:hAnsiTheme="minorHAnsi" w:cs="Arial"/>
                <w:sz w:val="14"/>
                <w:szCs w:val="20"/>
              </w:rPr>
              <w:t>Slide</w:t>
            </w:r>
            <w:r w:rsidRPr="005E12E5">
              <w:rPr>
                <w:rFonts w:asciiTheme="minorHAnsi" w:hAnsiTheme="minorHAnsi" w:cs="Arial"/>
                <w:spacing w:val="1"/>
                <w:sz w:val="14"/>
                <w:szCs w:val="20"/>
              </w:rPr>
              <w:t xml:space="preserve"> </w:t>
            </w:r>
            <w:r w:rsidRPr="005E12E5">
              <w:rPr>
                <w:rFonts w:asciiTheme="minorHAnsi" w:eastAsia="Arial" w:hAnsiTheme="minorHAnsi" w:cs="Arial"/>
                <w:sz w:val="14"/>
                <w:szCs w:val="20"/>
              </w:rPr>
              <w:t>Drilling</w:t>
            </w:r>
          </w:p>
        </w:tc>
        <w:tc>
          <w:tcPr>
            <w:tcW w:w="2427" w:type="pct"/>
          </w:tcPr>
          <w:p w14:paraId="6D15C27B"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r>
              <w:rPr>
                <w:rFonts w:asciiTheme="minorHAnsi" w:eastAsia="Arial" w:hAnsiTheme="minorHAnsi" w:cs="Arial"/>
                <w:noProof/>
                <w:sz w:val="14"/>
                <w:szCs w:val="20"/>
              </w:rPr>
              <w:t>NA</w:t>
            </w:r>
          </w:p>
        </w:tc>
        <w:tc>
          <w:tcPr>
            <w:tcW w:w="1501" w:type="pct"/>
          </w:tcPr>
          <w:p w14:paraId="76D2E43D"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30173688"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52AF38D4" w14:textId="77777777" w:rsidR="00204731" w:rsidRPr="005E12E5" w:rsidRDefault="00204731" w:rsidP="00361ED9">
            <w:pPr>
              <w:spacing w:before="39"/>
              <w:ind w:left="51"/>
              <w:rPr>
                <w:rFonts w:asciiTheme="minorHAnsi" w:eastAsia="Arial" w:hAnsiTheme="minorHAnsi" w:cs="Arial"/>
                <w:sz w:val="14"/>
                <w:szCs w:val="20"/>
              </w:rPr>
            </w:pPr>
            <w:proofErr w:type="spellStart"/>
            <w:r w:rsidRPr="005E12E5">
              <w:rPr>
                <w:rFonts w:asciiTheme="minorHAnsi" w:eastAsia="Arial" w:hAnsiTheme="minorHAnsi" w:cs="Arial"/>
                <w:sz w:val="14"/>
                <w:szCs w:val="20"/>
              </w:rPr>
              <w:t>Backreaming</w:t>
            </w:r>
            <w:proofErr w:type="spellEnd"/>
          </w:p>
        </w:tc>
        <w:tc>
          <w:tcPr>
            <w:tcW w:w="2427" w:type="pct"/>
          </w:tcPr>
          <w:p w14:paraId="2723FD3A"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r>
              <w:rPr>
                <w:rFonts w:asciiTheme="minorHAnsi" w:eastAsia="Arial" w:hAnsiTheme="minorHAnsi" w:cs="Arial"/>
                <w:noProof/>
                <w:sz w:val="14"/>
                <w:szCs w:val="20"/>
              </w:rPr>
              <w:t>NA</w:t>
            </w:r>
          </w:p>
        </w:tc>
        <w:tc>
          <w:tcPr>
            <w:tcW w:w="1501" w:type="pct"/>
          </w:tcPr>
          <w:p w14:paraId="2AB6563D"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5892E0C3"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0593C71E" w14:textId="77777777" w:rsidR="00204731" w:rsidRPr="005E12E5" w:rsidRDefault="00204731" w:rsidP="00361ED9">
            <w:pPr>
              <w:spacing w:before="34"/>
              <w:ind w:left="51"/>
              <w:rPr>
                <w:rFonts w:asciiTheme="minorHAnsi" w:eastAsia="Arial" w:hAnsiTheme="minorHAnsi" w:cs="Arial"/>
                <w:sz w:val="14"/>
                <w:szCs w:val="20"/>
              </w:rPr>
            </w:pPr>
            <w:r w:rsidRPr="005E12E5">
              <w:rPr>
                <w:rFonts w:asciiTheme="minorHAnsi" w:eastAsia="Arial" w:hAnsiTheme="minorHAnsi" w:cs="Arial"/>
                <w:sz w:val="14"/>
                <w:szCs w:val="20"/>
              </w:rPr>
              <w:t>Rotating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Off</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Bottom</w:t>
            </w:r>
          </w:p>
        </w:tc>
        <w:tc>
          <w:tcPr>
            <w:tcW w:w="2427" w:type="pct"/>
          </w:tcPr>
          <w:p w14:paraId="114A76DC" w14:textId="77777777" w:rsidR="00204731" w:rsidRPr="005E12E5" w:rsidRDefault="00204731"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p>
        </w:tc>
        <w:tc>
          <w:tcPr>
            <w:tcW w:w="1501" w:type="pct"/>
          </w:tcPr>
          <w:p w14:paraId="70BE88CC" w14:textId="77777777" w:rsidR="00204731" w:rsidRPr="005E12E5" w:rsidRDefault="00204731"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p>
        </w:tc>
      </w:tr>
      <w:tr w:rsidR="00204731" w:rsidRPr="005E12E5" w14:paraId="27470B34" w14:textId="77777777" w:rsidTr="008577AB">
        <w:tc>
          <w:tcPr>
            <w:cnfStyle w:val="001000000000" w:firstRow="0" w:lastRow="0" w:firstColumn="1" w:lastColumn="0" w:oddVBand="0" w:evenVBand="0" w:oddHBand="0" w:evenHBand="0" w:firstRowFirstColumn="0" w:firstRowLastColumn="0" w:lastRowFirstColumn="0" w:lastRowLastColumn="0"/>
            <w:tcW w:w="1072" w:type="pct"/>
            <w:shd w:val="clear" w:color="auto" w:fill="BFBFBF" w:themeFill="background1" w:themeFillShade="BF"/>
          </w:tcPr>
          <w:p w14:paraId="15C56CFD" w14:textId="77777777" w:rsidR="00204731" w:rsidRPr="005E12E5" w:rsidRDefault="00204731" w:rsidP="00204731">
            <w:pPr>
              <w:spacing w:before="4" w:line="240" w:lineRule="exact"/>
              <w:jc w:val="center"/>
              <w:rPr>
                <w:rFonts w:asciiTheme="minorHAnsi" w:eastAsia="Times New Roman" w:hAnsiTheme="minorHAnsi" w:cs="Arial"/>
                <w:sz w:val="14"/>
                <w:szCs w:val="20"/>
              </w:rPr>
            </w:pPr>
            <w:r w:rsidRPr="005E12E5">
              <w:rPr>
                <w:rFonts w:asciiTheme="minorHAnsi" w:eastAsia="Times New Roman" w:hAnsiTheme="minorHAnsi" w:cs="Arial"/>
                <w:sz w:val="14"/>
                <w:szCs w:val="20"/>
              </w:rPr>
              <w:t>Tripping</w:t>
            </w:r>
          </w:p>
        </w:tc>
        <w:tc>
          <w:tcPr>
            <w:tcW w:w="2427" w:type="pct"/>
            <w:shd w:val="clear" w:color="auto" w:fill="BFBFBF" w:themeFill="background1" w:themeFillShade="BF"/>
          </w:tcPr>
          <w:p w14:paraId="51F2D8B6" w14:textId="77777777" w:rsidR="00204731" w:rsidRPr="005E12E5" w:rsidRDefault="00204731"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Speed</w:t>
            </w:r>
          </w:p>
          <w:p w14:paraId="6C709DCC" w14:textId="77777777" w:rsidR="0047449E" w:rsidRPr="005E12E5" w:rsidRDefault="0047449E"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w:t>
            </w:r>
            <w:r>
              <w:rPr>
                <w:rFonts w:asciiTheme="minorHAnsi" w:eastAsia="Times New Roman" w:hAnsiTheme="minorHAnsi" w:cs="Arial"/>
                <w:b/>
                <w:sz w:val="14"/>
                <w:szCs w:val="20"/>
              </w:rPr>
              <w:t>m/min</w:t>
            </w:r>
            <w:r w:rsidRPr="005E12E5">
              <w:rPr>
                <w:rFonts w:asciiTheme="minorHAnsi" w:eastAsia="Times New Roman" w:hAnsiTheme="minorHAnsi" w:cs="Arial"/>
                <w:b/>
                <w:sz w:val="14"/>
                <w:szCs w:val="20"/>
              </w:rPr>
              <w:t>)</w:t>
            </w:r>
          </w:p>
        </w:tc>
        <w:tc>
          <w:tcPr>
            <w:tcW w:w="1501" w:type="pct"/>
            <w:shd w:val="clear" w:color="auto" w:fill="BFBFBF" w:themeFill="background1" w:themeFillShade="BF"/>
          </w:tcPr>
          <w:p w14:paraId="37629997" w14:textId="77777777" w:rsidR="00204731" w:rsidRPr="005E12E5" w:rsidRDefault="00204731"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RPM</w:t>
            </w:r>
          </w:p>
          <w:p w14:paraId="5CAB00B5" w14:textId="77777777" w:rsidR="0047449E" w:rsidRPr="005E12E5" w:rsidRDefault="0047449E" w:rsidP="0047449E">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w:t>
            </w:r>
            <w:r>
              <w:rPr>
                <w:rFonts w:asciiTheme="minorHAnsi" w:eastAsia="Times New Roman" w:hAnsiTheme="minorHAnsi" w:cs="Arial"/>
                <w:b/>
                <w:sz w:val="14"/>
                <w:szCs w:val="20"/>
              </w:rPr>
              <w:t>rpm</w:t>
            </w:r>
            <w:r w:rsidRPr="005E12E5">
              <w:rPr>
                <w:rFonts w:asciiTheme="minorHAnsi" w:eastAsia="Times New Roman" w:hAnsiTheme="minorHAnsi" w:cs="Arial"/>
                <w:b/>
                <w:sz w:val="14"/>
                <w:szCs w:val="20"/>
              </w:rPr>
              <w:t>)</w:t>
            </w:r>
          </w:p>
        </w:tc>
      </w:tr>
      <w:tr w:rsidR="00204731" w:rsidRPr="005E12E5" w14:paraId="1457EF95"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6B858F7F" w14:textId="77777777" w:rsidR="00204731" w:rsidRPr="005E12E5" w:rsidRDefault="00204731" w:rsidP="00361ED9">
            <w:pPr>
              <w:spacing w:before="35"/>
              <w:ind w:left="51"/>
              <w:rPr>
                <w:rFonts w:asciiTheme="minorHAnsi" w:eastAsia="Arial" w:hAnsiTheme="minorHAnsi" w:cs="Arial"/>
                <w:sz w:val="14"/>
                <w:szCs w:val="20"/>
              </w:rPr>
            </w:pPr>
            <w:r w:rsidRPr="005E12E5">
              <w:rPr>
                <w:rFonts w:asciiTheme="minorHAnsi" w:eastAsia="Arial" w:hAnsiTheme="minorHAnsi" w:cs="Arial"/>
                <w:spacing w:val="-8"/>
                <w:sz w:val="14"/>
                <w:szCs w:val="20"/>
              </w:rPr>
              <w:t>T</w:t>
            </w:r>
            <w:r w:rsidRPr="005E12E5">
              <w:rPr>
                <w:rFonts w:asciiTheme="minorHAnsi" w:eastAsia="Arial" w:hAnsiTheme="minorHAnsi" w:cs="Arial"/>
                <w:sz w:val="14"/>
                <w:szCs w:val="20"/>
              </w:rPr>
              <w:t>ripping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In</w:t>
            </w:r>
          </w:p>
        </w:tc>
        <w:tc>
          <w:tcPr>
            <w:tcW w:w="2427" w:type="pct"/>
          </w:tcPr>
          <w:p w14:paraId="7DDEF185"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10,00</w:t>
            </w:r>
          </w:p>
        </w:tc>
        <w:tc>
          <w:tcPr>
            <w:tcW w:w="1501" w:type="pct"/>
          </w:tcPr>
          <w:p w14:paraId="6CE47B37"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0</w:t>
            </w:r>
          </w:p>
        </w:tc>
      </w:tr>
      <w:tr w:rsidR="00204731" w:rsidRPr="005E12E5" w14:paraId="19521715"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0C8EF1B0" w14:textId="77777777" w:rsidR="00204731" w:rsidRPr="005E12E5" w:rsidRDefault="00204731" w:rsidP="00361ED9">
            <w:pPr>
              <w:spacing w:before="32"/>
              <w:ind w:left="51"/>
              <w:rPr>
                <w:rFonts w:asciiTheme="minorHAnsi" w:eastAsia="Arial" w:hAnsiTheme="minorHAnsi" w:cs="Arial"/>
                <w:sz w:val="14"/>
                <w:szCs w:val="20"/>
              </w:rPr>
            </w:pPr>
            <w:r w:rsidRPr="005E12E5">
              <w:rPr>
                <w:rFonts w:asciiTheme="minorHAnsi" w:eastAsia="Arial" w:hAnsiTheme="minorHAnsi" w:cs="Arial"/>
                <w:spacing w:val="-8"/>
                <w:sz w:val="14"/>
                <w:szCs w:val="20"/>
              </w:rPr>
              <w:t>T</w:t>
            </w:r>
            <w:r w:rsidRPr="005E12E5">
              <w:rPr>
                <w:rFonts w:asciiTheme="minorHAnsi" w:eastAsia="Arial" w:hAnsiTheme="minorHAnsi" w:cs="Arial"/>
                <w:sz w:val="14"/>
                <w:szCs w:val="20"/>
              </w:rPr>
              <w:t>ripping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Out</w:t>
            </w:r>
          </w:p>
        </w:tc>
        <w:tc>
          <w:tcPr>
            <w:tcW w:w="2427" w:type="pct"/>
          </w:tcPr>
          <w:p w14:paraId="62DA9625"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10,00</w:t>
            </w:r>
          </w:p>
        </w:tc>
        <w:tc>
          <w:tcPr>
            <w:tcW w:w="1501" w:type="pct"/>
          </w:tcPr>
          <w:p w14:paraId="76BF05E5"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Times New Roman" w:hAnsiTheme="minorHAnsi" w:cs="Arial"/>
                <w:sz w:val="14"/>
                <w:szCs w:val="20"/>
              </w:rPr>
              <w:t>0</w:t>
            </w:r>
          </w:p>
        </w:tc>
      </w:tr>
    </w:tbl>
    <w:p w14:paraId="7D4C41E3" w14:textId="77777777" w:rsidR="00706B66" w:rsidRPr="00DD341F" w:rsidRDefault="00706B66" w:rsidP="00DD341F">
      <w:pPr>
        <w:pStyle w:val="Heading2SubSectionHeader-Fluids"/>
        <w:keepNext/>
        <w:numPr>
          <w:ilvl w:val="1"/>
          <w:numId w:val="4"/>
        </w:numPr>
        <w:spacing w:line="240" w:lineRule="auto"/>
        <w:ind w:left="720" w:right="-86" w:hanging="810"/>
        <w:rPr>
          <w:rFonts w:asciiTheme="minorHAnsi" w:hAnsiTheme="minorHAnsi"/>
          <w:b/>
        </w:rPr>
      </w:pPr>
      <w:bookmarkStart w:id="14" w:name="_Toc405811735"/>
      <w:r w:rsidRPr="00DD341F">
        <w:rPr>
          <w:rFonts w:asciiTheme="minorHAnsi" w:hAnsiTheme="minorHAnsi"/>
          <w:b/>
        </w:rPr>
        <w:t>Friction Factors</w:t>
      </w:r>
      <w:bookmarkEnd w:id="14"/>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HOLE_SECT_join_MD_SECT_TYPE|1"/>
      </w:tblPr>
      <w:tblGrid>
        <w:gridCol w:w="5404"/>
        <w:gridCol w:w="5386"/>
      </w:tblGrid>
      <w:tr w:rsidR="00706B66" w:rsidRPr="005E12E5" w14:paraId="667FBD40" w14:textId="77777777" w:rsidTr="00525CA7">
        <w:trPr>
          <w:cnfStyle w:val="100000000000" w:firstRow="1" w:lastRow="0" w:firstColumn="0" w:lastColumn="0" w:oddVBand="0" w:evenVBand="0" w:oddHBand="0" w:evenHBand="0" w:firstRowFirstColumn="0" w:firstRowLastColumn="0" w:lastRowFirstColumn="0" w:lastRowLastColumn="0"/>
          <w:tblHeader/>
        </w:trPr>
        <w:tc>
          <w:tcPr>
            <w:tcW w:w="2504" w:type="pct"/>
            <w:shd w:val="clear" w:color="auto" w:fill="BFBFBF" w:themeFill="background1" w:themeFillShade="BF"/>
          </w:tcPr>
          <w:p w14:paraId="7188A9AF" w14:textId="77777777" w:rsidR="00706B66" w:rsidRPr="005E12E5" w:rsidRDefault="00706B66" w:rsidP="003F0DA3">
            <w:pPr>
              <w:spacing w:before="45" w:line="160" w:lineRule="exact"/>
              <w:jc w:val="center"/>
              <w:rPr>
                <w:rFonts w:asciiTheme="minorHAnsi" w:hAnsiTheme="minorHAnsi"/>
                <w:sz w:val="14"/>
              </w:rPr>
            </w:pPr>
            <w:r w:rsidRPr="005E12E5">
              <w:rPr>
                <w:rFonts w:asciiTheme="minorHAnsi" w:hAnsiTheme="minorHAnsi"/>
                <w:sz w:val="14"/>
              </w:rPr>
              <w:t>Section Type</w:t>
            </w:r>
          </w:p>
        </w:tc>
        <w:tc>
          <w:tcPr>
            <w:tcW w:w="2496" w:type="pct"/>
            <w:shd w:val="clear" w:color="auto" w:fill="BFBFBF" w:themeFill="background1" w:themeFillShade="BF"/>
          </w:tcPr>
          <w:p w14:paraId="22E2811B" w14:textId="77777777" w:rsidR="00706B66" w:rsidRPr="005E12E5" w:rsidRDefault="00706B66" w:rsidP="003F0DA3">
            <w:pPr>
              <w:spacing w:before="45" w:line="160" w:lineRule="exact"/>
              <w:jc w:val="center"/>
              <w:rPr>
                <w:rFonts w:asciiTheme="minorHAnsi" w:hAnsiTheme="minorHAnsi"/>
                <w:sz w:val="14"/>
              </w:rPr>
            </w:pPr>
            <w:r w:rsidRPr="005E12E5">
              <w:rPr>
                <w:rFonts w:asciiTheme="minorHAnsi" w:hAnsiTheme="minorHAnsi"/>
                <w:sz w:val="14"/>
              </w:rPr>
              <w:t>Coefficient of Friction</w:t>
            </w:r>
          </w:p>
        </w:tc>
      </w:tr>
      <w:tr w:rsidR="00C04332" w14:paraId="70192A3E" w14:textId="77777777" w:rsidTr="00C04332">
        <w:tc>
          <w:tcPr>
            <w:tcW w:w="2504" w:type="pct"/>
          </w:tcPr>
          <w:p w14:paraId="4D8C354A" w14:textId="77777777" w:rsidR="00706B66" w:rsidRPr="005E12E5" w:rsidRDefault="00706B66" w:rsidP="003F0DA3">
            <w:pPr>
              <w:spacing w:before="45" w:line="160" w:lineRule="exact"/>
              <w:rPr>
                <w:rFonts w:asciiTheme="minorHAnsi" w:hAnsiTheme="minorHAnsi"/>
                <w:sz w:val="14"/>
              </w:rPr>
            </w:pPr>
            <w:r>
              <w:rPr>
                <w:rFonts w:asciiTheme="minorHAnsi" w:hAnsiTheme="minorHAnsi"/>
                <w:noProof/>
                <w:sz w:val="14"/>
              </w:rPr>
              <w:t>Casing</w:t>
            </w:r>
          </w:p>
        </w:tc>
        <w:tc>
          <w:tcPr>
            <w:tcW w:w="2496" w:type="pct"/>
          </w:tcPr>
          <w:p w14:paraId="16E52716" w14:textId="77777777" w:rsidR="00706B66" w:rsidRPr="005E12E5" w:rsidRDefault="00706B66" w:rsidP="003F0DA3">
            <w:pPr>
              <w:spacing w:before="45" w:line="160" w:lineRule="exact"/>
              <w:jc w:val="center"/>
              <w:rPr>
                <w:rFonts w:asciiTheme="minorHAnsi" w:hAnsiTheme="minorHAnsi"/>
                <w:sz w:val="14"/>
              </w:rPr>
            </w:pPr>
            <w:r>
              <w:rPr>
                <w:rFonts w:asciiTheme="minorHAnsi" w:hAnsiTheme="minorHAnsi"/>
                <w:noProof/>
                <w:sz w:val="14"/>
              </w:rPr>
              <w:t>0,23</w:t>
            </w:r>
          </w:p>
        </w:tc>
      </w:tr>
    </w:tbl>
    <w:p w14:paraId="10766FA8" w14:textId="77777777" w:rsidR="002402FB" w:rsidRDefault="002402FB" w:rsidP="00D346C3">
      <w:pPr>
        <w:spacing w:before="4" w:line="240" w:lineRule="exact"/>
        <w:rPr>
          <w:rFonts w:asciiTheme="minorHAnsi" w:eastAsia="Times New Roman" w:hAnsiTheme="minorHAnsi"/>
          <w:noProof/>
          <w:sz w:val="16"/>
          <w:szCs w:val="16"/>
        </w:rPr>
      </w:pPr>
    </w:p>
    <w:p w14:paraId="2AA63F7F" w14:textId="77777777" w:rsidR="005C1C56" w:rsidRPr="00DD341F" w:rsidRDefault="005C1C56" w:rsidP="005C1C56">
      <w:pPr>
        <w:pStyle w:val="Heading2SubSectionHeader-Fluids"/>
        <w:keepNext/>
        <w:numPr>
          <w:ilvl w:val="1"/>
          <w:numId w:val="4"/>
        </w:numPr>
        <w:spacing w:line="240" w:lineRule="auto"/>
        <w:ind w:left="720" w:right="-86" w:hanging="810"/>
        <w:rPr>
          <w:rFonts w:asciiTheme="minorHAnsi" w:hAnsiTheme="minorHAnsi"/>
          <w:b/>
        </w:rPr>
      </w:pPr>
      <w:r>
        <w:rPr>
          <w:rFonts w:asciiTheme="minorHAnsi" w:hAnsiTheme="minorHAnsi"/>
          <w:b/>
          <w:lang w:val="en-US"/>
        </w:rPr>
        <w:t>String Fill Up</w:t>
      </w:r>
    </w:p>
    <w:tbl>
      <w:tblPr>
        <w:tblStyle w:val="TableGrid"/>
        <w:tblW w:w="5000" w:type="pct"/>
        <w:tblBorders>
          <w:left w:val="single" w:sz="4" w:space="0" w:color="auto"/>
          <w:right w:val="single" w:sz="4" w:space="0" w:color="auto"/>
          <w:insideV w:val="single" w:sz="4" w:space="0" w:color="auto"/>
        </w:tblBorders>
        <w:tblLayout w:type="fixed"/>
        <w:tblLook w:val="0480" w:firstRow="0" w:lastRow="0" w:firstColumn="1" w:lastColumn="0" w:noHBand="0" w:noVBand="1"/>
      </w:tblPr>
      <w:tblGrid>
        <w:gridCol w:w="2357"/>
        <w:gridCol w:w="3038"/>
        <w:gridCol w:w="2445"/>
        <w:gridCol w:w="2950"/>
      </w:tblGrid>
      <w:tr w:rsidR="00F14382" w:rsidRPr="005E12E5" w14:paraId="2B52ED63" w14:textId="77777777" w:rsidTr="005061D0">
        <w:tc>
          <w:tcPr>
            <w:tcW w:w="1092" w:type="pct"/>
            <w:shd w:val="clear" w:color="auto" w:fill="C0C0C0"/>
          </w:tcPr>
          <w:p w14:paraId="46DEBF35" w14:textId="77777777" w:rsidR="00F14382" w:rsidRPr="005E12E5" w:rsidRDefault="00F14382" w:rsidP="005061D0">
            <w:pPr>
              <w:rPr>
                <w:b/>
                <w:sz w:val="14"/>
              </w:rPr>
            </w:pPr>
            <w:r>
              <w:rPr>
                <w:b/>
                <w:sz w:val="14"/>
              </w:rPr>
              <w:t>Use String Fill Up</w:t>
            </w:r>
            <w:r w:rsidR="007B7EA7">
              <w:rPr>
                <w:b/>
                <w:sz w:val="14"/>
              </w:rPr>
              <w:t xml:space="preserve"> (Tripping In only)</w:t>
            </w:r>
          </w:p>
        </w:tc>
        <w:tc>
          <w:tcPr>
            <w:tcW w:w="1408" w:type="pct"/>
          </w:tcPr>
          <w:p w14:paraId="6A5A2673" w14:textId="77777777" w:rsidR="00F14382" w:rsidRPr="00347DAE" w:rsidRDefault="00941FF2" w:rsidP="00220E3A">
            <w:pPr>
              <w:jc w:val="right"/>
              <w:rPr>
                <w:rFonts w:asciiTheme="minorHAnsi" w:hAnsiTheme="minorHAnsi"/>
                <w:noProof/>
                <w:sz w:val="14"/>
              </w:rPr>
            </w:pPr>
            <w:r>
              <w:rPr>
                <w:rFonts w:asciiTheme="minorHAnsi" w:hAnsiTheme="minorHAnsi"/>
                <w:noProof/>
                <w:sz w:val="14"/>
              </w:rPr>
              <w:t>No</w:t>
            </w:r>
          </w:p>
        </w:tc>
        <w:tc>
          <w:tcPr>
            <w:tcW w:w="1133" w:type="pct"/>
            <w:shd w:val="clear" w:color="auto" w:fill="C0C0C0"/>
          </w:tcPr>
          <w:p w14:paraId="1F81ED96" w14:textId="77777777" w:rsidR="00F14382" w:rsidRPr="005E12E5" w:rsidRDefault="00F14382" w:rsidP="005061D0">
            <w:pPr>
              <w:rPr>
                <w:b/>
                <w:sz w:val="14"/>
              </w:rPr>
            </w:pPr>
            <w:r>
              <w:rPr>
                <w:b/>
                <w:sz w:val="14"/>
              </w:rPr>
              <w:t>Period</w:t>
            </w:r>
          </w:p>
        </w:tc>
        <w:tc>
          <w:tcPr>
            <w:tcW w:w="1367" w:type="pct"/>
          </w:tcPr>
          <w:p w14:paraId="568444DE" w14:textId="77777777" w:rsidR="00F14382" w:rsidRPr="000E0B50" w:rsidRDefault="00941FF2" w:rsidP="00DE4D0B">
            <w:pPr>
              <w:jc w:val="right"/>
              <w:rPr>
                <w:rFonts w:asciiTheme="minorHAnsi" w:hAnsiTheme="minorHAnsi"/>
                <w:noProof/>
                <w:sz w:val="14"/>
              </w:rPr>
            </w:pPr>
            <w:r>
              <w:rPr>
                <w:rFonts w:asciiTheme="minorHAnsi" w:hAnsiTheme="minorHAnsi"/>
                <w:noProof/>
                <w:sz w:val="14"/>
              </w:rPr>
              <w:t>0,00</w:t>
            </w:r>
            <w:r w:rsidR="008E05DC">
              <w:rPr>
                <w:rFonts w:asciiTheme="minorHAnsi" w:hAnsiTheme="minorHAnsi"/>
                <w:noProof/>
                <w:sz w:val="14"/>
              </w:rPr>
              <w:t xml:space="preserve"> </w:t>
            </w:r>
            <w:r>
              <w:rPr>
                <w:rFonts w:asciiTheme="minorHAnsi" w:hAnsiTheme="minorHAnsi"/>
                <w:noProof/>
                <w:sz w:val="14"/>
              </w:rPr>
              <w:t>m</w:t>
            </w:r>
          </w:p>
        </w:tc>
      </w:tr>
    </w:tbl>
    <w:p w14:paraId="2769C8A8" w14:textId="77777777" w:rsidR="00F14382" w:rsidRDefault="00F14382" w:rsidP="005C1C56">
      <w:pPr>
        <w:rPr>
          <w:rFonts w:asciiTheme="minorHAnsi" w:hAnsiTheme="minorHAnsi"/>
          <w:noProof/>
          <w:sz w:val="16"/>
        </w:rPr>
      </w:pPr>
    </w:p>
    <w:p w14:paraId="204398C5" w14:textId="77777777" w:rsidR="005C1C56" w:rsidRDefault="005C1C56" w:rsidP="00D346C3">
      <w:pPr>
        <w:spacing w:before="4" w:line="240" w:lineRule="exact"/>
        <w:rPr>
          <w:rFonts w:asciiTheme="minorHAnsi" w:eastAsia="Times New Roman" w:hAnsiTheme="minorHAnsi"/>
          <w:noProof/>
          <w:sz w:val="16"/>
          <w:szCs w:val="16"/>
        </w:rPr>
      </w:pPr>
    </w:p>
    <w:p w14:paraId="5C4878D5" w14:textId="77777777" w:rsidR="00B36107" w:rsidRPr="002268CB" w:rsidRDefault="00B36107" w:rsidP="00731706">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Torque and Drag Results</w:t>
      </w:r>
    </w:p>
    <w:p w14:paraId="63507737" w14:textId="77777777" w:rsidR="00B36107" w:rsidRPr="00DD341F" w:rsidRDefault="00B36107" w:rsidP="00DD341F">
      <w:pPr>
        <w:pStyle w:val="Heading2SubSectionHeader-Fluids"/>
        <w:numPr>
          <w:ilvl w:val="1"/>
          <w:numId w:val="4"/>
        </w:numPr>
        <w:spacing w:before="0" w:line="240" w:lineRule="auto"/>
        <w:ind w:left="720" w:right="-90" w:hanging="810"/>
        <w:rPr>
          <w:rFonts w:asciiTheme="minorHAnsi" w:hAnsiTheme="minorHAnsi"/>
          <w:b/>
        </w:rPr>
      </w:pPr>
      <w:bookmarkStart w:id="15" w:name="_Toc405811739"/>
      <w:r w:rsidRPr="00DD341F">
        <w:rPr>
          <w:rFonts w:asciiTheme="minorHAnsi" w:hAnsiTheme="minorHAnsi"/>
          <w:b/>
        </w:rPr>
        <w:t>Mechanical Limitations</w:t>
      </w:r>
      <w:bookmarkEnd w:id="15"/>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5170"/>
        <w:gridCol w:w="2484"/>
        <w:gridCol w:w="926"/>
        <w:gridCol w:w="2210"/>
      </w:tblGrid>
      <w:tr w:rsidR="00DF2EB3" w:rsidRPr="005E12E5" w14:paraId="09E41289" w14:textId="77777777" w:rsidTr="00525CA7">
        <w:tc>
          <w:tcPr>
            <w:tcW w:w="2396" w:type="pct"/>
            <w:shd w:val="clear" w:color="auto" w:fill="BFBFBF" w:themeFill="background1" w:themeFillShade="BF"/>
          </w:tcPr>
          <w:p w14:paraId="20FA7224"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Overpull Margin during a Tripping Out operation </w:t>
            </w:r>
          </w:p>
        </w:tc>
        <w:tc>
          <w:tcPr>
            <w:tcW w:w="1151" w:type="pct"/>
          </w:tcPr>
          <w:p w14:paraId="42F99DE7" w14:textId="77777777" w:rsidR="00DF2EB3" w:rsidRPr="005E12E5" w:rsidRDefault="00DF2EB3" w:rsidP="00DF2EB3">
            <w:pPr>
              <w:rPr>
                <w:rFonts w:asciiTheme="minorHAnsi" w:hAnsiTheme="minorHAnsi" w:cs="Calibri"/>
                <w:sz w:val="14"/>
              </w:rPr>
            </w:pPr>
            <w:r>
              <w:rPr>
                <w:rFonts w:asciiTheme="minorHAnsi" w:hAnsiTheme="minorHAnsi" w:cs="Calibri"/>
                <w:sz w:val="14"/>
              </w:rPr>
              <w:t>110,01</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7D2B840D"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using</w:t>
            </w:r>
          </w:p>
        </w:tc>
        <w:tc>
          <w:tcPr>
            <w:tcW w:w="1024" w:type="pct"/>
          </w:tcPr>
          <w:p w14:paraId="0975DE76" w14:textId="77777777" w:rsidR="00DF2EB3" w:rsidRPr="005E12E5" w:rsidRDefault="00DF2EB3" w:rsidP="00053123">
            <w:pPr>
              <w:rPr>
                <w:rFonts w:asciiTheme="minorHAnsi" w:hAnsiTheme="minorHAnsi" w:cs="Calibri"/>
                <w:sz w:val="14"/>
              </w:rPr>
            </w:pPr>
            <w:r>
              <w:rPr>
                <w:rFonts w:asciiTheme="minorHAnsi" w:hAnsiTheme="minorHAnsi" w:cs="Calibri"/>
                <w:sz w:val="14"/>
              </w:rPr>
              <w:t>100,00</w:t>
            </w:r>
            <w:r w:rsidRPr="005E12E5">
              <w:rPr>
                <w:rFonts w:asciiTheme="minorHAnsi" w:hAnsiTheme="minorHAnsi" w:cs="Calibri"/>
                <w:sz w:val="14"/>
              </w:rPr>
              <w:t>% of yield</w:t>
            </w:r>
          </w:p>
        </w:tc>
      </w:tr>
      <w:tr w:rsidR="00DF2EB3" w:rsidRPr="005E12E5" w14:paraId="75BBD9D2" w14:textId="77777777" w:rsidTr="00525CA7">
        <w:tc>
          <w:tcPr>
            <w:tcW w:w="2396" w:type="pct"/>
            <w:shd w:val="clear" w:color="auto" w:fill="BFBFBF" w:themeFill="background1" w:themeFillShade="BF"/>
          </w:tcPr>
          <w:p w14:paraId="0DA7D80E"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Minimum Weight on Bit to Sinusoidal Buckle during a rotating on bottom operation </w:t>
            </w:r>
          </w:p>
        </w:tc>
        <w:tc>
          <w:tcPr>
            <w:tcW w:w="1151" w:type="pct"/>
          </w:tcPr>
          <w:p w14:paraId="7B185318" w14:textId="77777777" w:rsidR="00DF2EB3" w:rsidRPr="005E12E5" w:rsidRDefault="00DF2EB3" w:rsidP="00DF2EB3">
            <w:pPr>
              <w:rPr>
                <w:rFonts w:asciiTheme="minorHAnsi" w:hAnsiTheme="minorHAnsi" w:cs="Calibri"/>
                <w:sz w:val="14"/>
              </w:rPr>
            </w:pPr>
            <w:r>
              <w:rPr>
                <w:rFonts w:asciiTheme="minorHAnsi" w:hAnsiTheme="minorHAnsi" w:cs="Calibri"/>
                <w:sz w:val="14"/>
              </w:rPr>
              <w:t>17,64</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6F38C0E4"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at</w:t>
            </w:r>
          </w:p>
        </w:tc>
        <w:tc>
          <w:tcPr>
            <w:tcW w:w="1024" w:type="pct"/>
          </w:tcPr>
          <w:p w14:paraId="6F4CF0B9" w14:textId="77777777" w:rsidR="00DF2EB3" w:rsidRPr="005E12E5" w:rsidRDefault="00DF2EB3" w:rsidP="00053123">
            <w:pPr>
              <w:rPr>
                <w:rFonts w:asciiTheme="minorHAnsi" w:hAnsiTheme="minorHAnsi" w:cs="Calibri"/>
                <w:sz w:val="14"/>
              </w:rPr>
            </w:pPr>
            <w:r>
              <w:rPr>
                <w:rFonts w:asciiTheme="minorHAnsi" w:hAnsiTheme="minorHAnsi" w:cs="Calibri"/>
                <w:sz w:val="14"/>
              </w:rPr>
              <w:t>2821,39</w:t>
            </w:r>
            <w:r w:rsidRPr="005E12E5">
              <w:rPr>
                <w:rFonts w:asciiTheme="minorHAnsi" w:hAnsiTheme="minorHAnsi" w:cs="Calibri"/>
                <w:sz w:val="14"/>
              </w:rPr>
              <w:t xml:space="preserve"> </w:t>
            </w:r>
            <w:r>
              <w:rPr>
                <w:rFonts w:asciiTheme="minorHAnsi" w:hAnsiTheme="minorHAnsi" w:cs="Calibri"/>
                <w:sz w:val="14"/>
              </w:rPr>
              <w:t>m</w:t>
            </w:r>
          </w:p>
        </w:tc>
      </w:tr>
      <w:tr w:rsidR="00DF2EB3" w:rsidRPr="005E12E5" w14:paraId="60F0F251" w14:textId="77777777" w:rsidTr="00525CA7">
        <w:tc>
          <w:tcPr>
            <w:tcW w:w="2396" w:type="pct"/>
            <w:shd w:val="clear" w:color="auto" w:fill="BFBFBF" w:themeFill="background1" w:themeFillShade="BF"/>
          </w:tcPr>
          <w:p w14:paraId="42A04DCB"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Minimum Weight on Bit to Helical Buckle during a rotating on bottom operation </w:t>
            </w:r>
          </w:p>
        </w:tc>
        <w:tc>
          <w:tcPr>
            <w:tcW w:w="1151" w:type="pct"/>
          </w:tcPr>
          <w:p w14:paraId="1AD52C01" w14:textId="77777777" w:rsidR="00DF2EB3" w:rsidRPr="005E12E5" w:rsidRDefault="00DF2EB3" w:rsidP="00DF2EB3">
            <w:pPr>
              <w:rPr>
                <w:rFonts w:asciiTheme="minorHAnsi" w:hAnsiTheme="minorHAnsi" w:cs="Calibri"/>
                <w:sz w:val="14"/>
              </w:rPr>
            </w:pPr>
            <w:r>
              <w:rPr>
                <w:rFonts w:asciiTheme="minorHAnsi" w:hAnsiTheme="minorHAnsi" w:cs="Calibri"/>
                <w:sz w:val="14"/>
              </w:rPr>
              <w:t>20,61</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7F05F23C"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at</w:t>
            </w:r>
          </w:p>
        </w:tc>
        <w:tc>
          <w:tcPr>
            <w:tcW w:w="1024" w:type="pct"/>
          </w:tcPr>
          <w:p w14:paraId="222AD9C4" w14:textId="77777777" w:rsidR="00DF2EB3" w:rsidRPr="005E12E5" w:rsidRDefault="00DF2EB3" w:rsidP="00053123">
            <w:pPr>
              <w:rPr>
                <w:rFonts w:asciiTheme="minorHAnsi" w:hAnsiTheme="minorHAnsi" w:cs="Calibri"/>
                <w:sz w:val="14"/>
              </w:rPr>
            </w:pPr>
            <w:r>
              <w:rPr>
                <w:rFonts w:asciiTheme="minorHAnsi" w:hAnsiTheme="minorHAnsi" w:cs="Calibri"/>
                <w:sz w:val="14"/>
              </w:rPr>
              <w:t>2286,30</w:t>
            </w:r>
            <w:r w:rsidRPr="005E12E5">
              <w:rPr>
                <w:rFonts w:asciiTheme="minorHAnsi" w:hAnsiTheme="minorHAnsi" w:cs="Calibri"/>
                <w:sz w:val="14"/>
              </w:rPr>
              <w:t xml:space="preserve"> </w:t>
            </w:r>
            <w:r>
              <w:rPr>
                <w:rFonts w:asciiTheme="minorHAnsi" w:hAnsiTheme="minorHAnsi" w:cs="Calibri"/>
                <w:sz w:val="14"/>
              </w:rPr>
              <w:t>m</w:t>
            </w:r>
          </w:p>
        </w:tc>
      </w:tr>
      <w:tr w:rsidR="00053123" w:rsidRPr="005E12E5" w14:paraId="60A02ECA" w14:textId="77777777" w:rsidTr="00525CA7">
        <w:tc>
          <w:tcPr>
            <w:tcW w:w="2396" w:type="pct"/>
            <w:shd w:val="clear" w:color="auto" w:fill="BFBFBF" w:themeFill="background1" w:themeFillShade="BF"/>
          </w:tcPr>
          <w:p w14:paraId="168CFD85"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Pick-Up Drag </w:t>
            </w:r>
          </w:p>
        </w:tc>
        <w:tc>
          <w:tcPr>
            <w:tcW w:w="2604" w:type="pct"/>
            <w:gridSpan w:val="3"/>
          </w:tcPr>
          <w:p w14:paraId="39E6A6F7" w14:textId="77777777" w:rsidR="00053123" w:rsidRPr="005E12E5" w:rsidRDefault="00053123" w:rsidP="00053123">
            <w:pPr>
              <w:rPr>
                <w:rFonts w:asciiTheme="minorHAnsi" w:hAnsiTheme="minorHAnsi" w:cs="Calibri"/>
                <w:sz w:val="14"/>
              </w:rPr>
            </w:pPr>
            <w:r>
              <w:rPr>
                <w:rFonts w:asciiTheme="minorHAnsi" w:hAnsiTheme="minorHAnsi" w:cs="Calibri"/>
                <w:sz w:val="14"/>
              </w:rPr>
              <w:t>16,49</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2A7F9E2C" w14:textId="77777777" w:rsidTr="00525CA7">
        <w:tc>
          <w:tcPr>
            <w:tcW w:w="2396" w:type="pct"/>
            <w:shd w:val="clear" w:color="auto" w:fill="BFBFBF" w:themeFill="background1" w:themeFillShade="BF"/>
          </w:tcPr>
          <w:p w14:paraId="7C2FEC26"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Slack-Off Drag </w:t>
            </w:r>
          </w:p>
        </w:tc>
        <w:tc>
          <w:tcPr>
            <w:tcW w:w="2604" w:type="pct"/>
            <w:gridSpan w:val="3"/>
          </w:tcPr>
          <w:p w14:paraId="558355CE" w14:textId="77777777" w:rsidR="00053123" w:rsidRPr="005E12E5" w:rsidRDefault="00053123" w:rsidP="00053123">
            <w:pPr>
              <w:rPr>
                <w:rFonts w:asciiTheme="minorHAnsi" w:hAnsiTheme="minorHAnsi" w:cs="Calibri"/>
                <w:sz w:val="14"/>
              </w:rPr>
            </w:pPr>
            <w:r>
              <w:rPr>
                <w:rFonts w:asciiTheme="minorHAnsi" w:hAnsiTheme="minorHAnsi" w:cs="Calibri"/>
                <w:sz w:val="14"/>
              </w:rPr>
              <w:t>11,33</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66343038" w14:textId="77777777" w:rsidTr="00525CA7">
        <w:tc>
          <w:tcPr>
            <w:tcW w:w="2396" w:type="pct"/>
            <w:shd w:val="clear" w:color="auto" w:fill="BFBFBF" w:themeFill="background1" w:themeFillShade="BF"/>
          </w:tcPr>
          <w:p w14:paraId="7CE3CBC2"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Block Rating (Hoisting System) </w:t>
            </w:r>
          </w:p>
        </w:tc>
        <w:tc>
          <w:tcPr>
            <w:tcW w:w="2604" w:type="pct"/>
            <w:gridSpan w:val="3"/>
          </w:tcPr>
          <w:p w14:paraId="4A0CC025" w14:textId="77777777" w:rsidR="00053123" w:rsidRPr="005E12E5" w:rsidRDefault="00522975" w:rsidP="00053123">
            <w:pPr>
              <w:rPr>
                <w:rFonts w:asciiTheme="minorHAnsi" w:hAnsiTheme="minorHAnsi" w:cs="Calibri"/>
                <w:sz w:val="14"/>
              </w:rPr>
            </w:pP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0E2FF3B0" w14:textId="77777777" w:rsidTr="00525CA7">
        <w:tc>
          <w:tcPr>
            <w:tcW w:w="2396" w:type="pct"/>
            <w:shd w:val="clear" w:color="auto" w:fill="BFBFBF" w:themeFill="background1" w:themeFillShade="BF"/>
          </w:tcPr>
          <w:p w14:paraId="7B2AB9F1"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Torque Rating (Rotating Equipment)</w:t>
            </w:r>
          </w:p>
        </w:tc>
        <w:tc>
          <w:tcPr>
            <w:tcW w:w="2604" w:type="pct"/>
            <w:gridSpan w:val="3"/>
          </w:tcPr>
          <w:p w14:paraId="312C5E71" w14:textId="77777777" w:rsidR="00053123" w:rsidRPr="005E12E5" w:rsidRDefault="00522975" w:rsidP="00053123">
            <w:pPr>
              <w:rPr>
                <w:rFonts w:asciiTheme="minorHAnsi" w:hAnsiTheme="minorHAnsi" w:cs="Calibri"/>
                <w:sz w:val="14"/>
              </w:rPr>
            </w:pPr>
            <w:r w:rsidRPr="005E12E5">
              <w:rPr>
                <w:rFonts w:asciiTheme="minorHAnsi" w:hAnsiTheme="minorHAnsi" w:cs="Calibri"/>
                <w:sz w:val="14"/>
              </w:rPr>
              <w:t xml:space="preserve"> </w:t>
            </w:r>
            <w:r>
              <w:rPr>
                <w:rFonts w:asciiTheme="minorHAnsi" w:hAnsiTheme="minorHAnsi" w:cs="Calibri"/>
                <w:sz w:val="14"/>
              </w:rPr>
              <w:t>N-m</w:t>
            </w:r>
          </w:p>
        </w:tc>
      </w:tr>
    </w:tbl>
    <w:p w14:paraId="60A46A39" w14:textId="77777777" w:rsidR="00B36107" w:rsidRPr="00DD341F" w:rsidRDefault="00B36107" w:rsidP="00DD341F">
      <w:pPr>
        <w:pStyle w:val="Heading2SubSectionHeader-Fluids"/>
        <w:keepNext/>
        <w:numPr>
          <w:ilvl w:val="1"/>
          <w:numId w:val="4"/>
        </w:numPr>
        <w:spacing w:line="240" w:lineRule="auto"/>
        <w:ind w:left="720" w:right="-86" w:hanging="810"/>
        <w:rPr>
          <w:rFonts w:asciiTheme="minorHAnsi" w:hAnsiTheme="minorHAnsi"/>
          <w:b/>
        </w:rPr>
      </w:pPr>
      <w:bookmarkStart w:id="16" w:name="_Toc405811740"/>
      <w:r w:rsidRPr="00DD341F">
        <w:rPr>
          <w:rFonts w:asciiTheme="minorHAnsi" w:hAnsiTheme="minorHAnsi"/>
          <w:b/>
        </w:rPr>
        <w:t>Load Summary</w:t>
      </w:r>
      <w:bookmarkEnd w:id="16"/>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TDANormalSummary"/>
        <w:tblDescription w:val="TemplateRow:2"/>
      </w:tblPr>
      <w:tblGrid>
        <w:gridCol w:w="784"/>
        <w:gridCol w:w="434"/>
        <w:gridCol w:w="398"/>
        <w:gridCol w:w="419"/>
        <w:gridCol w:w="488"/>
        <w:gridCol w:w="411"/>
        <w:gridCol w:w="415"/>
        <w:gridCol w:w="554"/>
        <w:gridCol w:w="668"/>
        <w:gridCol w:w="744"/>
        <w:gridCol w:w="822"/>
        <w:gridCol w:w="805"/>
        <w:gridCol w:w="634"/>
        <w:gridCol w:w="838"/>
        <w:gridCol w:w="770"/>
        <w:gridCol w:w="774"/>
        <w:gridCol w:w="832"/>
      </w:tblGrid>
      <w:tr w:rsidR="00DE38A2" w:rsidRPr="005E12E5" w14:paraId="337AC5C2" w14:textId="77777777" w:rsidTr="00525CA7">
        <w:trPr>
          <w:cnfStyle w:val="100000000000" w:firstRow="1" w:lastRow="0" w:firstColumn="0" w:lastColumn="0" w:oddVBand="0" w:evenVBand="0" w:oddHBand="0" w:evenHBand="0" w:firstRowFirstColumn="0" w:firstRowLastColumn="0" w:lastRowFirstColumn="0" w:lastRowLastColumn="0"/>
          <w:trHeight w:val="245"/>
          <w:tblHeader/>
        </w:trPr>
        <w:tc>
          <w:tcPr>
            <w:tcW w:w="251" w:type="pct"/>
            <w:vMerge w:val="restart"/>
            <w:shd w:val="clear" w:color="auto" w:fill="BFBFBF" w:themeFill="background1" w:themeFillShade="BF"/>
          </w:tcPr>
          <w:p w14:paraId="1E8BEAE5" w14:textId="77777777" w:rsidR="00DE38A2" w:rsidRPr="005E12E5" w:rsidRDefault="00DE38A2" w:rsidP="00B36107">
            <w:pPr>
              <w:rPr>
                <w:sz w:val="14"/>
                <w:szCs w:val="14"/>
              </w:rPr>
            </w:pPr>
            <w:r w:rsidRPr="005E12E5">
              <w:rPr>
                <w:sz w:val="14"/>
                <w:szCs w:val="14"/>
              </w:rPr>
              <w:t>Load Condition</w:t>
            </w:r>
          </w:p>
        </w:tc>
        <w:tc>
          <w:tcPr>
            <w:tcW w:w="609" w:type="pct"/>
            <w:gridSpan w:val="3"/>
            <w:shd w:val="clear" w:color="auto" w:fill="BFBFBF" w:themeFill="background1" w:themeFillShade="BF"/>
            <w:noWrap/>
          </w:tcPr>
          <w:p w14:paraId="78BF1307" w14:textId="77777777" w:rsidR="00DE38A2" w:rsidRPr="005E12E5" w:rsidRDefault="00DE38A2" w:rsidP="00D7502E">
            <w:pPr>
              <w:jc w:val="center"/>
              <w:rPr>
                <w:sz w:val="14"/>
                <w:szCs w:val="14"/>
              </w:rPr>
            </w:pPr>
            <w:r w:rsidRPr="005E12E5">
              <w:rPr>
                <w:sz w:val="14"/>
                <w:szCs w:val="14"/>
              </w:rPr>
              <w:t>Stress Failure</w:t>
            </w:r>
          </w:p>
        </w:tc>
        <w:tc>
          <w:tcPr>
            <w:tcW w:w="638" w:type="pct"/>
            <w:gridSpan w:val="3"/>
            <w:shd w:val="clear" w:color="auto" w:fill="BFBFBF" w:themeFill="background1" w:themeFillShade="BF"/>
            <w:noWrap/>
          </w:tcPr>
          <w:p w14:paraId="5549EA74" w14:textId="77777777" w:rsidR="00DE38A2" w:rsidRPr="005E12E5" w:rsidRDefault="00DE38A2" w:rsidP="00D7502E">
            <w:pPr>
              <w:jc w:val="center"/>
              <w:rPr>
                <w:sz w:val="14"/>
                <w:szCs w:val="14"/>
              </w:rPr>
            </w:pPr>
            <w:r w:rsidRPr="005E12E5">
              <w:rPr>
                <w:sz w:val="14"/>
                <w:szCs w:val="14"/>
              </w:rPr>
              <w:t>Buckling Limits</w:t>
            </w:r>
          </w:p>
        </w:tc>
        <w:tc>
          <w:tcPr>
            <w:tcW w:w="266" w:type="pct"/>
            <w:vMerge w:val="restart"/>
            <w:shd w:val="clear" w:color="auto" w:fill="BFBFBF" w:themeFill="background1" w:themeFillShade="BF"/>
            <w:noWrap/>
            <w:textDirection w:val="btLr"/>
          </w:tcPr>
          <w:p w14:paraId="0FB4482C" w14:textId="77777777" w:rsidR="00DE38A2" w:rsidRPr="005E12E5" w:rsidRDefault="00DE38A2" w:rsidP="00D7502E">
            <w:pPr>
              <w:ind w:left="113" w:right="113"/>
              <w:rPr>
                <w:sz w:val="14"/>
                <w:szCs w:val="14"/>
              </w:rPr>
            </w:pPr>
            <w:r w:rsidRPr="005E12E5">
              <w:rPr>
                <w:sz w:val="14"/>
                <w:szCs w:val="14"/>
              </w:rPr>
              <w:t>Torque Failure</w:t>
            </w:r>
          </w:p>
        </w:tc>
        <w:tc>
          <w:tcPr>
            <w:tcW w:w="319" w:type="pct"/>
            <w:vMerge w:val="restart"/>
            <w:shd w:val="clear" w:color="auto" w:fill="BFBFBF" w:themeFill="background1" w:themeFillShade="BF"/>
          </w:tcPr>
          <w:p w14:paraId="12418645" w14:textId="77777777" w:rsidR="00DE38A2" w:rsidRPr="005E12E5" w:rsidRDefault="00DE38A2" w:rsidP="005A780A">
            <w:pPr>
              <w:jc w:val="center"/>
              <w:rPr>
                <w:sz w:val="14"/>
                <w:szCs w:val="14"/>
              </w:rPr>
            </w:pPr>
            <w:r w:rsidRPr="005E12E5">
              <w:rPr>
                <w:sz w:val="14"/>
                <w:szCs w:val="14"/>
              </w:rPr>
              <w:t>Torque at the Rotary Table</w:t>
            </w:r>
          </w:p>
          <w:p w14:paraId="76C8C713" w14:textId="77777777" w:rsidR="005A780A" w:rsidRPr="005E12E5" w:rsidRDefault="005A780A" w:rsidP="005A780A">
            <w:pPr>
              <w:jc w:val="center"/>
              <w:rPr>
                <w:sz w:val="14"/>
                <w:szCs w:val="14"/>
              </w:rPr>
            </w:pPr>
          </w:p>
          <w:p w14:paraId="0F8A2515" w14:textId="77777777" w:rsidR="005A780A" w:rsidRPr="005E12E5" w:rsidRDefault="005A780A" w:rsidP="005A780A">
            <w:pPr>
              <w:jc w:val="center"/>
              <w:rPr>
                <w:sz w:val="14"/>
                <w:szCs w:val="14"/>
              </w:rPr>
            </w:pPr>
          </w:p>
          <w:p w14:paraId="41BD4FCD" w14:textId="77777777" w:rsidR="00DE38A2" w:rsidRPr="005E12E5" w:rsidRDefault="00DE38A2" w:rsidP="005A780A">
            <w:pPr>
              <w:jc w:val="center"/>
              <w:rPr>
                <w:sz w:val="14"/>
                <w:szCs w:val="14"/>
              </w:rPr>
            </w:pPr>
            <w:r w:rsidRPr="005E12E5">
              <w:rPr>
                <w:sz w:val="14"/>
                <w:szCs w:val="14"/>
              </w:rPr>
              <w:t>(</w:t>
            </w:r>
            <w:r>
              <w:rPr>
                <w:sz w:val="14"/>
                <w:szCs w:val="14"/>
              </w:rPr>
              <w:t>N-m</w:t>
            </w:r>
            <w:r w:rsidRPr="005E12E5">
              <w:rPr>
                <w:sz w:val="14"/>
                <w:szCs w:val="14"/>
              </w:rPr>
              <w:t>)</w:t>
            </w:r>
          </w:p>
        </w:tc>
        <w:tc>
          <w:tcPr>
            <w:tcW w:w="354" w:type="pct"/>
            <w:vMerge w:val="restart"/>
            <w:shd w:val="clear" w:color="auto" w:fill="BFBFBF" w:themeFill="background1" w:themeFillShade="BF"/>
          </w:tcPr>
          <w:p w14:paraId="16AB35A8" w14:textId="77777777" w:rsidR="00DE38A2" w:rsidRPr="005E12E5" w:rsidRDefault="00DE38A2" w:rsidP="005A780A">
            <w:pPr>
              <w:jc w:val="center"/>
              <w:rPr>
                <w:sz w:val="14"/>
                <w:szCs w:val="14"/>
              </w:rPr>
            </w:pPr>
            <w:r w:rsidRPr="005E12E5">
              <w:rPr>
                <w:sz w:val="14"/>
                <w:szCs w:val="14"/>
              </w:rPr>
              <w:t>Total Windup with Bit Torque</w:t>
            </w:r>
          </w:p>
          <w:p w14:paraId="41361AC4" w14:textId="77777777" w:rsidR="005A780A" w:rsidRPr="005E12E5" w:rsidRDefault="005A780A" w:rsidP="005A780A">
            <w:pPr>
              <w:jc w:val="center"/>
              <w:rPr>
                <w:sz w:val="14"/>
                <w:szCs w:val="14"/>
              </w:rPr>
            </w:pPr>
          </w:p>
          <w:p w14:paraId="53AD9589" w14:textId="77777777" w:rsidR="005A780A" w:rsidRPr="005E12E5" w:rsidRDefault="005A780A" w:rsidP="005A780A">
            <w:pPr>
              <w:jc w:val="center"/>
              <w:rPr>
                <w:sz w:val="14"/>
                <w:szCs w:val="14"/>
              </w:rPr>
            </w:pPr>
          </w:p>
          <w:p w14:paraId="454E9BC9" w14:textId="77777777" w:rsidR="00DE38A2" w:rsidRPr="005E12E5" w:rsidRDefault="00DE38A2" w:rsidP="005A780A">
            <w:pPr>
              <w:jc w:val="center"/>
              <w:rPr>
                <w:sz w:val="14"/>
                <w:szCs w:val="14"/>
              </w:rPr>
            </w:pPr>
            <w:r w:rsidRPr="005E12E5">
              <w:rPr>
                <w:sz w:val="14"/>
                <w:szCs w:val="14"/>
              </w:rPr>
              <w:t>(</w:t>
            </w:r>
            <w:r>
              <w:rPr>
                <w:sz w:val="14"/>
                <w:szCs w:val="14"/>
              </w:rPr>
              <w:t>revs</w:t>
            </w:r>
            <w:r w:rsidRPr="005E12E5">
              <w:rPr>
                <w:sz w:val="14"/>
                <w:szCs w:val="14"/>
              </w:rPr>
              <w:t>)</w:t>
            </w:r>
          </w:p>
        </w:tc>
        <w:tc>
          <w:tcPr>
            <w:tcW w:w="390" w:type="pct"/>
            <w:vMerge w:val="restart"/>
            <w:shd w:val="clear" w:color="auto" w:fill="BFBFBF" w:themeFill="background1" w:themeFillShade="BF"/>
          </w:tcPr>
          <w:p w14:paraId="73BB40E3" w14:textId="77777777" w:rsidR="00DE38A2" w:rsidRPr="005E12E5" w:rsidRDefault="00DE38A2" w:rsidP="005A780A">
            <w:pPr>
              <w:jc w:val="center"/>
              <w:rPr>
                <w:sz w:val="14"/>
                <w:szCs w:val="14"/>
              </w:rPr>
            </w:pPr>
            <w:r w:rsidRPr="005E12E5">
              <w:rPr>
                <w:sz w:val="14"/>
                <w:szCs w:val="14"/>
              </w:rPr>
              <w:t>Total Windup without Bit Torque</w:t>
            </w:r>
          </w:p>
          <w:p w14:paraId="71B5409E" w14:textId="77777777" w:rsidR="005A780A" w:rsidRPr="005E12E5" w:rsidRDefault="005A780A" w:rsidP="005A780A">
            <w:pPr>
              <w:jc w:val="center"/>
              <w:rPr>
                <w:sz w:val="14"/>
                <w:szCs w:val="14"/>
              </w:rPr>
            </w:pPr>
          </w:p>
          <w:p w14:paraId="517CECDA" w14:textId="77777777" w:rsidR="00DE38A2" w:rsidRPr="005E12E5" w:rsidRDefault="00DE38A2" w:rsidP="005A780A">
            <w:pPr>
              <w:jc w:val="center"/>
              <w:rPr>
                <w:sz w:val="14"/>
                <w:szCs w:val="14"/>
              </w:rPr>
            </w:pPr>
            <w:r w:rsidRPr="005E12E5">
              <w:rPr>
                <w:sz w:val="14"/>
                <w:szCs w:val="14"/>
              </w:rPr>
              <w:t>(</w:t>
            </w:r>
            <w:r>
              <w:rPr>
                <w:sz w:val="14"/>
                <w:szCs w:val="14"/>
              </w:rPr>
              <w:t>revs</w:t>
            </w:r>
            <w:r w:rsidRPr="005E12E5">
              <w:rPr>
                <w:sz w:val="14"/>
                <w:szCs w:val="14"/>
              </w:rPr>
              <w:t>)</w:t>
            </w:r>
          </w:p>
        </w:tc>
        <w:tc>
          <w:tcPr>
            <w:tcW w:w="343" w:type="pct"/>
            <w:vMerge w:val="restart"/>
            <w:shd w:val="clear" w:color="auto" w:fill="BFBFBF" w:themeFill="background1" w:themeFillShade="BF"/>
          </w:tcPr>
          <w:p w14:paraId="40973FFC" w14:textId="77777777" w:rsidR="00DE38A2" w:rsidRPr="005E12E5" w:rsidRDefault="00DE38A2" w:rsidP="005A780A">
            <w:pPr>
              <w:jc w:val="center"/>
              <w:rPr>
                <w:sz w:val="14"/>
                <w:szCs w:val="14"/>
              </w:rPr>
            </w:pPr>
            <w:r w:rsidRPr="005E12E5">
              <w:rPr>
                <w:sz w:val="14"/>
                <w:szCs w:val="14"/>
              </w:rPr>
              <w:t>Measured Weight</w:t>
            </w:r>
          </w:p>
          <w:p w14:paraId="057E89C1" w14:textId="77777777" w:rsidR="005A780A" w:rsidRPr="005E12E5" w:rsidRDefault="005A780A" w:rsidP="005A780A">
            <w:pPr>
              <w:jc w:val="center"/>
              <w:rPr>
                <w:sz w:val="14"/>
                <w:szCs w:val="14"/>
              </w:rPr>
            </w:pPr>
          </w:p>
          <w:p w14:paraId="62777778" w14:textId="77777777" w:rsidR="005A780A" w:rsidRPr="005E12E5" w:rsidRDefault="005A780A" w:rsidP="005A780A">
            <w:pPr>
              <w:jc w:val="center"/>
              <w:rPr>
                <w:sz w:val="14"/>
                <w:szCs w:val="14"/>
              </w:rPr>
            </w:pPr>
          </w:p>
          <w:p w14:paraId="1C2F25F1" w14:textId="77777777" w:rsidR="005A780A" w:rsidRPr="005E12E5" w:rsidRDefault="005A780A" w:rsidP="005A780A">
            <w:pPr>
              <w:jc w:val="center"/>
              <w:rPr>
                <w:sz w:val="14"/>
                <w:szCs w:val="14"/>
              </w:rPr>
            </w:pPr>
          </w:p>
          <w:p w14:paraId="57CF3EE1" w14:textId="77777777" w:rsidR="005A780A" w:rsidRPr="005E12E5" w:rsidRDefault="005A780A" w:rsidP="005A780A">
            <w:pPr>
              <w:jc w:val="center"/>
              <w:rPr>
                <w:sz w:val="14"/>
                <w:szCs w:val="14"/>
              </w:rPr>
            </w:pPr>
          </w:p>
          <w:p w14:paraId="44AC1DA6" w14:textId="77777777" w:rsidR="00DE38A2" w:rsidRPr="005E12E5" w:rsidRDefault="00DE38A2" w:rsidP="005A780A">
            <w:pPr>
              <w:jc w:val="center"/>
              <w:rPr>
                <w:sz w:val="14"/>
                <w:szCs w:val="14"/>
              </w:rPr>
            </w:pPr>
            <w:r w:rsidRPr="005E12E5">
              <w:rPr>
                <w:sz w:val="14"/>
                <w:szCs w:val="14"/>
              </w:rPr>
              <w:t>(</w:t>
            </w:r>
            <w:proofErr w:type="spellStart"/>
            <w:r>
              <w:rPr>
                <w:sz w:val="14"/>
                <w:szCs w:val="14"/>
              </w:rPr>
              <w:t>tonne</w:t>
            </w:r>
            <w:proofErr w:type="spellEnd"/>
            <w:r w:rsidRPr="005E12E5">
              <w:rPr>
                <w:sz w:val="14"/>
                <w:szCs w:val="14"/>
              </w:rPr>
              <w:t>)</w:t>
            </w:r>
          </w:p>
        </w:tc>
        <w:tc>
          <w:tcPr>
            <w:tcW w:w="300" w:type="pct"/>
            <w:vMerge w:val="restart"/>
            <w:shd w:val="clear" w:color="auto" w:fill="BFBFBF" w:themeFill="background1" w:themeFillShade="BF"/>
          </w:tcPr>
          <w:p w14:paraId="19FA2FF7" w14:textId="77777777" w:rsidR="00DE38A2" w:rsidRPr="005E12E5" w:rsidRDefault="00DE38A2" w:rsidP="005A780A">
            <w:pPr>
              <w:jc w:val="center"/>
              <w:rPr>
                <w:sz w:val="14"/>
                <w:szCs w:val="14"/>
              </w:rPr>
            </w:pPr>
            <w:r w:rsidRPr="005E12E5">
              <w:rPr>
                <w:sz w:val="14"/>
                <w:szCs w:val="14"/>
              </w:rPr>
              <w:t>Total Stretch</w:t>
            </w:r>
          </w:p>
          <w:p w14:paraId="2E0ED539" w14:textId="77777777" w:rsidR="005A780A" w:rsidRPr="005E12E5" w:rsidRDefault="005A780A" w:rsidP="005A780A">
            <w:pPr>
              <w:jc w:val="center"/>
              <w:rPr>
                <w:sz w:val="14"/>
                <w:szCs w:val="14"/>
              </w:rPr>
            </w:pPr>
          </w:p>
          <w:p w14:paraId="0A16B1EB" w14:textId="77777777" w:rsidR="005A780A" w:rsidRPr="005E12E5" w:rsidRDefault="005A780A" w:rsidP="005A780A">
            <w:pPr>
              <w:jc w:val="center"/>
              <w:rPr>
                <w:sz w:val="14"/>
                <w:szCs w:val="14"/>
              </w:rPr>
            </w:pPr>
          </w:p>
          <w:p w14:paraId="23B43F6B" w14:textId="77777777" w:rsidR="005A780A" w:rsidRPr="005E12E5" w:rsidRDefault="005A780A" w:rsidP="005A780A">
            <w:pPr>
              <w:jc w:val="center"/>
              <w:rPr>
                <w:sz w:val="14"/>
                <w:szCs w:val="14"/>
              </w:rPr>
            </w:pPr>
          </w:p>
          <w:p w14:paraId="54F1A471" w14:textId="77777777" w:rsidR="005A780A" w:rsidRPr="005E12E5" w:rsidRDefault="005A780A" w:rsidP="005A780A">
            <w:pPr>
              <w:jc w:val="center"/>
              <w:rPr>
                <w:sz w:val="14"/>
                <w:szCs w:val="14"/>
              </w:rPr>
            </w:pPr>
          </w:p>
          <w:p w14:paraId="553E6235"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767" w:type="pct"/>
            <w:gridSpan w:val="2"/>
            <w:shd w:val="clear" w:color="auto" w:fill="BFBFBF" w:themeFill="background1" w:themeFillShade="BF"/>
          </w:tcPr>
          <w:p w14:paraId="554A7F51" w14:textId="77777777" w:rsidR="00DE38A2" w:rsidRPr="005E12E5" w:rsidRDefault="00DE38A2" w:rsidP="005A780A">
            <w:pPr>
              <w:jc w:val="center"/>
              <w:rPr>
                <w:sz w:val="14"/>
                <w:szCs w:val="14"/>
              </w:rPr>
            </w:pPr>
            <w:r w:rsidRPr="005E12E5">
              <w:rPr>
                <w:sz w:val="14"/>
                <w:szCs w:val="14"/>
              </w:rPr>
              <w:t>Axial Stress = 0</w:t>
            </w:r>
          </w:p>
        </w:tc>
        <w:tc>
          <w:tcPr>
            <w:tcW w:w="368" w:type="pct"/>
            <w:vMerge w:val="restart"/>
            <w:shd w:val="clear" w:color="auto" w:fill="BFBFBF" w:themeFill="background1" w:themeFillShade="BF"/>
          </w:tcPr>
          <w:p w14:paraId="26032E21" w14:textId="77777777" w:rsidR="00DE38A2" w:rsidRPr="005E12E5" w:rsidRDefault="00DE38A2" w:rsidP="005A780A">
            <w:pPr>
              <w:jc w:val="center"/>
              <w:rPr>
                <w:sz w:val="14"/>
                <w:szCs w:val="14"/>
              </w:rPr>
            </w:pPr>
            <w:r w:rsidRPr="005E12E5">
              <w:rPr>
                <w:sz w:val="14"/>
                <w:szCs w:val="14"/>
              </w:rPr>
              <w:t>Neutral Point Distance from surface</w:t>
            </w:r>
          </w:p>
          <w:p w14:paraId="630D6A73" w14:textId="77777777" w:rsidR="005A780A" w:rsidRPr="005E12E5" w:rsidRDefault="005A780A" w:rsidP="005A780A">
            <w:pPr>
              <w:jc w:val="center"/>
              <w:rPr>
                <w:sz w:val="14"/>
                <w:szCs w:val="14"/>
              </w:rPr>
            </w:pPr>
          </w:p>
          <w:p w14:paraId="14B99C0A"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95" w:type="pct"/>
            <w:vMerge w:val="restart"/>
            <w:shd w:val="clear" w:color="auto" w:fill="BFBFBF" w:themeFill="background1" w:themeFillShade="BF"/>
          </w:tcPr>
          <w:p w14:paraId="2FA3F271" w14:textId="77777777" w:rsidR="00DE38A2" w:rsidRPr="005E12E5" w:rsidRDefault="00DE38A2" w:rsidP="005A780A">
            <w:pPr>
              <w:jc w:val="center"/>
              <w:rPr>
                <w:sz w:val="14"/>
                <w:szCs w:val="14"/>
              </w:rPr>
            </w:pPr>
            <w:r w:rsidRPr="005E12E5">
              <w:rPr>
                <w:sz w:val="14"/>
                <w:szCs w:val="14"/>
              </w:rPr>
              <w:t>Neutral Point Distance from Bit</w:t>
            </w:r>
          </w:p>
          <w:p w14:paraId="3F98A57A" w14:textId="77777777" w:rsidR="005A780A" w:rsidRPr="005E12E5" w:rsidRDefault="005A780A" w:rsidP="005A780A">
            <w:pPr>
              <w:jc w:val="center"/>
              <w:rPr>
                <w:sz w:val="14"/>
                <w:szCs w:val="14"/>
              </w:rPr>
            </w:pPr>
          </w:p>
          <w:p w14:paraId="5E111DA6" w14:textId="77777777" w:rsidR="005A780A" w:rsidRPr="005E12E5" w:rsidRDefault="005A780A" w:rsidP="005A780A">
            <w:pPr>
              <w:jc w:val="center"/>
              <w:rPr>
                <w:sz w:val="14"/>
                <w:szCs w:val="14"/>
              </w:rPr>
            </w:pPr>
          </w:p>
          <w:p w14:paraId="51AB4B76"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r>
      <w:tr w:rsidR="00E0113A" w:rsidRPr="005E12E5" w14:paraId="3242CE7C" w14:textId="77777777" w:rsidTr="00525CA7">
        <w:trPr>
          <w:cnfStyle w:val="100000000000" w:firstRow="1" w:lastRow="0" w:firstColumn="0" w:lastColumn="0" w:oddVBand="0" w:evenVBand="0" w:oddHBand="0" w:evenHBand="0" w:firstRowFirstColumn="0" w:firstRowLastColumn="0" w:lastRowFirstColumn="0" w:lastRowLastColumn="0"/>
          <w:trHeight w:val="585"/>
          <w:tblHeader/>
        </w:trPr>
        <w:tc>
          <w:tcPr>
            <w:tcW w:w="251" w:type="pct"/>
            <w:vMerge/>
            <w:shd w:val="clear" w:color="auto" w:fill="BFBFBF" w:themeFill="background1" w:themeFillShade="BF"/>
          </w:tcPr>
          <w:p w14:paraId="08017FCB" w14:textId="77777777" w:rsidR="00DE38A2" w:rsidRPr="005E12E5" w:rsidRDefault="00DE38A2" w:rsidP="00DE38A2">
            <w:pPr>
              <w:rPr>
                <w:sz w:val="14"/>
                <w:szCs w:val="14"/>
              </w:rPr>
            </w:pPr>
          </w:p>
        </w:tc>
        <w:tc>
          <w:tcPr>
            <w:tcW w:w="211" w:type="pct"/>
            <w:shd w:val="clear" w:color="auto" w:fill="BFBFBF" w:themeFill="background1" w:themeFillShade="BF"/>
            <w:textDirection w:val="btLr"/>
          </w:tcPr>
          <w:p w14:paraId="3C9039D5" w14:textId="77777777" w:rsidR="00DE38A2" w:rsidRPr="005E12E5" w:rsidRDefault="00DE38A2" w:rsidP="00DE38A2">
            <w:pPr>
              <w:ind w:left="113" w:right="113"/>
              <w:rPr>
                <w:sz w:val="14"/>
                <w:szCs w:val="14"/>
              </w:rPr>
            </w:pPr>
            <w:r w:rsidRPr="005E12E5">
              <w:rPr>
                <w:sz w:val="14"/>
                <w:szCs w:val="14"/>
              </w:rPr>
              <w:t>Fatigue</w:t>
            </w:r>
          </w:p>
        </w:tc>
        <w:tc>
          <w:tcPr>
            <w:tcW w:w="194" w:type="pct"/>
            <w:shd w:val="clear" w:color="auto" w:fill="BFBFBF" w:themeFill="background1" w:themeFillShade="BF"/>
            <w:noWrap/>
            <w:textDirection w:val="btLr"/>
          </w:tcPr>
          <w:p w14:paraId="040764DE" w14:textId="77777777" w:rsidR="00DE38A2" w:rsidRPr="005E12E5" w:rsidRDefault="00DE38A2" w:rsidP="00DE38A2">
            <w:pPr>
              <w:ind w:left="113" w:right="113"/>
              <w:rPr>
                <w:sz w:val="14"/>
                <w:szCs w:val="14"/>
              </w:rPr>
            </w:pPr>
            <w:r w:rsidRPr="005E12E5">
              <w:rPr>
                <w:sz w:val="14"/>
                <w:szCs w:val="14"/>
              </w:rPr>
              <w:t>90% Yield</w:t>
            </w:r>
          </w:p>
        </w:tc>
        <w:tc>
          <w:tcPr>
            <w:tcW w:w="204" w:type="pct"/>
            <w:shd w:val="clear" w:color="auto" w:fill="BFBFBF" w:themeFill="background1" w:themeFillShade="BF"/>
            <w:noWrap/>
            <w:textDirection w:val="btLr"/>
          </w:tcPr>
          <w:p w14:paraId="2AB54CE0" w14:textId="77777777" w:rsidR="00DE38A2" w:rsidRPr="005E12E5" w:rsidRDefault="00DE38A2" w:rsidP="00DE38A2">
            <w:pPr>
              <w:ind w:left="113" w:right="113"/>
              <w:rPr>
                <w:sz w:val="14"/>
                <w:szCs w:val="14"/>
              </w:rPr>
            </w:pPr>
            <w:r w:rsidRPr="005E12E5">
              <w:rPr>
                <w:sz w:val="14"/>
                <w:szCs w:val="14"/>
              </w:rPr>
              <w:t>100% Yield</w:t>
            </w:r>
          </w:p>
        </w:tc>
        <w:tc>
          <w:tcPr>
            <w:tcW w:w="236" w:type="pct"/>
            <w:shd w:val="clear" w:color="auto" w:fill="BFBFBF" w:themeFill="background1" w:themeFillShade="BF"/>
            <w:noWrap/>
            <w:textDirection w:val="btLr"/>
          </w:tcPr>
          <w:p w14:paraId="0852F802" w14:textId="77777777" w:rsidR="00DE38A2" w:rsidRPr="005E12E5" w:rsidRDefault="00DE38A2" w:rsidP="00DE38A2">
            <w:pPr>
              <w:ind w:left="113" w:right="113"/>
              <w:rPr>
                <w:sz w:val="14"/>
                <w:szCs w:val="14"/>
              </w:rPr>
            </w:pPr>
            <w:r w:rsidRPr="005E12E5">
              <w:rPr>
                <w:sz w:val="14"/>
                <w:szCs w:val="14"/>
              </w:rPr>
              <w:t>Sinusoidal</w:t>
            </w:r>
          </w:p>
        </w:tc>
        <w:tc>
          <w:tcPr>
            <w:tcW w:w="200" w:type="pct"/>
            <w:shd w:val="clear" w:color="auto" w:fill="BFBFBF" w:themeFill="background1" w:themeFillShade="BF"/>
            <w:noWrap/>
            <w:textDirection w:val="btLr"/>
          </w:tcPr>
          <w:p w14:paraId="720114E7" w14:textId="77777777" w:rsidR="00DE38A2" w:rsidRPr="005E12E5" w:rsidRDefault="00DE38A2" w:rsidP="00DE38A2">
            <w:pPr>
              <w:ind w:left="113" w:right="113"/>
              <w:rPr>
                <w:sz w:val="14"/>
                <w:szCs w:val="14"/>
              </w:rPr>
            </w:pPr>
            <w:r w:rsidRPr="005E12E5">
              <w:rPr>
                <w:sz w:val="14"/>
                <w:szCs w:val="14"/>
              </w:rPr>
              <w:t>Helical</w:t>
            </w:r>
          </w:p>
        </w:tc>
        <w:tc>
          <w:tcPr>
            <w:tcW w:w="202" w:type="pct"/>
            <w:shd w:val="clear" w:color="auto" w:fill="BFBFBF" w:themeFill="background1" w:themeFillShade="BF"/>
            <w:noWrap/>
            <w:textDirection w:val="btLr"/>
          </w:tcPr>
          <w:p w14:paraId="2E8BDA41" w14:textId="77777777" w:rsidR="00DE38A2" w:rsidRPr="005E12E5" w:rsidRDefault="00DE38A2" w:rsidP="00DE38A2">
            <w:pPr>
              <w:ind w:left="113" w:right="113"/>
              <w:rPr>
                <w:sz w:val="14"/>
                <w:szCs w:val="14"/>
              </w:rPr>
            </w:pPr>
            <w:r w:rsidRPr="005E12E5">
              <w:rPr>
                <w:sz w:val="14"/>
                <w:szCs w:val="14"/>
              </w:rPr>
              <w:t>Lockup</w:t>
            </w:r>
          </w:p>
        </w:tc>
        <w:tc>
          <w:tcPr>
            <w:tcW w:w="266" w:type="pct"/>
            <w:vMerge/>
            <w:shd w:val="clear" w:color="auto" w:fill="BFBFBF" w:themeFill="background1" w:themeFillShade="BF"/>
            <w:noWrap/>
          </w:tcPr>
          <w:p w14:paraId="4640BEAA" w14:textId="77777777" w:rsidR="00DE38A2" w:rsidRPr="005E12E5" w:rsidRDefault="00DE38A2" w:rsidP="00DE38A2">
            <w:pPr>
              <w:rPr>
                <w:sz w:val="14"/>
                <w:szCs w:val="14"/>
              </w:rPr>
            </w:pPr>
          </w:p>
        </w:tc>
        <w:tc>
          <w:tcPr>
            <w:tcW w:w="319" w:type="pct"/>
            <w:vMerge/>
            <w:shd w:val="clear" w:color="auto" w:fill="BFBFBF" w:themeFill="background1" w:themeFillShade="BF"/>
          </w:tcPr>
          <w:p w14:paraId="3CDF4B70" w14:textId="77777777" w:rsidR="00DE38A2" w:rsidRPr="005E12E5" w:rsidRDefault="00DE38A2" w:rsidP="00DE38A2">
            <w:pPr>
              <w:rPr>
                <w:sz w:val="14"/>
                <w:szCs w:val="14"/>
              </w:rPr>
            </w:pPr>
          </w:p>
        </w:tc>
        <w:tc>
          <w:tcPr>
            <w:tcW w:w="354" w:type="pct"/>
            <w:vMerge/>
            <w:shd w:val="clear" w:color="auto" w:fill="BFBFBF" w:themeFill="background1" w:themeFillShade="BF"/>
          </w:tcPr>
          <w:p w14:paraId="5D5DCCB2" w14:textId="77777777" w:rsidR="00DE38A2" w:rsidRPr="005E12E5" w:rsidRDefault="00DE38A2" w:rsidP="00DE38A2">
            <w:pPr>
              <w:rPr>
                <w:sz w:val="14"/>
                <w:szCs w:val="14"/>
              </w:rPr>
            </w:pPr>
          </w:p>
        </w:tc>
        <w:tc>
          <w:tcPr>
            <w:tcW w:w="390" w:type="pct"/>
            <w:vMerge/>
            <w:shd w:val="clear" w:color="auto" w:fill="BFBFBF" w:themeFill="background1" w:themeFillShade="BF"/>
          </w:tcPr>
          <w:p w14:paraId="7282ADAA" w14:textId="77777777" w:rsidR="00DE38A2" w:rsidRPr="005E12E5" w:rsidRDefault="00DE38A2" w:rsidP="00DE38A2">
            <w:pPr>
              <w:rPr>
                <w:sz w:val="14"/>
                <w:szCs w:val="14"/>
              </w:rPr>
            </w:pPr>
          </w:p>
        </w:tc>
        <w:tc>
          <w:tcPr>
            <w:tcW w:w="343" w:type="pct"/>
            <w:vMerge/>
            <w:shd w:val="clear" w:color="auto" w:fill="BFBFBF" w:themeFill="background1" w:themeFillShade="BF"/>
          </w:tcPr>
          <w:p w14:paraId="1A4D4D45" w14:textId="77777777" w:rsidR="00DE38A2" w:rsidRPr="005E12E5" w:rsidRDefault="00DE38A2" w:rsidP="00DE38A2">
            <w:pPr>
              <w:rPr>
                <w:sz w:val="14"/>
                <w:szCs w:val="14"/>
              </w:rPr>
            </w:pPr>
          </w:p>
        </w:tc>
        <w:tc>
          <w:tcPr>
            <w:tcW w:w="300" w:type="pct"/>
            <w:vMerge/>
            <w:shd w:val="clear" w:color="auto" w:fill="BFBFBF" w:themeFill="background1" w:themeFillShade="BF"/>
          </w:tcPr>
          <w:p w14:paraId="229A02F2" w14:textId="77777777" w:rsidR="00DE38A2" w:rsidRPr="005E12E5" w:rsidRDefault="00DE38A2" w:rsidP="00DE38A2">
            <w:pPr>
              <w:rPr>
                <w:sz w:val="14"/>
                <w:szCs w:val="14"/>
              </w:rPr>
            </w:pPr>
          </w:p>
        </w:tc>
        <w:tc>
          <w:tcPr>
            <w:tcW w:w="401" w:type="pct"/>
            <w:shd w:val="clear" w:color="auto" w:fill="BFBFBF" w:themeFill="background1" w:themeFillShade="BF"/>
          </w:tcPr>
          <w:p w14:paraId="096FBE35" w14:textId="77777777" w:rsidR="00DE38A2" w:rsidRPr="005E12E5" w:rsidRDefault="00DE38A2" w:rsidP="005A780A">
            <w:pPr>
              <w:jc w:val="center"/>
              <w:rPr>
                <w:sz w:val="14"/>
                <w:szCs w:val="14"/>
              </w:rPr>
            </w:pPr>
            <w:r w:rsidRPr="005E12E5">
              <w:rPr>
                <w:sz w:val="14"/>
                <w:szCs w:val="14"/>
              </w:rPr>
              <w:t>Distance from Surface</w:t>
            </w:r>
          </w:p>
          <w:p w14:paraId="1EE0A4E3" w14:textId="77777777" w:rsidR="005A780A" w:rsidRPr="005E12E5" w:rsidRDefault="005A780A" w:rsidP="005A780A">
            <w:pPr>
              <w:jc w:val="center"/>
              <w:rPr>
                <w:sz w:val="14"/>
                <w:szCs w:val="14"/>
              </w:rPr>
            </w:pPr>
          </w:p>
          <w:p w14:paraId="2B2263B2" w14:textId="77777777" w:rsidR="005A780A" w:rsidRPr="005E12E5" w:rsidRDefault="005A780A" w:rsidP="005A780A">
            <w:pPr>
              <w:jc w:val="center"/>
              <w:rPr>
                <w:sz w:val="14"/>
                <w:szCs w:val="14"/>
              </w:rPr>
            </w:pPr>
          </w:p>
          <w:p w14:paraId="6157653A"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66" w:type="pct"/>
            <w:shd w:val="clear" w:color="auto" w:fill="BFBFBF" w:themeFill="background1" w:themeFillShade="BF"/>
          </w:tcPr>
          <w:p w14:paraId="70D3396F" w14:textId="77777777" w:rsidR="00DE38A2" w:rsidRPr="005E12E5" w:rsidRDefault="00DE38A2" w:rsidP="005A780A">
            <w:pPr>
              <w:jc w:val="center"/>
              <w:rPr>
                <w:sz w:val="14"/>
                <w:szCs w:val="14"/>
              </w:rPr>
            </w:pPr>
            <w:r w:rsidRPr="005E12E5">
              <w:rPr>
                <w:sz w:val="14"/>
                <w:szCs w:val="14"/>
              </w:rPr>
              <w:t>Distance from Bit</w:t>
            </w:r>
          </w:p>
          <w:p w14:paraId="724F4F95" w14:textId="77777777" w:rsidR="005A780A" w:rsidRPr="005E12E5" w:rsidRDefault="005A780A" w:rsidP="005A780A">
            <w:pPr>
              <w:jc w:val="center"/>
              <w:rPr>
                <w:sz w:val="14"/>
                <w:szCs w:val="14"/>
              </w:rPr>
            </w:pPr>
          </w:p>
          <w:p w14:paraId="67ACF57F" w14:textId="77777777" w:rsidR="005A780A" w:rsidRPr="005E12E5" w:rsidRDefault="005A780A" w:rsidP="005A780A">
            <w:pPr>
              <w:jc w:val="center"/>
              <w:rPr>
                <w:sz w:val="14"/>
                <w:szCs w:val="14"/>
              </w:rPr>
            </w:pPr>
          </w:p>
          <w:p w14:paraId="7152F867" w14:textId="77777777" w:rsidR="005A780A" w:rsidRPr="005E12E5" w:rsidRDefault="005A780A" w:rsidP="005A780A">
            <w:pPr>
              <w:jc w:val="center"/>
              <w:rPr>
                <w:sz w:val="14"/>
                <w:szCs w:val="14"/>
              </w:rPr>
            </w:pPr>
          </w:p>
          <w:p w14:paraId="17107D82"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68" w:type="pct"/>
            <w:vMerge/>
            <w:shd w:val="clear" w:color="auto" w:fill="BFBFBF" w:themeFill="background1" w:themeFillShade="BF"/>
          </w:tcPr>
          <w:p w14:paraId="6EABA1E4" w14:textId="77777777" w:rsidR="00DE38A2" w:rsidRPr="005E12E5" w:rsidRDefault="00DE38A2" w:rsidP="00DE38A2">
            <w:pPr>
              <w:rPr>
                <w:sz w:val="14"/>
                <w:szCs w:val="14"/>
              </w:rPr>
            </w:pPr>
          </w:p>
        </w:tc>
        <w:tc>
          <w:tcPr>
            <w:tcW w:w="395" w:type="pct"/>
            <w:vMerge/>
            <w:shd w:val="clear" w:color="auto" w:fill="BFBFBF" w:themeFill="background1" w:themeFillShade="BF"/>
          </w:tcPr>
          <w:p w14:paraId="496E9479" w14:textId="77777777" w:rsidR="00DE38A2" w:rsidRPr="005E12E5" w:rsidRDefault="00DE38A2" w:rsidP="00DE38A2">
            <w:pPr>
              <w:rPr>
                <w:sz w:val="14"/>
                <w:szCs w:val="14"/>
              </w:rPr>
            </w:pPr>
          </w:p>
        </w:tc>
      </w:tr>
      <w:tr w:rsidR="00C04332" w14:paraId="49C19838" w14:textId="77777777" w:rsidTr="00C04332">
        <w:tc>
          <w:tcPr>
            <w:tcW w:w="251" w:type="pct"/>
          </w:tcPr>
          <w:p w14:paraId="47F82D6F" w14:textId="77777777" w:rsidR="00DE38A2" w:rsidRPr="005E12E5" w:rsidRDefault="00DE38A2" w:rsidP="00DE38A2">
            <w:pPr>
              <w:rPr>
                <w:sz w:val="14"/>
                <w:szCs w:val="14"/>
              </w:rPr>
            </w:pPr>
            <w:r>
              <w:rPr>
                <w:noProof/>
                <w:sz w:val="14"/>
                <w:szCs w:val="14"/>
              </w:rPr>
              <w:t>Tripping In</w:t>
            </w:r>
          </w:p>
        </w:tc>
        <w:tc>
          <w:tcPr>
            <w:tcW w:w="211" w:type="pct"/>
            <w:vAlign w:val="center"/>
          </w:tcPr>
          <w:p w14:paraId="16F3D29E" w14:textId="77777777" w:rsidR="00DE38A2" w:rsidRPr="005E12E5" w:rsidRDefault="00DE38A2" w:rsidP="009254A8">
            <w:pPr>
              <w:jc w:val="center"/>
              <w:rPr>
                <w:sz w:val="14"/>
                <w:szCs w:val="14"/>
              </w:rPr>
            </w:pPr>
          </w:p>
        </w:tc>
        <w:tc>
          <w:tcPr>
            <w:tcW w:w="194" w:type="pct"/>
            <w:vAlign w:val="center"/>
          </w:tcPr>
          <w:p w14:paraId="22E3C254" w14:textId="77777777" w:rsidR="00DE38A2" w:rsidRPr="005E12E5" w:rsidRDefault="00DE38A2" w:rsidP="009254A8">
            <w:pPr>
              <w:jc w:val="center"/>
              <w:rPr>
                <w:sz w:val="14"/>
                <w:szCs w:val="14"/>
              </w:rPr>
            </w:pPr>
          </w:p>
        </w:tc>
        <w:tc>
          <w:tcPr>
            <w:tcW w:w="204" w:type="pct"/>
            <w:vAlign w:val="center"/>
          </w:tcPr>
          <w:p w14:paraId="16A2DC92" w14:textId="77777777" w:rsidR="00DE38A2" w:rsidRPr="005E12E5" w:rsidRDefault="00DE38A2" w:rsidP="009254A8">
            <w:pPr>
              <w:jc w:val="center"/>
              <w:rPr>
                <w:sz w:val="14"/>
                <w:szCs w:val="14"/>
              </w:rPr>
            </w:pPr>
          </w:p>
        </w:tc>
        <w:tc>
          <w:tcPr>
            <w:tcW w:w="236" w:type="pct"/>
            <w:vAlign w:val="center"/>
          </w:tcPr>
          <w:p w14:paraId="00F48E88" w14:textId="77777777" w:rsidR="00DE38A2" w:rsidRPr="005E12E5" w:rsidRDefault="00DE38A2" w:rsidP="009254A8">
            <w:pPr>
              <w:jc w:val="center"/>
              <w:rPr>
                <w:sz w:val="14"/>
                <w:szCs w:val="14"/>
              </w:rPr>
            </w:pPr>
          </w:p>
        </w:tc>
        <w:tc>
          <w:tcPr>
            <w:tcW w:w="200" w:type="pct"/>
            <w:vAlign w:val="center"/>
          </w:tcPr>
          <w:p w14:paraId="410CA171" w14:textId="77777777" w:rsidR="00DE38A2" w:rsidRPr="005E12E5" w:rsidRDefault="00DE38A2" w:rsidP="009254A8">
            <w:pPr>
              <w:jc w:val="center"/>
              <w:rPr>
                <w:sz w:val="14"/>
                <w:szCs w:val="14"/>
              </w:rPr>
            </w:pPr>
          </w:p>
        </w:tc>
        <w:tc>
          <w:tcPr>
            <w:tcW w:w="202" w:type="pct"/>
            <w:vAlign w:val="center"/>
          </w:tcPr>
          <w:p w14:paraId="1C9A4212" w14:textId="77777777" w:rsidR="00DE38A2" w:rsidRPr="005E12E5" w:rsidRDefault="00DE38A2" w:rsidP="009254A8">
            <w:pPr>
              <w:jc w:val="center"/>
              <w:rPr>
                <w:sz w:val="14"/>
                <w:szCs w:val="14"/>
              </w:rPr>
            </w:pPr>
          </w:p>
        </w:tc>
        <w:tc>
          <w:tcPr>
            <w:tcW w:w="266" w:type="pct"/>
            <w:vAlign w:val="center"/>
          </w:tcPr>
          <w:p w14:paraId="64E57F8F" w14:textId="77777777" w:rsidR="00DE38A2" w:rsidRPr="005E12E5" w:rsidRDefault="00DE38A2" w:rsidP="009254A8">
            <w:pPr>
              <w:jc w:val="center"/>
              <w:rPr>
                <w:sz w:val="14"/>
                <w:szCs w:val="14"/>
              </w:rPr>
            </w:pPr>
          </w:p>
        </w:tc>
        <w:tc>
          <w:tcPr>
            <w:tcW w:w="319" w:type="pct"/>
          </w:tcPr>
          <w:p w14:paraId="535B74AE" w14:textId="77777777" w:rsidR="00DE38A2" w:rsidRPr="005E12E5" w:rsidRDefault="00DE38A2" w:rsidP="00227FC2">
            <w:pPr>
              <w:jc w:val="right"/>
              <w:rPr>
                <w:sz w:val="14"/>
                <w:szCs w:val="14"/>
              </w:rPr>
            </w:pPr>
            <w:r>
              <w:rPr>
                <w:noProof/>
                <w:sz w:val="14"/>
                <w:szCs w:val="14"/>
              </w:rPr>
              <w:t>0,0</w:t>
            </w:r>
          </w:p>
        </w:tc>
        <w:tc>
          <w:tcPr>
            <w:tcW w:w="354" w:type="pct"/>
          </w:tcPr>
          <w:p w14:paraId="769807FB" w14:textId="77777777" w:rsidR="00DE38A2" w:rsidRPr="005E12E5" w:rsidRDefault="00DE38A2" w:rsidP="00227FC2">
            <w:pPr>
              <w:jc w:val="right"/>
              <w:rPr>
                <w:sz w:val="14"/>
                <w:szCs w:val="14"/>
              </w:rPr>
            </w:pPr>
            <w:r>
              <w:rPr>
                <w:noProof/>
                <w:sz w:val="14"/>
                <w:szCs w:val="14"/>
              </w:rPr>
              <w:t>0,0</w:t>
            </w:r>
          </w:p>
        </w:tc>
        <w:tc>
          <w:tcPr>
            <w:tcW w:w="390" w:type="pct"/>
          </w:tcPr>
          <w:p w14:paraId="4177210B" w14:textId="77777777" w:rsidR="00DE38A2" w:rsidRPr="005E12E5" w:rsidRDefault="00DE38A2" w:rsidP="00227FC2">
            <w:pPr>
              <w:jc w:val="right"/>
              <w:rPr>
                <w:sz w:val="14"/>
                <w:szCs w:val="14"/>
              </w:rPr>
            </w:pPr>
            <w:r>
              <w:rPr>
                <w:noProof/>
                <w:sz w:val="14"/>
                <w:szCs w:val="14"/>
              </w:rPr>
              <w:t>0,0</w:t>
            </w:r>
          </w:p>
        </w:tc>
        <w:tc>
          <w:tcPr>
            <w:tcW w:w="343" w:type="pct"/>
          </w:tcPr>
          <w:p w14:paraId="123B7C63" w14:textId="77777777" w:rsidR="00DE38A2" w:rsidRPr="005E12E5" w:rsidRDefault="00DE38A2" w:rsidP="00227FC2">
            <w:pPr>
              <w:jc w:val="right"/>
              <w:rPr>
                <w:sz w:val="14"/>
                <w:szCs w:val="14"/>
              </w:rPr>
            </w:pPr>
            <w:r>
              <w:rPr>
                <w:noProof/>
                <w:sz w:val="14"/>
                <w:szCs w:val="14"/>
              </w:rPr>
              <w:t>37,76</w:t>
            </w:r>
          </w:p>
        </w:tc>
        <w:tc>
          <w:tcPr>
            <w:tcW w:w="300" w:type="pct"/>
          </w:tcPr>
          <w:p w14:paraId="0F1FB031" w14:textId="77777777" w:rsidR="00DE38A2" w:rsidRPr="005E12E5" w:rsidRDefault="00DE38A2" w:rsidP="00227FC2">
            <w:pPr>
              <w:jc w:val="right"/>
              <w:rPr>
                <w:sz w:val="14"/>
                <w:szCs w:val="14"/>
              </w:rPr>
            </w:pPr>
            <w:r>
              <w:rPr>
                <w:noProof/>
                <w:sz w:val="14"/>
                <w:szCs w:val="14"/>
              </w:rPr>
              <w:t>1,67</w:t>
            </w:r>
          </w:p>
        </w:tc>
        <w:tc>
          <w:tcPr>
            <w:tcW w:w="401" w:type="pct"/>
          </w:tcPr>
          <w:p w14:paraId="4DB7138E" w14:textId="77777777" w:rsidR="00DE38A2" w:rsidRPr="005E12E5" w:rsidRDefault="00DE38A2" w:rsidP="00227FC2">
            <w:pPr>
              <w:jc w:val="right"/>
              <w:rPr>
                <w:sz w:val="14"/>
                <w:szCs w:val="14"/>
              </w:rPr>
            </w:pPr>
            <w:r>
              <w:rPr>
                <w:noProof/>
                <w:sz w:val="14"/>
                <w:szCs w:val="14"/>
              </w:rPr>
              <w:t>2543,18</w:t>
            </w:r>
          </w:p>
        </w:tc>
        <w:tc>
          <w:tcPr>
            <w:tcW w:w="366" w:type="pct"/>
          </w:tcPr>
          <w:p w14:paraId="0375FA91" w14:textId="77777777" w:rsidR="00DE38A2" w:rsidRPr="005E12E5" w:rsidRDefault="00DE38A2" w:rsidP="00227FC2">
            <w:pPr>
              <w:jc w:val="right"/>
              <w:rPr>
                <w:sz w:val="14"/>
                <w:szCs w:val="14"/>
              </w:rPr>
            </w:pPr>
            <w:r>
              <w:rPr>
                <w:noProof/>
                <w:sz w:val="14"/>
                <w:szCs w:val="14"/>
              </w:rPr>
              <w:t>401,82</w:t>
            </w:r>
          </w:p>
        </w:tc>
        <w:tc>
          <w:tcPr>
            <w:tcW w:w="368" w:type="pct"/>
          </w:tcPr>
          <w:p w14:paraId="601A4731" w14:textId="77777777" w:rsidR="00DE38A2" w:rsidRPr="005E12E5" w:rsidRDefault="00DE38A2" w:rsidP="00227FC2">
            <w:pPr>
              <w:jc w:val="right"/>
              <w:rPr>
                <w:sz w:val="14"/>
                <w:szCs w:val="14"/>
              </w:rPr>
            </w:pPr>
            <w:r>
              <w:rPr>
                <w:noProof/>
                <w:sz w:val="14"/>
                <w:szCs w:val="14"/>
              </w:rPr>
              <w:t>2945,00</w:t>
            </w:r>
          </w:p>
        </w:tc>
        <w:tc>
          <w:tcPr>
            <w:tcW w:w="395" w:type="pct"/>
          </w:tcPr>
          <w:p w14:paraId="6B2A1DAE" w14:textId="77777777" w:rsidR="00DE38A2" w:rsidRPr="005E12E5" w:rsidRDefault="00DE38A2" w:rsidP="00227FC2">
            <w:pPr>
              <w:jc w:val="right"/>
              <w:rPr>
                <w:sz w:val="14"/>
                <w:szCs w:val="14"/>
              </w:rPr>
            </w:pPr>
            <w:r>
              <w:rPr>
                <w:noProof/>
                <w:sz w:val="14"/>
                <w:szCs w:val="14"/>
              </w:rPr>
              <w:t>0,00</w:t>
            </w:r>
          </w:p>
        </w:tc>
      </w:tr>
      <w:tr w:rsidR="00C04332" w14:paraId="759D672A" w14:textId="77777777" w:rsidTr="00C04332">
        <w:trPr>
          <w:cnfStyle w:val="000000010000" w:firstRow="0" w:lastRow="0" w:firstColumn="0" w:lastColumn="0" w:oddVBand="0" w:evenVBand="0" w:oddHBand="0" w:evenHBand="1" w:firstRowFirstColumn="0" w:firstRowLastColumn="0" w:lastRowFirstColumn="0" w:lastRowLastColumn="0"/>
        </w:trPr>
        <w:tc>
          <w:tcPr>
            <w:tcW w:w="251" w:type="pct"/>
          </w:tcPr>
          <w:p w14:paraId="22F96780" w14:textId="77777777" w:rsidR="00DE38A2" w:rsidRPr="005E12E5" w:rsidRDefault="00DE38A2" w:rsidP="00DE38A2">
            <w:pPr>
              <w:rPr>
                <w:sz w:val="14"/>
                <w:szCs w:val="14"/>
              </w:rPr>
            </w:pPr>
            <w:r>
              <w:rPr>
                <w:noProof/>
                <w:sz w:val="14"/>
                <w:szCs w:val="14"/>
              </w:rPr>
              <w:t>Tripping Out</w:t>
            </w:r>
          </w:p>
        </w:tc>
        <w:tc>
          <w:tcPr>
            <w:tcW w:w="211" w:type="pct"/>
            <w:vAlign w:val="center"/>
          </w:tcPr>
          <w:p w14:paraId="55045418" w14:textId="77777777" w:rsidR="00DE38A2" w:rsidRPr="005E12E5" w:rsidRDefault="00DE38A2" w:rsidP="009254A8">
            <w:pPr>
              <w:jc w:val="center"/>
              <w:rPr>
                <w:sz w:val="14"/>
                <w:szCs w:val="14"/>
              </w:rPr>
            </w:pPr>
          </w:p>
        </w:tc>
        <w:tc>
          <w:tcPr>
            <w:tcW w:w="194" w:type="pct"/>
            <w:vAlign w:val="center"/>
          </w:tcPr>
          <w:p w14:paraId="221AF835" w14:textId="77777777" w:rsidR="00DE38A2" w:rsidRPr="005E12E5" w:rsidRDefault="00DE38A2" w:rsidP="009254A8">
            <w:pPr>
              <w:jc w:val="center"/>
              <w:rPr>
                <w:sz w:val="14"/>
                <w:szCs w:val="14"/>
              </w:rPr>
            </w:pPr>
          </w:p>
        </w:tc>
        <w:tc>
          <w:tcPr>
            <w:tcW w:w="204" w:type="pct"/>
            <w:vAlign w:val="center"/>
          </w:tcPr>
          <w:p w14:paraId="7FB0DAC6" w14:textId="77777777" w:rsidR="00DE38A2" w:rsidRPr="005E12E5" w:rsidRDefault="00DE38A2" w:rsidP="009254A8">
            <w:pPr>
              <w:jc w:val="center"/>
              <w:rPr>
                <w:sz w:val="14"/>
                <w:szCs w:val="14"/>
              </w:rPr>
            </w:pPr>
          </w:p>
        </w:tc>
        <w:tc>
          <w:tcPr>
            <w:tcW w:w="236" w:type="pct"/>
            <w:vAlign w:val="center"/>
          </w:tcPr>
          <w:p w14:paraId="3EC5CFBF" w14:textId="77777777" w:rsidR="00DE38A2" w:rsidRPr="005E12E5" w:rsidRDefault="00DE38A2" w:rsidP="009254A8">
            <w:pPr>
              <w:jc w:val="center"/>
              <w:rPr>
                <w:sz w:val="14"/>
                <w:szCs w:val="14"/>
              </w:rPr>
            </w:pPr>
          </w:p>
        </w:tc>
        <w:tc>
          <w:tcPr>
            <w:tcW w:w="200" w:type="pct"/>
            <w:vAlign w:val="center"/>
          </w:tcPr>
          <w:p w14:paraId="45BFA8EE" w14:textId="77777777" w:rsidR="00DE38A2" w:rsidRPr="005E12E5" w:rsidRDefault="00DE38A2" w:rsidP="009254A8">
            <w:pPr>
              <w:jc w:val="center"/>
              <w:rPr>
                <w:sz w:val="14"/>
                <w:szCs w:val="14"/>
              </w:rPr>
            </w:pPr>
          </w:p>
        </w:tc>
        <w:tc>
          <w:tcPr>
            <w:tcW w:w="202" w:type="pct"/>
            <w:vAlign w:val="center"/>
          </w:tcPr>
          <w:p w14:paraId="64C0846E" w14:textId="77777777" w:rsidR="00DE38A2" w:rsidRPr="005E12E5" w:rsidRDefault="00DE38A2" w:rsidP="009254A8">
            <w:pPr>
              <w:jc w:val="center"/>
              <w:rPr>
                <w:sz w:val="14"/>
                <w:szCs w:val="14"/>
              </w:rPr>
            </w:pPr>
          </w:p>
        </w:tc>
        <w:tc>
          <w:tcPr>
            <w:tcW w:w="266" w:type="pct"/>
            <w:vAlign w:val="center"/>
          </w:tcPr>
          <w:p w14:paraId="48A56539" w14:textId="77777777" w:rsidR="00DE38A2" w:rsidRPr="005E12E5" w:rsidRDefault="00DE38A2" w:rsidP="009254A8">
            <w:pPr>
              <w:jc w:val="center"/>
              <w:rPr>
                <w:sz w:val="14"/>
                <w:szCs w:val="14"/>
              </w:rPr>
            </w:pPr>
          </w:p>
        </w:tc>
        <w:tc>
          <w:tcPr>
            <w:tcW w:w="319" w:type="pct"/>
          </w:tcPr>
          <w:p w14:paraId="0C291FD1" w14:textId="77777777" w:rsidR="00DE38A2" w:rsidRPr="005E12E5" w:rsidRDefault="00DE38A2" w:rsidP="00227FC2">
            <w:pPr>
              <w:jc w:val="right"/>
              <w:rPr>
                <w:sz w:val="14"/>
                <w:szCs w:val="14"/>
              </w:rPr>
            </w:pPr>
            <w:r>
              <w:rPr>
                <w:noProof/>
                <w:sz w:val="14"/>
                <w:szCs w:val="14"/>
              </w:rPr>
              <w:t>0,0</w:t>
            </w:r>
          </w:p>
        </w:tc>
        <w:tc>
          <w:tcPr>
            <w:tcW w:w="354" w:type="pct"/>
          </w:tcPr>
          <w:p w14:paraId="20B63BD1" w14:textId="77777777" w:rsidR="00DE38A2" w:rsidRPr="005E12E5" w:rsidRDefault="00DE38A2" w:rsidP="00227FC2">
            <w:pPr>
              <w:jc w:val="right"/>
              <w:rPr>
                <w:sz w:val="14"/>
                <w:szCs w:val="14"/>
              </w:rPr>
            </w:pPr>
            <w:r>
              <w:rPr>
                <w:noProof/>
                <w:sz w:val="14"/>
                <w:szCs w:val="14"/>
              </w:rPr>
              <w:t>0,0</w:t>
            </w:r>
          </w:p>
        </w:tc>
        <w:tc>
          <w:tcPr>
            <w:tcW w:w="390" w:type="pct"/>
          </w:tcPr>
          <w:p w14:paraId="0A217ED2" w14:textId="77777777" w:rsidR="00DE38A2" w:rsidRPr="005E12E5" w:rsidRDefault="00DE38A2" w:rsidP="00227FC2">
            <w:pPr>
              <w:jc w:val="right"/>
              <w:rPr>
                <w:sz w:val="14"/>
                <w:szCs w:val="14"/>
              </w:rPr>
            </w:pPr>
            <w:r>
              <w:rPr>
                <w:noProof/>
                <w:sz w:val="14"/>
                <w:szCs w:val="14"/>
              </w:rPr>
              <w:t>0,0</w:t>
            </w:r>
          </w:p>
        </w:tc>
        <w:tc>
          <w:tcPr>
            <w:tcW w:w="343" w:type="pct"/>
          </w:tcPr>
          <w:p w14:paraId="420AF31D" w14:textId="77777777" w:rsidR="00DE38A2" w:rsidRPr="005E12E5" w:rsidRDefault="00DE38A2" w:rsidP="00227FC2">
            <w:pPr>
              <w:jc w:val="right"/>
              <w:rPr>
                <w:sz w:val="14"/>
                <w:szCs w:val="14"/>
              </w:rPr>
            </w:pPr>
            <w:r>
              <w:rPr>
                <w:noProof/>
                <w:sz w:val="14"/>
                <w:szCs w:val="14"/>
              </w:rPr>
              <w:t>65,58</w:t>
            </w:r>
          </w:p>
        </w:tc>
        <w:tc>
          <w:tcPr>
            <w:tcW w:w="300" w:type="pct"/>
          </w:tcPr>
          <w:p w14:paraId="391D7B8C" w14:textId="77777777" w:rsidR="00DE38A2" w:rsidRPr="005E12E5" w:rsidRDefault="00DE38A2" w:rsidP="00227FC2">
            <w:pPr>
              <w:jc w:val="right"/>
              <w:rPr>
                <w:sz w:val="14"/>
                <w:szCs w:val="14"/>
              </w:rPr>
            </w:pPr>
            <w:r>
              <w:rPr>
                <w:noProof/>
                <w:sz w:val="14"/>
                <w:szCs w:val="14"/>
              </w:rPr>
              <w:t>2,24</w:t>
            </w:r>
          </w:p>
        </w:tc>
        <w:tc>
          <w:tcPr>
            <w:tcW w:w="401" w:type="pct"/>
          </w:tcPr>
          <w:p w14:paraId="3B1985CC" w14:textId="77777777" w:rsidR="00DE38A2" w:rsidRPr="005E12E5" w:rsidRDefault="00DE38A2" w:rsidP="00227FC2">
            <w:pPr>
              <w:jc w:val="right"/>
              <w:rPr>
                <w:sz w:val="14"/>
                <w:szCs w:val="14"/>
              </w:rPr>
            </w:pPr>
            <w:r>
              <w:rPr>
                <w:noProof/>
                <w:sz w:val="14"/>
                <w:szCs w:val="14"/>
              </w:rPr>
              <w:t>2670,84</w:t>
            </w:r>
          </w:p>
        </w:tc>
        <w:tc>
          <w:tcPr>
            <w:tcW w:w="366" w:type="pct"/>
          </w:tcPr>
          <w:p w14:paraId="5D2EB814" w14:textId="77777777" w:rsidR="00DE38A2" w:rsidRPr="005E12E5" w:rsidRDefault="00DE38A2" w:rsidP="00227FC2">
            <w:pPr>
              <w:jc w:val="right"/>
              <w:rPr>
                <w:sz w:val="14"/>
                <w:szCs w:val="14"/>
              </w:rPr>
            </w:pPr>
            <w:r>
              <w:rPr>
                <w:noProof/>
                <w:sz w:val="14"/>
                <w:szCs w:val="14"/>
              </w:rPr>
              <w:t>274,16</w:t>
            </w:r>
          </w:p>
        </w:tc>
        <w:tc>
          <w:tcPr>
            <w:tcW w:w="368" w:type="pct"/>
          </w:tcPr>
          <w:p w14:paraId="6458B05A" w14:textId="77777777" w:rsidR="00DE38A2" w:rsidRPr="005E12E5" w:rsidRDefault="00DE38A2" w:rsidP="00227FC2">
            <w:pPr>
              <w:jc w:val="right"/>
              <w:rPr>
                <w:sz w:val="14"/>
                <w:szCs w:val="14"/>
              </w:rPr>
            </w:pPr>
            <w:r>
              <w:rPr>
                <w:noProof/>
                <w:sz w:val="14"/>
                <w:szCs w:val="14"/>
              </w:rPr>
              <w:t>2945,00</w:t>
            </w:r>
          </w:p>
        </w:tc>
        <w:tc>
          <w:tcPr>
            <w:tcW w:w="395" w:type="pct"/>
          </w:tcPr>
          <w:p w14:paraId="39726BC6" w14:textId="77777777" w:rsidR="00DE38A2" w:rsidRPr="005E12E5" w:rsidRDefault="00DE38A2" w:rsidP="00227FC2">
            <w:pPr>
              <w:jc w:val="right"/>
              <w:rPr>
                <w:sz w:val="14"/>
                <w:szCs w:val="14"/>
              </w:rPr>
            </w:pPr>
            <w:r>
              <w:rPr>
                <w:noProof/>
                <w:sz w:val="14"/>
                <w:szCs w:val="14"/>
              </w:rPr>
              <w:t>0,00</w:t>
            </w:r>
          </w:p>
        </w:tc>
      </w:tr>
    </w:tbl>
    <w:p w14:paraId="328BA71A" w14:textId="77777777" w:rsidR="00750759" w:rsidRPr="002268CB" w:rsidRDefault="00F74468" w:rsidP="00731706">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 xml:space="preserve">Torque </w:t>
      </w:r>
      <w:r w:rsidR="00634005" w:rsidRPr="002268CB">
        <w:rPr>
          <w:rFonts w:asciiTheme="minorHAnsi" w:hAnsiTheme="minorHAnsi"/>
          <w:b w:val="0"/>
          <w:color w:val="FFFFFF" w:themeColor="background1"/>
        </w:rPr>
        <w:t>and</w:t>
      </w:r>
      <w:r w:rsidRPr="002268CB">
        <w:rPr>
          <w:rFonts w:asciiTheme="minorHAnsi" w:hAnsiTheme="minorHAnsi"/>
          <w:b w:val="0"/>
          <w:color w:val="FFFFFF" w:themeColor="background1"/>
        </w:rPr>
        <w:t xml:space="preserve"> Drag Plots</w:t>
      </w:r>
    </w:p>
    <w:tbl>
      <w:tblPr>
        <w:tblStyle w:val="TableGridLight1"/>
        <w:tblW w:w="5000" w:type="pct"/>
        <w:tblLook w:val="0420" w:firstRow="1" w:lastRow="0" w:firstColumn="0" w:lastColumn="0" w:noHBand="0" w:noVBand="1"/>
        <w:tblCaption w:val="Qry_PlotOrder_TnD"/>
      </w:tblPr>
      <w:tblGrid>
        <w:gridCol w:w="10790"/>
      </w:tblGrid>
      <w:tr w:rsidR="00B7037E" w:rsidRPr="002268CB" w14:paraId="4CE8E1AD" w14:textId="77777777" w:rsidTr="00525CA7">
        <w:trPr>
          <w:trHeight w:val="17"/>
        </w:trPr>
        <w:tc>
          <w:tcPr>
            <w:tcW w:w="5000" w:type="pct"/>
            <w:tcBorders>
              <w:bottom w:val="single" w:sz="4" w:space="0" w:color="auto"/>
            </w:tcBorders>
          </w:tcPr>
          <w:p w14:paraId="32965934" w14:textId="77777777" w:rsidR="00B7037E" w:rsidRPr="002268CB" w:rsidRDefault="00B7037E" w:rsidP="001D5412">
            <w:pPr>
              <w:rPr>
                <w:rFonts w:asciiTheme="minorHAnsi" w:hAnsiTheme="minorHAnsi"/>
                <w:sz w:val="2"/>
                <w:szCs w:val="2"/>
              </w:rPr>
            </w:pPr>
          </w:p>
        </w:tc>
      </w:tr>
      <w:tr w:rsidR="00C04332" w14:paraId="5044A32A" w14:textId="77777777">
        <w:trPr>
          <w:cantSplit/>
          <w:trHeight w:val="5693"/>
        </w:trPr>
        <w:tc>
          <w:tcPr>
            <w:tcW w:w="5000" w:type="pct"/>
            <w:tcBorders>
              <w:top w:val="single" w:sz="4" w:space="0" w:color="auto"/>
              <w:left w:val="single" w:sz="4" w:space="0" w:color="auto"/>
              <w:bottom w:val="single" w:sz="4" w:space="0" w:color="auto"/>
              <w:right w:val="single" w:sz="4" w:space="0" w:color="auto"/>
            </w:tcBorders>
          </w:tcPr>
          <w:p w14:paraId="1D26961F" w14:textId="77777777" w:rsidR="00B7037E" w:rsidRPr="00DD341F" w:rsidRDefault="007515EB" w:rsidP="00DD341F">
            <w:pPr>
              <w:pStyle w:val="Heading2SubSectionHeader-Fluids"/>
              <w:numPr>
                <w:ilvl w:val="1"/>
                <w:numId w:val="4"/>
              </w:numPr>
              <w:spacing w:before="0" w:line="240" w:lineRule="auto"/>
              <w:ind w:left="720" w:right="-90" w:hanging="810"/>
              <w:rPr>
                <w:rFonts w:asciiTheme="minorHAnsi" w:hAnsiTheme="minorHAnsi"/>
                <w:b/>
              </w:rPr>
            </w:pPr>
            <w:r>
              <w:rPr>
                <w:rFonts w:asciiTheme="minorHAnsi" w:hAnsiTheme="minorHAnsi"/>
                <w:b/>
              </w:rPr>
              <w:t>Effective Tension</w:t>
            </w:r>
          </w:p>
          <w:p w14:paraId="6C59E8CB" w14:textId="77777777" w:rsidR="00B7037E" w:rsidRPr="002268CB" w:rsidRDefault="00B7037E" w:rsidP="001D5412">
            <w:pPr>
              <w:rPr>
                <w:rFonts w:asciiTheme="minorHAnsi" w:hAnsiTheme="minorHAnsi"/>
              </w:rPr>
            </w:pPr>
            <w:r w:rsidRPr="002268CB">
              <w:rPr>
                <w:rFonts w:asciiTheme="minorHAnsi" w:hAnsiTheme="minorHAnsi"/>
                <w:noProof/>
              </w:rPr>
              <w:drawing>
                <wp:inline distT="0" distB="0" distL="0" distR="0" wp14:anchorId="6E88AC01" wp14:editId="0C3B8B7E">
                  <wp:extent cx="6744428" cy="7458977"/>
                  <wp:effectExtent l="0" t="0" r="0" b="4445"/>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44428" cy="7458977"/>
                          </a:xfrm>
                          <a:prstGeom prst="rect">
                            <a:avLst/>
                          </a:prstGeom>
                        </pic:spPr>
                      </pic:pic>
                    </a:graphicData>
                  </a:graphic>
                </wp:inline>
              </w:drawing>
            </w:r>
          </w:p>
        </w:tc>
      </w:tr>
      <w:tr w:rsidR="00C04332" w14:paraId="54E3D3F7" w14:textId="77777777">
        <w:trPr>
          <w:cantSplit/>
          <w:trHeight w:val="5693"/>
        </w:trPr>
        <w:tc>
          <w:tcPr>
            <w:tcW w:w="5000" w:type="pct"/>
            <w:tcBorders>
              <w:top w:val="single" w:sz="4" w:space="0" w:color="auto"/>
              <w:left w:val="single" w:sz="4" w:space="0" w:color="auto"/>
              <w:bottom w:val="single" w:sz="4" w:space="0" w:color="auto"/>
              <w:right w:val="single" w:sz="4" w:space="0" w:color="auto"/>
            </w:tcBorders>
          </w:tcPr>
          <w:p w14:paraId="74345FFE" w14:textId="77777777" w:rsidR="00B7037E" w:rsidRPr="00DD341F" w:rsidRDefault="007515EB" w:rsidP="00DD341F">
            <w:pPr>
              <w:pStyle w:val="Heading2SubSectionHeader-Fluids"/>
              <w:numPr>
                <w:ilvl w:val="1"/>
                <w:numId w:val="4"/>
              </w:numPr>
              <w:spacing w:before="0" w:line="240" w:lineRule="auto"/>
              <w:ind w:left="720" w:right="-90" w:hanging="810"/>
              <w:rPr>
                <w:rFonts w:asciiTheme="minorHAnsi" w:hAnsiTheme="minorHAnsi"/>
                <w:b/>
              </w:rPr>
            </w:pPr>
            <w:r>
              <w:rPr>
                <w:rFonts w:asciiTheme="minorHAnsi" w:hAnsiTheme="minorHAnsi"/>
                <w:b/>
              </w:rPr>
              <w:lastRenderedPageBreak/>
              <w:t>Hook Load</w:t>
            </w:r>
            <w:bookmarkStart w:id="17" w:name="_Toc405811741"/>
            <w:bookmarkEnd w:id="17"/>
          </w:p>
          <w:p w14:paraId="18537608" w14:textId="77777777" w:rsidR="00B7037E" w:rsidRPr="002268CB" w:rsidRDefault="00B7037E" w:rsidP="001D5412">
            <w:pPr>
              <w:rPr>
                <w:rFonts w:asciiTheme="minorHAnsi" w:hAnsiTheme="minorHAnsi"/>
              </w:rPr>
            </w:pPr>
            <w:r w:rsidRPr="002268CB">
              <w:rPr>
                <w:rFonts w:asciiTheme="minorHAnsi" w:hAnsiTheme="minorHAnsi"/>
                <w:noProof/>
              </w:rPr>
              <w:drawing>
                <wp:inline distT="0" distB="0" distL="0" distR="0" wp14:anchorId="63630E41" wp14:editId="6A26B744">
                  <wp:extent cx="6744428" cy="7458977"/>
                  <wp:effectExtent l="0" t="0" r="0" b="4445"/>
                  <wp:docPr id="801052325"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4428" cy="7458977"/>
                          </a:xfrm>
                          <a:prstGeom prst="rect">
                            <a:avLst/>
                          </a:prstGeom>
                        </pic:spPr>
                      </pic:pic>
                    </a:graphicData>
                  </a:graphic>
                </wp:inline>
              </w:drawing>
            </w:r>
          </w:p>
        </w:tc>
      </w:tr>
    </w:tbl>
    <w:p w14:paraId="43479A60" w14:textId="77777777" w:rsidR="000C4AD4" w:rsidRPr="004359FD" w:rsidRDefault="000C4AD4" w:rsidP="006A6895">
      <w:pPr>
        <w:pStyle w:val="Heading2SubSectionHeader-Fluids"/>
        <w:keepNext/>
        <w:numPr>
          <w:ilvl w:val="0"/>
          <w:numId w:val="0"/>
        </w:numPr>
        <w:spacing w:line="240" w:lineRule="auto"/>
        <w:ind w:right="-86"/>
        <w:rPr>
          <w:rFonts w:asciiTheme="minorHAnsi" w:hAnsiTheme="minorHAnsi"/>
          <w:b/>
          <w:lang w:val="en-US"/>
        </w:rPr>
      </w:pPr>
    </w:p>
    <w:sectPr w:rsidR="000C4AD4" w:rsidRPr="004359FD" w:rsidSect="00E440E7">
      <w:headerReference w:type="default" r:id="rId15"/>
      <w:footerReference w:type="default" r:id="rId16"/>
      <w:headerReference w:type="first" r:id="rId17"/>
      <w:footerReference w:type="first" r:id="rId18"/>
      <w:pgSz w:w="12240" w:h="15840"/>
      <w:pgMar w:top="720" w:right="720" w:bottom="720" w:left="720" w:header="360" w:footer="2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146D5" w14:textId="77777777" w:rsidR="004D59E3" w:rsidRDefault="004D59E3" w:rsidP="0083774D">
      <w:r>
        <w:separator/>
      </w:r>
    </w:p>
    <w:p w14:paraId="16C747FA" w14:textId="77777777" w:rsidR="004D59E3" w:rsidRDefault="004D59E3"/>
    <w:p w14:paraId="7620F930" w14:textId="77777777" w:rsidR="004D59E3" w:rsidRDefault="004D59E3"/>
    <w:p w14:paraId="6A04AF8E" w14:textId="77777777" w:rsidR="004D59E3" w:rsidRDefault="004D59E3" w:rsidP="006D09DA"/>
    <w:p w14:paraId="50CFC3DC" w14:textId="77777777" w:rsidR="004D59E3" w:rsidRDefault="004D59E3" w:rsidP="00521590"/>
    <w:p w14:paraId="4D99B0A1" w14:textId="77777777" w:rsidR="004D59E3" w:rsidRDefault="004D59E3"/>
    <w:p w14:paraId="1C19E4EF" w14:textId="77777777" w:rsidR="004D59E3" w:rsidRDefault="004D59E3"/>
    <w:p w14:paraId="28707380" w14:textId="77777777" w:rsidR="004D59E3" w:rsidRDefault="004D59E3"/>
    <w:p w14:paraId="7D0BC4B2" w14:textId="77777777" w:rsidR="004D59E3" w:rsidRDefault="004D59E3"/>
    <w:p w14:paraId="4785E0A4" w14:textId="77777777" w:rsidR="004D59E3" w:rsidRDefault="004D59E3"/>
    <w:p w14:paraId="7607D6B5" w14:textId="77777777" w:rsidR="004D59E3" w:rsidRDefault="004D59E3"/>
    <w:p w14:paraId="25C4C382" w14:textId="77777777" w:rsidR="004D59E3" w:rsidRDefault="004D59E3"/>
  </w:endnote>
  <w:endnote w:type="continuationSeparator" w:id="0">
    <w:p w14:paraId="28F7AFD6" w14:textId="77777777" w:rsidR="004D59E3" w:rsidRDefault="004D59E3" w:rsidP="0083774D">
      <w:r>
        <w:continuationSeparator/>
      </w:r>
    </w:p>
    <w:p w14:paraId="412161CF" w14:textId="77777777" w:rsidR="004D59E3" w:rsidRDefault="004D59E3"/>
    <w:p w14:paraId="38B21D76" w14:textId="77777777" w:rsidR="004D59E3" w:rsidRDefault="004D59E3"/>
    <w:p w14:paraId="24211AD9" w14:textId="77777777" w:rsidR="004D59E3" w:rsidRDefault="004D59E3" w:rsidP="006D09DA"/>
    <w:p w14:paraId="250FCEA6" w14:textId="77777777" w:rsidR="004D59E3" w:rsidRDefault="004D59E3" w:rsidP="00521590"/>
    <w:p w14:paraId="6A778BA5" w14:textId="77777777" w:rsidR="004D59E3" w:rsidRDefault="004D59E3"/>
    <w:p w14:paraId="073534E0" w14:textId="77777777" w:rsidR="004D59E3" w:rsidRDefault="004D59E3"/>
    <w:p w14:paraId="1F3A397D" w14:textId="77777777" w:rsidR="004D59E3" w:rsidRDefault="004D59E3"/>
    <w:p w14:paraId="17BC2829" w14:textId="77777777" w:rsidR="004D59E3" w:rsidRDefault="004D59E3"/>
    <w:p w14:paraId="285D65C4" w14:textId="77777777" w:rsidR="004D59E3" w:rsidRDefault="004D59E3"/>
    <w:p w14:paraId="2215E4E0" w14:textId="77777777" w:rsidR="004D59E3" w:rsidRDefault="004D59E3"/>
    <w:p w14:paraId="3CFA2298" w14:textId="77777777" w:rsidR="004D59E3" w:rsidRDefault="004D59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Bold">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43A75" w14:textId="77777777" w:rsidR="00D739D7" w:rsidRPr="008E5CA3" w:rsidRDefault="00D739D7" w:rsidP="00E56589">
    <w:pPr>
      <w:pBdr>
        <w:bottom w:val="single" w:sz="12" w:space="1" w:color="auto"/>
      </w:pBdr>
      <w:tabs>
        <w:tab w:val="left" w:pos="720"/>
        <w:tab w:val="left" w:pos="1440"/>
        <w:tab w:val="left" w:pos="2160"/>
        <w:tab w:val="left" w:pos="7388"/>
      </w:tabs>
      <w:rPr>
        <w:sz w:val="6"/>
      </w:rPr>
    </w:pPr>
  </w:p>
  <w:p w14:paraId="13339D8E" w14:textId="533169BF" w:rsidR="00D739D7" w:rsidRDefault="00D739D7" w:rsidP="00E56589">
    <w:pPr>
      <w:tabs>
        <w:tab w:val="left" w:pos="720"/>
        <w:tab w:val="left" w:pos="1440"/>
        <w:tab w:val="left" w:pos="2160"/>
        <w:tab w:val="left" w:pos="7388"/>
      </w:tabs>
      <w:rPr>
        <w:sz w:val="16"/>
      </w:rPr>
    </w:pPr>
    <w:r>
      <w:rPr>
        <w:sz w:val="16"/>
      </w:rPr>
      <w:fldChar w:fldCharType="begin"/>
    </w:r>
    <w:r>
      <w:rPr>
        <w:sz w:val="16"/>
      </w:rPr>
      <w:instrText xml:space="preserve"> DATE  \@ "MMMM d, yyyy at h:mm am/pm"  \* MERGEFORMAT </w:instrText>
    </w:r>
    <w:r>
      <w:rPr>
        <w:sz w:val="16"/>
      </w:rPr>
      <w:fldChar w:fldCharType="separate"/>
    </w:r>
    <w:r w:rsidR="001C6092">
      <w:rPr>
        <w:noProof/>
        <w:sz w:val="16"/>
      </w:rPr>
      <w:t>April 7, 2026 at 6:31 PM</w:t>
    </w:r>
    <w:r>
      <w:rPr>
        <w:sz w:val="16"/>
      </w:rPr>
      <w:fldChar w:fldCharType="end"/>
    </w:r>
    <w:r w:rsidRPr="00672E20">
      <w:rPr>
        <w:sz w:val="16"/>
      </w:rPr>
      <w:ptab w:relativeTo="margin" w:alignment="center" w:leader="none"/>
    </w:r>
    <w:r w:rsidRPr="00672E20">
      <w:rPr>
        <w:sz w:val="16"/>
      </w:rPr>
      <w:fldChar w:fldCharType="begin"/>
    </w:r>
    <w:r w:rsidRPr="00672E20">
      <w:rPr>
        <w:sz w:val="16"/>
      </w:rPr>
      <w:instrText xml:space="preserve"> PAGE   \* MERGEFORMAT </w:instrText>
    </w:r>
    <w:r w:rsidRPr="00672E20">
      <w:rPr>
        <w:sz w:val="16"/>
      </w:rPr>
      <w:fldChar w:fldCharType="separate"/>
    </w:r>
    <w:r w:rsidR="006B5A31">
      <w:rPr>
        <w:noProof/>
        <w:sz w:val="16"/>
      </w:rPr>
      <w:t>7</w:t>
    </w:r>
    <w:r w:rsidRPr="00672E20">
      <w:rPr>
        <w:noProof/>
        <w:sz w:val="16"/>
      </w:rPr>
      <w:fldChar w:fldCharType="end"/>
    </w:r>
    <w:r w:rsidRPr="00672E20">
      <w:rPr>
        <w:sz w:val="16"/>
      </w:rPr>
      <w:ptab w:relativeTo="margin" w:alignment="right" w:leader="none"/>
    </w:r>
    <w:proofErr w:type="spellStart"/>
    <w:r>
      <w:rPr>
        <w:sz w:val="16"/>
      </w:rPr>
      <w:t>WellPlan</w:t>
    </w:r>
    <w:r w:rsidRPr="004565D9">
      <w:rPr>
        <w:sz w:val="16"/>
        <w:vertAlign w:val="superscript"/>
      </w:rPr>
      <w:t>TM</w:t>
    </w:r>
    <w:proofErr w:type="spellEnd"/>
    <w:r w:rsidRPr="00672E20">
      <w:rPr>
        <w:sz w:val="16"/>
      </w:rPr>
      <w:t xml:space="preserve"> </w:t>
    </w:r>
    <w:r>
      <w:rPr>
        <w:noProof/>
        <w:sz w:val="16"/>
      </w:rPr>
      <w:t>5000.16.1.02</w:t>
    </w:r>
  </w:p>
  <w:p w14:paraId="3E301E96" w14:textId="77777777" w:rsidR="00D739D7" w:rsidRPr="00672E20" w:rsidRDefault="00D739D7" w:rsidP="00E56589">
    <w:pPr>
      <w:tabs>
        <w:tab w:val="left" w:pos="720"/>
        <w:tab w:val="left" w:pos="1440"/>
        <w:tab w:val="left" w:pos="2160"/>
        <w:tab w:val="left" w:pos="7388"/>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E088" w14:textId="77777777" w:rsidR="00D739D7" w:rsidRDefault="00D739D7" w:rsidP="007C0BA4">
    <w:pPr>
      <w:pBdr>
        <w:bottom w:val="single" w:sz="12" w:space="1" w:color="auto"/>
      </w:pBdr>
      <w:autoSpaceDE w:val="0"/>
      <w:autoSpaceDN w:val="0"/>
      <w:adjustRightInd w:val="0"/>
      <w:rPr>
        <w:rFonts w:ascii="Arial" w:hAnsi="Arial" w:cs="Arial"/>
        <w:sz w:val="14"/>
        <w:szCs w:val="14"/>
      </w:rPr>
    </w:pPr>
  </w:p>
  <w:p w14:paraId="2319BC71" w14:textId="77777777" w:rsidR="00D739D7" w:rsidRPr="00873527" w:rsidRDefault="00D739D7" w:rsidP="007C0BA4">
    <w:pPr>
      <w:autoSpaceDE w:val="0"/>
      <w:autoSpaceDN w:val="0"/>
      <w:adjustRightInd w:val="0"/>
      <w:rPr>
        <w:rFonts w:ascii="Arial" w:hAnsi="Arial" w:cs="Arial"/>
        <w:sz w:val="2"/>
        <w:szCs w:val="14"/>
      </w:rPr>
    </w:pPr>
  </w:p>
  <w:p w14:paraId="2D5EF86B" w14:textId="77777777" w:rsidR="00D739D7" w:rsidRDefault="00D739D7" w:rsidP="007C0BA4">
    <w:pPr>
      <w:autoSpaceDE w:val="0"/>
      <w:autoSpaceDN w:val="0"/>
      <w:adjustRightInd w:val="0"/>
    </w:pPr>
    <w:r>
      <w:rPr>
        <w:rFonts w:ascii="Arial" w:hAnsi="Arial" w:cs="Arial"/>
        <w:sz w:val="14"/>
        <w:szCs w:val="14"/>
      </w:rPr>
      <w:t>Disclaimer: Although the information contained in this report is based on sound engineering practices, the copyright owner(s) does (do) not accept any responsibility whatsoever, in negligence or otherwise, for any loss or damage arising from the possession or use of the report whether in terms of correctness or otherwise. The application, therefore, by the user of this report or any part thereof, is solely at the user’s own risk.</w:t>
    </w:r>
  </w:p>
  <w:p w14:paraId="2F6CF1A5" w14:textId="77777777" w:rsidR="00D739D7" w:rsidRDefault="00D739D7" w:rsidP="003145F9">
    <w:pPr>
      <w:tabs>
        <w:tab w:val="left" w:pos="720"/>
        <w:tab w:val="left" w:pos="1440"/>
        <w:tab w:val="left" w:pos="2160"/>
        <w:tab w:val="left" w:pos="7388"/>
      </w:tabs>
      <w:rPr>
        <w:sz w:val="16"/>
      </w:rPr>
    </w:pPr>
  </w:p>
  <w:p w14:paraId="017F1971" w14:textId="77777777" w:rsidR="00D739D7" w:rsidRDefault="00D739D7" w:rsidP="003145F9">
    <w:pPr>
      <w:tabs>
        <w:tab w:val="left" w:pos="720"/>
        <w:tab w:val="left" w:pos="1440"/>
        <w:tab w:val="left" w:pos="2160"/>
        <w:tab w:val="left" w:pos="7388"/>
      </w:tabs>
      <w:rPr>
        <w:sz w:val="16"/>
      </w:rPr>
    </w:pPr>
  </w:p>
  <w:p w14:paraId="03FFB702" w14:textId="77777777" w:rsidR="00D739D7" w:rsidRPr="00672E20" w:rsidRDefault="00D739D7" w:rsidP="003145F9">
    <w:pPr>
      <w:tabs>
        <w:tab w:val="left" w:pos="720"/>
        <w:tab w:val="left" w:pos="1440"/>
        <w:tab w:val="left" w:pos="2160"/>
        <w:tab w:val="left" w:pos="7388"/>
      </w:tabs>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E8732" w14:textId="77777777" w:rsidR="004D59E3" w:rsidRDefault="004D59E3" w:rsidP="0083774D">
      <w:r>
        <w:separator/>
      </w:r>
    </w:p>
    <w:p w14:paraId="0B254303" w14:textId="77777777" w:rsidR="004D59E3" w:rsidRDefault="004D59E3"/>
    <w:p w14:paraId="2F888642" w14:textId="77777777" w:rsidR="004D59E3" w:rsidRDefault="004D59E3"/>
    <w:p w14:paraId="23936659" w14:textId="77777777" w:rsidR="004D59E3" w:rsidRDefault="004D59E3" w:rsidP="006D09DA"/>
    <w:p w14:paraId="68CA2C09" w14:textId="77777777" w:rsidR="004D59E3" w:rsidRDefault="004D59E3" w:rsidP="00521590"/>
    <w:p w14:paraId="2F084EF4" w14:textId="77777777" w:rsidR="004D59E3" w:rsidRDefault="004D59E3"/>
    <w:p w14:paraId="6CC9BFE1" w14:textId="77777777" w:rsidR="004D59E3" w:rsidRDefault="004D59E3"/>
    <w:p w14:paraId="12D30165" w14:textId="77777777" w:rsidR="004D59E3" w:rsidRDefault="004D59E3"/>
    <w:p w14:paraId="43E92D53" w14:textId="77777777" w:rsidR="004D59E3" w:rsidRDefault="004D59E3"/>
    <w:p w14:paraId="637C9461" w14:textId="77777777" w:rsidR="004D59E3" w:rsidRDefault="004D59E3"/>
    <w:p w14:paraId="3D55352A" w14:textId="77777777" w:rsidR="004D59E3" w:rsidRDefault="004D59E3"/>
    <w:p w14:paraId="08E563A1" w14:textId="77777777" w:rsidR="004D59E3" w:rsidRDefault="004D59E3"/>
  </w:footnote>
  <w:footnote w:type="continuationSeparator" w:id="0">
    <w:p w14:paraId="20E5851D" w14:textId="77777777" w:rsidR="004D59E3" w:rsidRDefault="004D59E3" w:rsidP="0083774D">
      <w:r>
        <w:continuationSeparator/>
      </w:r>
    </w:p>
    <w:p w14:paraId="20306B66" w14:textId="77777777" w:rsidR="004D59E3" w:rsidRDefault="004D59E3"/>
    <w:p w14:paraId="7C94F4EE" w14:textId="77777777" w:rsidR="004D59E3" w:rsidRDefault="004D59E3"/>
    <w:p w14:paraId="7985363C" w14:textId="77777777" w:rsidR="004D59E3" w:rsidRDefault="004D59E3" w:rsidP="006D09DA"/>
    <w:p w14:paraId="067E8BAB" w14:textId="77777777" w:rsidR="004D59E3" w:rsidRDefault="004D59E3" w:rsidP="00521590"/>
    <w:p w14:paraId="3FC0D9F1" w14:textId="77777777" w:rsidR="004D59E3" w:rsidRDefault="004D59E3"/>
    <w:p w14:paraId="6475BC94" w14:textId="77777777" w:rsidR="004D59E3" w:rsidRDefault="004D59E3"/>
    <w:p w14:paraId="13D0654A" w14:textId="77777777" w:rsidR="004D59E3" w:rsidRDefault="004D59E3"/>
    <w:p w14:paraId="3CCA9476" w14:textId="77777777" w:rsidR="004D59E3" w:rsidRDefault="004D59E3"/>
    <w:p w14:paraId="42AE3EC5" w14:textId="77777777" w:rsidR="004D59E3" w:rsidRDefault="004D59E3"/>
    <w:p w14:paraId="31AAE57B" w14:textId="77777777" w:rsidR="004D59E3" w:rsidRDefault="004D59E3"/>
    <w:p w14:paraId="04327854" w14:textId="77777777" w:rsidR="004D59E3" w:rsidRDefault="004D59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C52F" w14:textId="77777777" w:rsidR="00D739D7" w:rsidRDefault="00D739D7" w:rsidP="00E56589">
    <w:pPr>
      <w:jc w:val="right"/>
      <w:rPr>
        <w:sz w:val="24"/>
      </w:rPr>
    </w:pPr>
    <w:r>
      <w:rPr>
        <w:sz w:val="24"/>
      </w:rPr>
      <w:t xml:space="preserve"> </w:t>
    </w:r>
    <w:r w:rsidRPr="0005766C">
      <w:rPr>
        <w:sz w:val="24"/>
      </w:rPr>
      <w:ptab w:relativeTo="margin" w:alignment="center" w:leader="none"/>
    </w:r>
    <w:r>
      <w:rPr>
        <w:sz w:val="24"/>
      </w:rPr>
      <w:t xml:space="preserve"> </w:t>
    </w:r>
    <w:r w:rsidRPr="0005766C">
      <w:rPr>
        <w:sz w:val="24"/>
      </w:rPr>
      <w:ptab w:relativeTo="margin" w:alignment="right" w:leader="none"/>
    </w:r>
  </w:p>
  <w:p w14:paraId="714F8E0A" w14:textId="77777777" w:rsidR="00D739D7" w:rsidRDefault="00D739D7" w:rsidP="00750ADD">
    <w:pPr>
      <w:pBdr>
        <w:bottom w:val="single" w:sz="12" w:space="1" w:color="auto"/>
      </w:pBdr>
      <w:jc w:val="right"/>
      <w:rPr>
        <w:sz w:val="18"/>
      </w:rPr>
    </w:pPr>
    <w:r w:rsidRPr="0005766C">
      <w:rPr>
        <w:sz w:val="24"/>
      </w:rPr>
      <w:ptab w:relativeTo="margin" w:alignment="center" w:leader="none"/>
    </w:r>
    <w:r>
      <w:rPr>
        <w:sz w:val="24"/>
      </w:rPr>
      <w:t xml:space="preserve"> </w:t>
    </w:r>
    <w:r w:rsidRPr="0005766C">
      <w:rPr>
        <w:sz w:val="24"/>
      </w:rPr>
      <w:ptab w:relativeTo="margin" w:alignment="right" w:leader="none"/>
    </w:r>
    <w:r>
      <w:rPr>
        <w:noProof/>
        <w:sz w:val="16"/>
      </w:rPr>
      <w:t>IH-9 - IH-9</w:t>
    </w:r>
  </w:p>
  <w:p w14:paraId="1408FA0A" w14:textId="77777777" w:rsidR="00D739D7" w:rsidRPr="00331F65" w:rsidRDefault="00D739D7" w:rsidP="00750ADD">
    <w:pPr>
      <w:jc w:val="right"/>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5FABA" w14:textId="77777777" w:rsidR="00D739D7" w:rsidRPr="00EB45FA" w:rsidRDefault="00D739D7" w:rsidP="00EB45FA">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EEB"/>
    <w:multiLevelType w:val="multilevel"/>
    <w:tmpl w:val="361C5D46"/>
    <w:lvl w:ilvl="0">
      <w:start w:val="1"/>
      <w:numFmt w:val="decimal"/>
      <w:lvlText w:val="%1."/>
      <w:lvlJc w:val="left"/>
      <w:pPr>
        <w:ind w:left="72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95D5EEA"/>
    <w:multiLevelType w:val="multilevel"/>
    <w:tmpl w:val="361C5D46"/>
    <w:lvl w:ilvl="0">
      <w:start w:val="1"/>
      <w:numFmt w:val="decimal"/>
      <w:lvlText w:val="%1."/>
      <w:lvlJc w:val="left"/>
      <w:pPr>
        <w:ind w:left="72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EB2367F"/>
    <w:multiLevelType w:val="multilevel"/>
    <w:tmpl w:val="D6B2E404"/>
    <w:lvl w:ilvl="0">
      <w:start w:val="1"/>
      <w:numFmt w:val="bullet"/>
      <w:pStyle w:val="Bullet2"/>
      <w:lvlText w:val=""/>
      <w:lvlJc w:val="left"/>
      <w:pPr>
        <w:tabs>
          <w:tab w:val="num" w:pos="360"/>
        </w:tabs>
        <w:ind w:left="360" w:hanging="360"/>
      </w:pPr>
      <w:rPr>
        <w:rFonts w:ascii="Symbol" w:eastAsia="Symbol" w:hAnsi="Symbol" w:cs="Symbol"/>
        <w:lang w:val="en-US" w:eastAsia="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92A58DE"/>
    <w:multiLevelType w:val="multilevel"/>
    <w:tmpl w:val="7EA043FC"/>
    <w:lvl w:ilvl="0">
      <w:start w:val="1"/>
      <w:numFmt w:val="decimal"/>
      <w:pStyle w:val="SectionHeader"/>
      <w:lvlText w:val="%1.0"/>
      <w:lvlJc w:val="left"/>
      <w:pPr>
        <w:tabs>
          <w:tab w:val="num" w:pos="4230"/>
        </w:tabs>
        <w:ind w:left="4230" w:hanging="720"/>
      </w:pPr>
    </w:lvl>
    <w:lvl w:ilvl="1">
      <w:start w:val="1"/>
      <w:numFmt w:val="decimal"/>
      <w:pStyle w:val="Heading2"/>
      <w:lvlText w:val="%1.%2"/>
      <w:lvlJc w:val="left"/>
      <w:pPr>
        <w:tabs>
          <w:tab w:val="num" w:pos="900"/>
        </w:tabs>
        <w:ind w:left="900" w:hanging="720"/>
      </w:pPr>
      <w:rPr>
        <w:rFonts w:cs="Times New Roman"/>
        <w:b w:val="0"/>
        <w:bCs w:val="0"/>
        <w:i w:val="0"/>
        <w:iCs w:val="0"/>
        <w:caps w:val="0"/>
        <w:smallCaps w:val="0"/>
        <w:strike w:val="0"/>
        <w:dstrike w:val="0"/>
        <w:vanish w:val="0"/>
        <w:color w:val="FFFFFF" w:themeColor="background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705"/>
        </w:tabs>
        <w:ind w:left="2705" w:hanging="720"/>
      </w:pPr>
      <w:rPr>
        <w:b w:val="0"/>
      </w:rPr>
    </w:lvl>
    <w:lvl w:ilvl="3">
      <w:start w:val="1"/>
      <w:numFmt w:val="decimal"/>
      <w:pStyle w:val="Heading4"/>
      <w:lvlText w:val="%1.%2.%3.%4"/>
      <w:lvlJc w:val="left"/>
      <w:pPr>
        <w:tabs>
          <w:tab w:val="num" w:pos="2160"/>
        </w:tabs>
        <w:ind w:left="1728" w:hanging="1008"/>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5EA8220A"/>
    <w:multiLevelType w:val="multilevel"/>
    <w:tmpl w:val="361C5D46"/>
    <w:lvl w:ilvl="0">
      <w:start w:val="1"/>
      <w:numFmt w:val="decimal"/>
      <w:lvlText w:val="%1."/>
      <w:lvlJc w:val="left"/>
      <w:pPr>
        <w:ind w:left="108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831214840">
    <w:abstractNumId w:val="3"/>
  </w:num>
  <w:num w:numId="2" w16cid:durableId="1851993167">
    <w:abstractNumId w:val="2"/>
  </w:num>
  <w:num w:numId="3" w16cid:durableId="10740066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86295153">
    <w:abstractNumId w:val="4"/>
  </w:num>
  <w:num w:numId="5" w16cid:durableId="20337223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86338490">
    <w:abstractNumId w:val="0"/>
  </w:num>
  <w:num w:numId="7" w16cid:durableId="2080366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14677399">
    <w:abstractNumId w:val="1"/>
  </w:num>
  <w:num w:numId="9" w16cid:durableId="14585992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349605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56224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744681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130756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28856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43732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566593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51545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298569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60496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714824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242393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917149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45231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54442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261085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540"/>
    <w:rsid w:val="0000063C"/>
    <w:rsid w:val="00000DD7"/>
    <w:rsid w:val="00001056"/>
    <w:rsid w:val="00001502"/>
    <w:rsid w:val="00001764"/>
    <w:rsid w:val="00002CB8"/>
    <w:rsid w:val="0000347C"/>
    <w:rsid w:val="00003C80"/>
    <w:rsid w:val="0000437D"/>
    <w:rsid w:val="000045DF"/>
    <w:rsid w:val="000046A5"/>
    <w:rsid w:val="00004751"/>
    <w:rsid w:val="00004831"/>
    <w:rsid w:val="00004C14"/>
    <w:rsid w:val="00004C1E"/>
    <w:rsid w:val="00004DF9"/>
    <w:rsid w:val="00004E89"/>
    <w:rsid w:val="000054C4"/>
    <w:rsid w:val="00005C9C"/>
    <w:rsid w:val="00005DD2"/>
    <w:rsid w:val="00006A74"/>
    <w:rsid w:val="00007A17"/>
    <w:rsid w:val="00010BB1"/>
    <w:rsid w:val="00010CCF"/>
    <w:rsid w:val="00010E07"/>
    <w:rsid w:val="00010FBE"/>
    <w:rsid w:val="00011B4C"/>
    <w:rsid w:val="00012206"/>
    <w:rsid w:val="000125C2"/>
    <w:rsid w:val="00012813"/>
    <w:rsid w:val="00012C4E"/>
    <w:rsid w:val="00013628"/>
    <w:rsid w:val="00015618"/>
    <w:rsid w:val="00015C27"/>
    <w:rsid w:val="0001649C"/>
    <w:rsid w:val="00016702"/>
    <w:rsid w:val="00017918"/>
    <w:rsid w:val="00020B5B"/>
    <w:rsid w:val="00021571"/>
    <w:rsid w:val="000215E3"/>
    <w:rsid w:val="0002185B"/>
    <w:rsid w:val="00021E0E"/>
    <w:rsid w:val="00021F78"/>
    <w:rsid w:val="000226BF"/>
    <w:rsid w:val="000227CE"/>
    <w:rsid w:val="00023D2D"/>
    <w:rsid w:val="00024009"/>
    <w:rsid w:val="000240AC"/>
    <w:rsid w:val="00025253"/>
    <w:rsid w:val="0002540B"/>
    <w:rsid w:val="0002587B"/>
    <w:rsid w:val="00025B5A"/>
    <w:rsid w:val="00025D17"/>
    <w:rsid w:val="00025DCF"/>
    <w:rsid w:val="00025E3B"/>
    <w:rsid w:val="000262D8"/>
    <w:rsid w:val="000266A4"/>
    <w:rsid w:val="00027978"/>
    <w:rsid w:val="00030413"/>
    <w:rsid w:val="000308E1"/>
    <w:rsid w:val="00031149"/>
    <w:rsid w:val="00031454"/>
    <w:rsid w:val="00031B66"/>
    <w:rsid w:val="00031F6E"/>
    <w:rsid w:val="000328D1"/>
    <w:rsid w:val="00033AA0"/>
    <w:rsid w:val="0003465F"/>
    <w:rsid w:val="000348FE"/>
    <w:rsid w:val="00034AF9"/>
    <w:rsid w:val="00034B0A"/>
    <w:rsid w:val="00035824"/>
    <w:rsid w:val="00035C22"/>
    <w:rsid w:val="0003608F"/>
    <w:rsid w:val="00036CA5"/>
    <w:rsid w:val="00036F2D"/>
    <w:rsid w:val="00037269"/>
    <w:rsid w:val="00037800"/>
    <w:rsid w:val="0003792B"/>
    <w:rsid w:val="000408F6"/>
    <w:rsid w:val="0004112D"/>
    <w:rsid w:val="00042585"/>
    <w:rsid w:val="000429EA"/>
    <w:rsid w:val="00042C12"/>
    <w:rsid w:val="00042D02"/>
    <w:rsid w:val="00042F58"/>
    <w:rsid w:val="00043902"/>
    <w:rsid w:val="0004478A"/>
    <w:rsid w:val="00044BA1"/>
    <w:rsid w:val="000454D2"/>
    <w:rsid w:val="00045B36"/>
    <w:rsid w:val="00045B64"/>
    <w:rsid w:val="00045EE3"/>
    <w:rsid w:val="00050608"/>
    <w:rsid w:val="00050659"/>
    <w:rsid w:val="00050A84"/>
    <w:rsid w:val="00050C80"/>
    <w:rsid w:val="00050EBF"/>
    <w:rsid w:val="00051089"/>
    <w:rsid w:val="00051C5F"/>
    <w:rsid w:val="00051F4D"/>
    <w:rsid w:val="000528BA"/>
    <w:rsid w:val="00053123"/>
    <w:rsid w:val="000535CA"/>
    <w:rsid w:val="00053AB9"/>
    <w:rsid w:val="0005447E"/>
    <w:rsid w:val="00055DD4"/>
    <w:rsid w:val="0005623A"/>
    <w:rsid w:val="0005686F"/>
    <w:rsid w:val="00056934"/>
    <w:rsid w:val="00056E17"/>
    <w:rsid w:val="0005766C"/>
    <w:rsid w:val="00060E5A"/>
    <w:rsid w:val="00060F9C"/>
    <w:rsid w:val="000617D1"/>
    <w:rsid w:val="0006293E"/>
    <w:rsid w:val="00062FE3"/>
    <w:rsid w:val="000630E2"/>
    <w:rsid w:val="000630EE"/>
    <w:rsid w:val="00063DF5"/>
    <w:rsid w:val="0006422A"/>
    <w:rsid w:val="000642A5"/>
    <w:rsid w:val="00064907"/>
    <w:rsid w:val="00064E44"/>
    <w:rsid w:val="00064E68"/>
    <w:rsid w:val="0006581E"/>
    <w:rsid w:val="000659AD"/>
    <w:rsid w:val="00065DD5"/>
    <w:rsid w:val="000660ED"/>
    <w:rsid w:val="0006612B"/>
    <w:rsid w:val="00066883"/>
    <w:rsid w:val="00066A39"/>
    <w:rsid w:val="0006731C"/>
    <w:rsid w:val="000673A6"/>
    <w:rsid w:val="0006763C"/>
    <w:rsid w:val="000676B8"/>
    <w:rsid w:val="00067988"/>
    <w:rsid w:val="00067F0F"/>
    <w:rsid w:val="00070429"/>
    <w:rsid w:val="00070F53"/>
    <w:rsid w:val="000719C0"/>
    <w:rsid w:val="000721E1"/>
    <w:rsid w:val="0007297F"/>
    <w:rsid w:val="00073AB4"/>
    <w:rsid w:val="00073CFF"/>
    <w:rsid w:val="00073D98"/>
    <w:rsid w:val="000740F0"/>
    <w:rsid w:val="00074415"/>
    <w:rsid w:val="000750AA"/>
    <w:rsid w:val="0007596C"/>
    <w:rsid w:val="000759BB"/>
    <w:rsid w:val="00076C3D"/>
    <w:rsid w:val="00077733"/>
    <w:rsid w:val="000777DE"/>
    <w:rsid w:val="00077D36"/>
    <w:rsid w:val="00080DE2"/>
    <w:rsid w:val="000810B5"/>
    <w:rsid w:val="00081581"/>
    <w:rsid w:val="00081865"/>
    <w:rsid w:val="00084200"/>
    <w:rsid w:val="0008475E"/>
    <w:rsid w:val="0008476D"/>
    <w:rsid w:val="00084CA8"/>
    <w:rsid w:val="00085610"/>
    <w:rsid w:val="00085805"/>
    <w:rsid w:val="00087E6E"/>
    <w:rsid w:val="00087E9E"/>
    <w:rsid w:val="00090C8D"/>
    <w:rsid w:val="00091464"/>
    <w:rsid w:val="0009247C"/>
    <w:rsid w:val="000936D6"/>
    <w:rsid w:val="0009422B"/>
    <w:rsid w:val="0009473C"/>
    <w:rsid w:val="00095381"/>
    <w:rsid w:val="00097036"/>
    <w:rsid w:val="000A057B"/>
    <w:rsid w:val="000A067E"/>
    <w:rsid w:val="000A1469"/>
    <w:rsid w:val="000A1E49"/>
    <w:rsid w:val="000A27FF"/>
    <w:rsid w:val="000A2C1B"/>
    <w:rsid w:val="000A2FD6"/>
    <w:rsid w:val="000A31F1"/>
    <w:rsid w:val="000A51AA"/>
    <w:rsid w:val="000A567D"/>
    <w:rsid w:val="000A56D3"/>
    <w:rsid w:val="000A57B0"/>
    <w:rsid w:val="000A61ED"/>
    <w:rsid w:val="000A7009"/>
    <w:rsid w:val="000A73AF"/>
    <w:rsid w:val="000A7A96"/>
    <w:rsid w:val="000A7E47"/>
    <w:rsid w:val="000B0167"/>
    <w:rsid w:val="000B0628"/>
    <w:rsid w:val="000B0754"/>
    <w:rsid w:val="000B0D2A"/>
    <w:rsid w:val="000B1DAE"/>
    <w:rsid w:val="000B264F"/>
    <w:rsid w:val="000B298A"/>
    <w:rsid w:val="000B2B58"/>
    <w:rsid w:val="000B341F"/>
    <w:rsid w:val="000B40F0"/>
    <w:rsid w:val="000B4C06"/>
    <w:rsid w:val="000B4F95"/>
    <w:rsid w:val="000B5E5C"/>
    <w:rsid w:val="000B6261"/>
    <w:rsid w:val="000B7475"/>
    <w:rsid w:val="000B7714"/>
    <w:rsid w:val="000C0517"/>
    <w:rsid w:val="000C0DAF"/>
    <w:rsid w:val="000C1003"/>
    <w:rsid w:val="000C1480"/>
    <w:rsid w:val="000C1976"/>
    <w:rsid w:val="000C22AE"/>
    <w:rsid w:val="000C2727"/>
    <w:rsid w:val="000C2799"/>
    <w:rsid w:val="000C293C"/>
    <w:rsid w:val="000C2FEB"/>
    <w:rsid w:val="000C3F6F"/>
    <w:rsid w:val="000C4917"/>
    <w:rsid w:val="000C4AD4"/>
    <w:rsid w:val="000C5579"/>
    <w:rsid w:val="000C5896"/>
    <w:rsid w:val="000C6282"/>
    <w:rsid w:val="000C63BE"/>
    <w:rsid w:val="000C64AD"/>
    <w:rsid w:val="000C7270"/>
    <w:rsid w:val="000C7732"/>
    <w:rsid w:val="000C7BF5"/>
    <w:rsid w:val="000D03AA"/>
    <w:rsid w:val="000D1937"/>
    <w:rsid w:val="000D293D"/>
    <w:rsid w:val="000D2E32"/>
    <w:rsid w:val="000D2F46"/>
    <w:rsid w:val="000D3E6D"/>
    <w:rsid w:val="000D3F79"/>
    <w:rsid w:val="000D41EF"/>
    <w:rsid w:val="000D4D17"/>
    <w:rsid w:val="000D5660"/>
    <w:rsid w:val="000D5AE9"/>
    <w:rsid w:val="000D5FE0"/>
    <w:rsid w:val="000D6227"/>
    <w:rsid w:val="000D6462"/>
    <w:rsid w:val="000D66EB"/>
    <w:rsid w:val="000D6D2F"/>
    <w:rsid w:val="000D6E4F"/>
    <w:rsid w:val="000D7273"/>
    <w:rsid w:val="000E0B50"/>
    <w:rsid w:val="000E0E4E"/>
    <w:rsid w:val="000E0E88"/>
    <w:rsid w:val="000E1A30"/>
    <w:rsid w:val="000E2194"/>
    <w:rsid w:val="000E2FB4"/>
    <w:rsid w:val="000E3A33"/>
    <w:rsid w:val="000E42D6"/>
    <w:rsid w:val="000E46B2"/>
    <w:rsid w:val="000E4A31"/>
    <w:rsid w:val="000E4DB9"/>
    <w:rsid w:val="000E4FA0"/>
    <w:rsid w:val="000E7DF9"/>
    <w:rsid w:val="000F0F1D"/>
    <w:rsid w:val="000F16AC"/>
    <w:rsid w:val="000F195C"/>
    <w:rsid w:val="000F25B5"/>
    <w:rsid w:val="000F2EE8"/>
    <w:rsid w:val="000F2F36"/>
    <w:rsid w:val="000F316A"/>
    <w:rsid w:val="000F3253"/>
    <w:rsid w:val="000F36C8"/>
    <w:rsid w:val="000F36D2"/>
    <w:rsid w:val="000F3B58"/>
    <w:rsid w:val="000F3B91"/>
    <w:rsid w:val="000F5712"/>
    <w:rsid w:val="000F588F"/>
    <w:rsid w:val="000F5C31"/>
    <w:rsid w:val="000F5FDE"/>
    <w:rsid w:val="000F6202"/>
    <w:rsid w:val="000F672D"/>
    <w:rsid w:val="000F68AA"/>
    <w:rsid w:val="000F73CA"/>
    <w:rsid w:val="000F7C48"/>
    <w:rsid w:val="0010065A"/>
    <w:rsid w:val="001013DD"/>
    <w:rsid w:val="001022BB"/>
    <w:rsid w:val="00102906"/>
    <w:rsid w:val="00102BE9"/>
    <w:rsid w:val="00103216"/>
    <w:rsid w:val="00103442"/>
    <w:rsid w:val="0010427E"/>
    <w:rsid w:val="0010496D"/>
    <w:rsid w:val="00104C3D"/>
    <w:rsid w:val="0010557C"/>
    <w:rsid w:val="00105D68"/>
    <w:rsid w:val="00106240"/>
    <w:rsid w:val="00106BB7"/>
    <w:rsid w:val="00106E23"/>
    <w:rsid w:val="00106E4D"/>
    <w:rsid w:val="00106E9B"/>
    <w:rsid w:val="00107563"/>
    <w:rsid w:val="0010788B"/>
    <w:rsid w:val="0011009F"/>
    <w:rsid w:val="001104EA"/>
    <w:rsid w:val="00110C2C"/>
    <w:rsid w:val="00110F92"/>
    <w:rsid w:val="00111255"/>
    <w:rsid w:val="001122F8"/>
    <w:rsid w:val="0011296F"/>
    <w:rsid w:val="00112EF6"/>
    <w:rsid w:val="0011396B"/>
    <w:rsid w:val="00113D09"/>
    <w:rsid w:val="0011400D"/>
    <w:rsid w:val="001153D2"/>
    <w:rsid w:val="001156C0"/>
    <w:rsid w:val="00115AA2"/>
    <w:rsid w:val="001162FE"/>
    <w:rsid w:val="001163EB"/>
    <w:rsid w:val="0011661B"/>
    <w:rsid w:val="00116F3A"/>
    <w:rsid w:val="00117383"/>
    <w:rsid w:val="00117676"/>
    <w:rsid w:val="00117767"/>
    <w:rsid w:val="0011783A"/>
    <w:rsid w:val="00117894"/>
    <w:rsid w:val="00117AB5"/>
    <w:rsid w:val="00120A2F"/>
    <w:rsid w:val="001210AA"/>
    <w:rsid w:val="00121314"/>
    <w:rsid w:val="00122517"/>
    <w:rsid w:val="00122523"/>
    <w:rsid w:val="0012288B"/>
    <w:rsid w:val="00123C76"/>
    <w:rsid w:val="00124366"/>
    <w:rsid w:val="00125192"/>
    <w:rsid w:val="00125693"/>
    <w:rsid w:val="00126749"/>
    <w:rsid w:val="00126D0C"/>
    <w:rsid w:val="001273EC"/>
    <w:rsid w:val="00130953"/>
    <w:rsid w:val="00131073"/>
    <w:rsid w:val="00131D58"/>
    <w:rsid w:val="00131E87"/>
    <w:rsid w:val="00131F35"/>
    <w:rsid w:val="0013270A"/>
    <w:rsid w:val="00132AA0"/>
    <w:rsid w:val="00133B9B"/>
    <w:rsid w:val="00133BA0"/>
    <w:rsid w:val="00133D0C"/>
    <w:rsid w:val="0013401C"/>
    <w:rsid w:val="001342C9"/>
    <w:rsid w:val="00134779"/>
    <w:rsid w:val="00136572"/>
    <w:rsid w:val="0013698A"/>
    <w:rsid w:val="00136A41"/>
    <w:rsid w:val="00136BDF"/>
    <w:rsid w:val="00136E0F"/>
    <w:rsid w:val="00140412"/>
    <w:rsid w:val="00140CE5"/>
    <w:rsid w:val="00140E85"/>
    <w:rsid w:val="00141224"/>
    <w:rsid w:val="001426B6"/>
    <w:rsid w:val="001435B1"/>
    <w:rsid w:val="001436CC"/>
    <w:rsid w:val="00143FC6"/>
    <w:rsid w:val="0014505E"/>
    <w:rsid w:val="001453D0"/>
    <w:rsid w:val="00145CBF"/>
    <w:rsid w:val="00146064"/>
    <w:rsid w:val="00146364"/>
    <w:rsid w:val="00147459"/>
    <w:rsid w:val="0014787C"/>
    <w:rsid w:val="00147974"/>
    <w:rsid w:val="001504F8"/>
    <w:rsid w:val="001514DA"/>
    <w:rsid w:val="001520DB"/>
    <w:rsid w:val="00152B8D"/>
    <w:rsid w:val="00152E1F"/>
    <w:rsid w:val="00152F8F"/>
    <w:rsid w:val="00153570"/>
    <w:rsid w:val="00153887"/>
    <w:rsid w:val="00153D2A"/>
    <w:rsid w:val="00154A72"/>
    <w:rsid w:val="00155551"/>
    <w:rsid w:val="00155C0A"/>
    <w:rsid w:val="001577E5"/>
    <w:rsid w:val="00157888"/>
    <w:rsid w:val="001608C4"/>
    <w:rsid w:val="00160DBB"/>
    <w:rsid w:val="00161475"/>
    <w:rsid w:val="001614E5"/>
    <w:rsid w:val="00161641"/>
    <w:rsid w:val="0016167A"/>
    <w:rsid w:val="001621F0"/>
    <w:rsid w:val="00162E02"/>
    <w:rsid w:val="001632E0"/>
    <w:rsid w:val="00163A3E"/>
    <w:rsid w:val="0016440C"/>
    <w:rsid w:val="00164580"/>
    <w:rsid w:val="0016498D"/>
    <w:rsid w:val="00164DFC"/>
    <w:rsid w:val="00165746"/>
    <w:rsid w:val="0016610A"/>
    <w:rsid w:val="00166AD4"/>
    <w:rsid w:val="00166AF4"/>
    <w:rsid w:val="001706DA"/>
    <w:rsid w:val="00172362"/>
    <w:rsid w:val="00172661"/>
    <w:rsid w:val="0017366C"/>
    <w:rsid w:val="0017395E"/>
    <w:rsid w:val="0017421A"/>
    <w:rsid w:val="0017469B"/>
    <w:rsid w:val="00174932"/>
    <w:rsid w:val="00174DA4"/>
    <w:rsid w:val="001753D0"/>
    <w:rsid w:val="00175D84"/>
    <w:rsid w:val="00176049"/>
    <w:rsid w:val="00176E3A"/>
    <w:rsid w:val="001772B6"/>
    <w:rsid w:val="00177900"/>
    <w:rsid w:val="00177E0F"/>
    <w:rsid w:val="00182701"/>
    <w:rsid w:val="00182981"/>
    <w:rsid w:val="001831F6"/>
    <w:rsid w:val="0018330F"/>
    <w:rsid w:val="00183921"/>
    <w:rsid w:val="00183B4E"/>
    <w:rsid w:val="0018456A"/>
    <w:rsid w:val="00184C08"/>
    <w:rsid w:val="00185F37"/>
    <w:rsid w:val="00186110"/>
    <w:rsid w:val="0018618C"/>
    <w:rsid w:val="00187257"/>
    <w:rsid w:val="00187953"/>
    <w:rsid w:val="00187AFB"/>
    <w:rsid w:val="00190059"/>
    <w:rsid w:val="001902F1"/>
    <w:rsid w:val="001908FB"/>
    <w:rsid w:val="0019162B"/>
    <w:rsid w:val="00192C90"/>
    <w:rsid w:val="00192D58"/>
    <w:rsid w:val="0019453A"/>
    <w:rsid w:val="00194695"/>
    <w:rsid w:val="001948BC"/>
    <w:rsid w:val="00194C77"/>
    <w:rsid w:val="00195E94"/>
    <w:rsid w:val="00196149"/>
    <w:rsid w:val="00196341"/>
    <w:rsid w:val="0019637E"/>
    <w:rsid w:val="001967D2"/>
    <w:rsid w:val="00196864"/>
    <w:rsid w:val="00196DB4"/>
    <w:rsid w:val="00196E0F"/>
    <w:rsid w:val="00197217"/>
    <w:rsid w:val="00197947"/>
    <w:rsid w:val="001A023A"/>
    <w:rsid w:val="001A0FB3"/>
    <w:rsid w:val="001A16F4"/>
    <w:rsid w:val="001A18AD"/>
    <w:rsid w:val="001A1D90"/>
    <w:rsid w:val="001A2772"/>
    <w:rsid w:val="001A280F"/>
    <w:rsid w:val="001A2A75"/>
    <w:rsid w:val="001A42AE"/>
    <w:rsid w:val="001A4599"/>
    <w:rsid w:val="001A4B17"/>
    <w:rsid w:val="001A4B52"/>
    <w:rsid w:val="001A4B83"/>
    <w:rsid w:val="001A4FB4"/>
    <w:rsid w:val="001A5812"/>
    <w:rsid w:val="001A69AE"/>
    <w:rsid w:val="001A6BCE"/>
    <w:rsid w:val="001A6E10"/>
    <w:rsid w:val="001B013A"/>
    <w:rsid w:val="001B01CF"/>
    <w:rsid w:val="001B1C9A"/>
    <w:rsid w:val="001B1D36"/>
    <w:rsid w:val="001B2518"/>
    <w:rsid w:val="001B2671"/>
    <w:rsid w:val="001B3EAB"/>
    <w:rsid w:val="001B3F79"/>
    <w:rsid w:val="001B4EBA"/>
    <w:rsid w:val="001B5B35"/>
    <w:rsid w:val="001B5DAA"/>
    <w:rsid w:val="001B5F0D"/>
    <w:rsid w:val="001B6C0B"/>
    <w:rsid w:val="001B7328"/>
    <w:rsid w:val="001B7A93"/>
    <w:rsid w:val="001B7C02"/>
    <w:rsid w:val="001C0525"/>
    <w:rsid w:val="001C1D5E"/>
    <w:rsid w:val="001C218E"/>
    <w:rsid w:val="001C2195"/>
    <w:rsid w:val="001C242B"/>
    <w:rsid w:val="001C2A1A"/>
    <w:rsid w:val="001C3C5B"/>
    <w:rsid w:val="001C5E2E"/>
    <w:rsid w:val="001C6092"/>
    <w:rsid w:val="001C709B"/>
    <w:rsid w:val="001C72E2"/>
    <w:rsid w:val="001C75C6"/>
    <w:rsid w:val="001C7AE7"/>
    <w:rsid w:val="001C7DD6"/>
    <w:rsid w:val="001D08BB"/>
    <w:rsid w:val="001D2DDC"/>
    <w:rsid w:val="001D2EE6"/>
    <w:rsid w:val="001D4CF6"/>
    <w:rsid w:val="001D5412"/>
    <w:rsid w:val="001D57B4"/>
    <w:rsid w:val="001D5BB7"/>
    <w:rsid w:val="001D6808"/>
    <w:rsid w:val="001D7065"/>
    <w:rsid w:val="001D736D"/>
    <w:rsid w:val="001D7849"/>
    <w:rsid w:val="001E13D0"/>
    <w:rsid w:val="001E1413"/>
    <w:rsid w:val="001E2231"/>
    <w:rsid w:val="001E250F"/>
    <w:rsid w:val="001E2BB3"/>
    <w:rsid w:val="001E30AD"/>
    <w:rsid w:val="001E382E"/>
    <w:rsid w:val="001E3C3C"/>
    <w:rsid w:val="001E3F20"/>
    <w:rsid w:val="001E4444"/>
    <w:rsid w:val="001E4B28"/>
    <w:rsid w:val="001E558C"/>
    <w:rsid w:val="001E57D8"/>
    <w:rsid w:val="001E7AC0"/>
    <w:rsid w:val="001F018B"/>
    <w:rsid w:val="001F0736"/>
    <w:rsid w:val="001F09F6"/>
    <w:rsid w:val="001F270E"/>
    <w:rsid w:val="001F4969"/>
    <w:rsid w:val="001F4A0F"/>
    <w:rsid w:val="001F5A1E"/>
    <w:rsid w:val="001F5DF0"/>
    <w:rsid w:val="001F6146"/>
    <w:rsid w:val="001F722A"/>
    <w:rsid w:val="001F72ED"/>
    <w:rsid w:val="0020064C"/>
    <w:rsid w:val="00200683"/>
    <w:rsid w:val="0020272C"/>
    <w:rsid w:val="00202F6B"/>
    <w:rsid w:val="00203655"/>
    <w:rsid w:val="00203E37"/>
    <w:rsid w:val="0020442D"/>
    <w:rsid w:val="00204731"/>
    <w:rsid w:val="002059F6"/>
    <w:rsid w:val="00206FFD"/>
    <w:rsid w:val="002073E2"/>
    <w:rsid w:val="0020771A"/>
    <w:rsid w:val="00207B03"/>
    <w:rsid w:val="00207D83"/>
    <w:rsid w:val="00207DE5"/>
    <w:rsid w:val="00210CB8"/>
    <w:rsid w:val="002112A7"/>
    <w:rsid w:val="00211388"/>
    <w:rsid w:val="00211856"/>
    <w:rsid w:val="002131CC"/>
    <w:rsid w:val="00213243"/>
    <w:rsid w:val="002135E8"/>
    <w:rsid w:val="00213976"/>
    <w:rsid w:val="00214610"/>
    <w:rsid w:val="0021602B"/>
    <w:rsid w:val="00216F9A"/>
    <w:rsid w:val="00217F0E"/>
    <w:rsid w:val="0022034D"/>
    <w:rsid w:val="0022065F"/>
    <w:rsid w:val="00220ADC"/>
    <w:rsid w:val="00220E25"/>
    <w:rsid w:val="00220E3A"/>
    <w:rsid w:val="00220E92"/>
    <w:rsid w:val="00222A97"/>
    <w:rsid w:val="00223A18"/>
    <w:rsid w:val="00224925"/>
    <w:rsid w:val="002257DC"/>
    <w:rsid w:val="00226163"/>
    <w:rsid w:val="002268C2"/>
    <w:rsid w:val="002268CB"/>
    <w:rsid w:val="002278A7"/>
    <w:rsid w:val="00227FC2"/>
    <w:rsid w:val="0023059E"/>
    <w:rsid w:val="00231018"/>
    <w:rsid w:val="00232074"/>
    <w:rsid w:val="00232316"/>
    <w:rsid w:val="002327E1"/>
    <w:rsid w:val="00232A0A"/>
    <w:rsid w:val="00233984"/>
    <w:rsid w:val="002339D0"/>
    <w:rsid w:val="002342ED"/>
    <w:rsid w:val="0023432D"/>
    <w:rsid w:val="00234486"/>
    <w:rsid w:val="00234B09"/>
    <w:rsid w:val="00235271"/>
    <w:rsid w:val="00235447"/>
    <w:rsid w:val="00235BAF"/>
    <w:rsid w:val="00236B55"/>
    <w:rsid w:val="00237191"/>
    <w:rsid w:val="002377B3"/>
    <w:rsid w:val="0023784E"/>
    <w:rsid w:val="00237A5C"/>
    <w:rsid w:val="00237CB6"/>
    <w:rsid w:val="002402FB"/>
    <w:rsid w:val="002407A1"/>
    <w:rsid w:val="00240FD5"/>
    <w:rsid w:val="00241257"/>
    <w:rsid w:val="00241390"/>
    <w:rsid w:val="00241523"/>
    <w:rsid w:val="002419DE"/>
    <w:rsid w:val="0024223C"/>
    <w:rsid w:val="00242B94"/>
    <w:rsid w:val="00242BA0"/>
    <w:rsid w:val="00242E2B"/>
    <w:rsid w:val="0024378F"/>
    <w:rsid w:val="00243C53"/>
    <w:rsid w:val="00243D0D"/>
    <w:rsid w:val="002446D4"/>
    <w:rsid w:val="002446FA"/>
    <w:rsid w:val="00244EBC"/>
    <w:rsid w:val="00245535"/>
    <w:rsid w:val="00245A2A"/>
    <w:rsid w:val="00245A9F"/>
    <w:rsid w:val="00245B13"/>
    <w:rsid w:val="00245C9F"/>
    <w:rsid w:val="00245CA8"/>
    <w:rsid w:val="00246061"/>
    <w:rsid w:val="00246912"/>
    <w:rsid w:val="00247BE3"/>
    <w:rsid w:val="00250679"/>
    <w:rsid w:val="00251CED"/>
    <w:rsid w:val="002528BB"/>
    <w:rsid w:val="00252BA7"/>
    <w:rsid w:val="00253CCC"/>
    <w:rsid w:val="00253E38"/>
    <w:rsid w:val="002540A9"/>
    <w:rsid w:val="002544E5"/>
    <w:rsid w:val="00255BC0"/>
    <w:rsid w:val="002562F7"/>
    <w:rsid w:val="00256A92"/>
    <w:rsid w:val="00257048"/>
    <w:rsid w:val="002571D2"/>
    <w:rsid w:val="002579B8"/>
    <w:rsid w:val="00260F5B"/>
    <w:rsid w:val="00261540"/>
    <w:rsid w:val="00261A98"/>
    <w:rsid w:val="00261CF6"/>
    <w:rsid w:val="0026242A"/>
    <w:rsid w:val="002629D1"/>
    <w:rsid w:val="00262BBD"/>
    <w:rsid w:val="00264905"/>
    <w:rsid w:val="00264B71"/>
    <w:rsid w:val="00264BA7"/>
    <w:rsid w:val="00264BE1"/>
    <w:rsid w:val="00264C85"/>
    <w:rsid w:val="00264D85"/>
    <w:rsid w:val="00264D8E"/>
    <w:rsid w:val="002653A0"/>
    <w:rsid w:val="00265B86"/>
    <w:rsid w:val="00265E1D"/>
    <w:rsid w:val="00266D2F"/>
    <w:rsid w:val="00266EAE"/>
    <w:rsid w:val="00267053"/>
    <w:rsid w:val="0026754A"/>
    <w:rsid w:val="002705F3"/>
    <w:rsid w:val="00270EB5"/>
    <w:rsid w:val="00271ECB"/>
    <w:rsid w:val="00271FC6"/>
    <w:rsid w:val="00272468"/>
    <w:rsid w:val="00272948"/>
    <w:rsid w:val="00272D16"/>
    <w:rsid w:val="0027306F"/>
    <w:rsid w:val="00273A48"/>
    <w:rsid w:val="00273AA8"/>
    <w:rsid w:val="002743BE"/>
    <w:rsid w:val="00274EE8"/>
    <w:rsid w:val="0027578E"/>
    <w:rsid w:val="00275D1D"/>
    <w:rsid w:val="00276432"/>
    <w:rsid w:val="0027649B"/>
    <w:rsid w:val="00276936"/>
    <w:rsid w:val="00276C25"/>
    <w:rsid w:val="00276CFB"/>
    <w:rsid w:val="00276DC5"/>
    <w:rsid w:val="00277307"/>
    <w:rsid w:val="00277E3F"/>
    <w:rsid w:val="002802D9"/>
    <w:rsid w:val="00280FD3"/>
    <w:rsid w:val="00281E6A"/>
    <w:rsid w:val="00281F39"/>
    <w:rsid w:val="00282290"/>
    <w:rsid w:val="0028353F"/>
    <w:rsid w:val="00283714"/>
    <w:rsid w:val="00283AA3"/>
    <w:rsid w:val="00283D46"/>
    <w:rsid w:val="002844DC"/>
    <w:rsid w:val="002845A2"/>
    <w:rsid w:val="00284E23"/>
    <w:rsid w:val="0028504F"/>
    <w:rsid w:val="00286475"/>
    <w:rsid w:val="00286B8F"/>
    <w:rsid w:val="00287365"/>
    <w:rsid w:val="00287382"/>
    <w:rsid w:val="00290254"/>
    <w:rsid w:val="002909F0"/>
    <w:rsid w:val="00290C5E"/>
    <w:rsid w:val="00290E38"/>
    <w:rsid w:val="00291296"/>
    <w:rsid w:val="0029268D"/>
    <w:rsid w:val="00292B19"/>
    <w:rsid w:val="00292F67"/>
    <w:rsid w:val="00293BD3"/>
    <w:rsid w:val="00293F05"/>
    <w:rsid w:val="00294D0A"/>
    <w:rsid w:val="00295F99"/>
    <w:rsid w:val="0029692A"/>
    <w:rsid w:val="00297739"/>
    <w:rsid w:val="002A1487"/>
    <w:rsid w:val="002A180D"/>
    <w:rsid w:val="002A2232"/>
    <w:rsid w:val="002A25C5"/>
    <w:rsid w:val="002A373A"/>
    <w:rsid w:val="002A3A2B"/>
    <w:rsid w:val="002A3EBD"/>
    <w:rsid w:val="002A3F8D"/>
    <w:rsid w:val="002A4099"/>
    <w:rsid w:val="002A48ED"/>
    <w:rsid w:val="002A4C3D"/>
    <w:rsid w:val="002A4C4D"/>
    <w:rsid w:val="002A50C9"/>
    <w:rsid w:val="002A51E0"/>
    <w:rsid w:val="002A666B"/>
    <w:rsid w:val="002A68A4"/>
    <w:rsid w:val="002A6DA2"/>
    <w:rsid w:val="002A71A9"/>
    <w:rsid w:val="002A790D"/>
    <w:rsid w:val="002A7F22"/>
    <w:rsid w:val="002B020A"/>
    <w:rsid w:val="002B0686"/>
    <w:rsid w:val="002B0B88"/>
    <w:rsid w:val="002B0D42"/>
    <w:rsid w:val="002B1286"/>
    <w:rsid w:val="002B1598"/>
    <w:rsid w:val="002B3906"/>
    <w:rsid w:val="002B4EA3"/>
    <w:rsid w:val="002B66BD"/>
    <w:rsid w:val="002B6B7B"/>
    <w:rsid w:val="002C0898"/>
    <w:rsid w:val="002C0D8E"/>
    <w:rsid w:val="002C1461"/>
    <w:rsid w:val="002C2A90"/>
    <w:rsid w:val="002C34E5"/>
    <w:rsid w:val="002C4AEF"/>
    <w:rsid w:val="002C50A3"/>
    <w:rsid w:val="002C53FA"/>
    <w:rsid w:val="002C5B7B"/>
    <w:rsid w:val="002C6E68"/>
    <w:rsid w:val="002C7722"/>
    <w:rsid w:val="002C7BDC"/>
    <w:rsid w:val="002D013C"/>
    <w:rsid w:val="002D02F2"/>
    <w:rsid w:val="002D0625"/>
    <w:rsid w:val="002D0BD4"/>
    <w:rsid w:val="002D1A5A"/>
    <w:rsid w:val="002D1E55"/>
    <w:rsid w:val="002D1F37"/>
    <w:rsid w:val="002D264C"/>
    <w:rsid w:val="002D2C29"/>
    <w:rsid w:val="002D2F79"/>
    <w:rsid w:val="002D30A7"/>
    <w:rsid w:val="002D37AC"/>
    <w:rsid w:val="002D3976"/>
    <w:rsid w:val="002D3BFC"/>
    <w:rsid w:val="002D3FF8"/>
    <w:rsid w:val="002D4E03"/>
    <w:rsid w:val="002D4F07"/>
    <w:rsid w:val="002D4F74"/>
    <w:rsid w:val="002D57E8"/>
    <w:rsid w:val="002D5B17"/>
    <w:rsid w:val="002D66DF"/>
    <w:rsid w:val="002D689D"/>
    <w:rsid w:val="002D698C"/>
    <w:rsid w:val="002D6A30"/>
    <w:rsid w:val="002D7296"/>
    <w:rsid w:val="002D76F5"/>
    <w:rsid w:val="002D7925"/>
    <w:rsid w:val="002E0A4B"/>
    <w:rsid w:val="002E11C4"/>
    <w:rsid w:val="002E1DFC"/>
    <w:rsid w:val="002E28C7"/>
    <w:rsid w:val="002E3E8E"/>
    <w:rsid w:val="002E3EB1"/>
    <w:rsid w:val="002E47AA"/>
    <w:rsid w:val="002E50CD"/>
    <w:rsid w:val="002E54E3"/>
    <w:rsid w:val="002E6206"/>
    <w:rsid w:val="002E6ABA"/>
    <w:rsid w:val="002F0212"/>
    <w:rsid w:val="002F0297"/>
    <w:rsid w:val="002F1293"/>
    <w:rsid w:val="002F4CA0"/>
    <w:rsid w:val="00301483"/>
    <w:rsid w:val="00301940"/>
    <w:rsid w:val="00302385"/>
    <w:rsid w:val="003023E8"/>
    <w:rsid w:val="00302997"/>
    <w:rsid w:val="00302F64"/>
    <w:rsid w:val="00303055"/>
    <w:rsid w:val="00303A2E"/>
    <w:rsid w:val="00303F83"/>
    <w:rsid w:val="003040FF"/>
    <w:rsid w:val="00304744"/>
    <w:rsid w:val="00304A3E"/>
    <w:rsid w:val="003055CA"/>
    <w:rsid w:val="00305DFF"/>
    <w:rsid w:val="00306081"/>
    <w:rsid w:val="00306B68"/>
    <w:rsid w:val="00306E7E"/>
    <w:rsid w:val="00306EC4"/>
    <w:rsid w:val="003074A0"/>
    <w:rsid w:val="003074ED"/>
    <w:rsid w:val="003103AD"/>
    <w:rsid w:val="00310E30"/>
    <w:rsid w:val="00311308"/>
    <w:rsid w:val="00311E4E"/>
    <w:rsid w:val="003121FF"/>
    <w:rsid w:val="003123F6"/>
    <w:rsid w:val="00313426"/>
    <w:rsid w:val="00313F07"/>
    <w:rsid w:val="003145F9"/>
    <w:rsid w:val="003146C2"/>
    <w:rsid w:val="00314B41"/>
    <w:rsid w:val="00314C04"/>
    <w:rsid w:val="00314C5C"/>
    <w:rsid w:val="00315222"/>
    <w:rsid w:val="00315255"/>
    <w:rsid w:val="003157F0"/>
    <w:rsid w:val="0031598F"/>
    <w:rsid w:val="00315B86"/>
    <w:rsid w:val="0031614B"/>
    <w:rsid w:val="003166B4"/>
    <w:rsid w:val="00316AAB"/>
    <w:rsid w:val="00317B21"/>
    <w:rsid w:val="00317C22"/>
    <w:rsid w:val="00321704"/>
    <w:rsid w:val="00321A01"/>
    <w:rsid w:val="0032261B"/>
    <w:rsid w:val="003227B6"/>
    <w:rsid w:val="0032298E"/>
    <w:rsid w:val="00322B3C"/>
    <w:rsid w:val="00322C25"/>
    <w:rsid w:val="003232D4"/>
    <w:rsid w:val="00323EF8"/>
    <w:rsid w:val="0032444E"/>
    <w:rsid w:val="0032513D"/>
    <w:rsid w:val="0032560B"/>
    <w:rsid w:val="00326657"/>
    <w:rsid w:val="00327359"/>
    <w:rsid w:val="00327570"/>
    <w:rsid w:val="003276F8"/>
    <w:rsid w:val="00327937"/>
    <w:rsid w:val="0033049E"/>
    <w:rsid w:val="00331191"/>
    <w:rsid w:val="00331387"/>
    <w:rsid w:val="00331ECB"/>
    <w:rsid w:val="00331F65"/>
    <w:rsid w:val="00332420"/>
    <w:rsid w:val="0033293D"/>
    <w:rsid w:val="0033305F"/>
    <w:rsid w:val="003332FE"/>
    <w:rsid w:val="003339EC"/>
    <w:rsid w:val="00334153"/>
    <w:rsid w:val="00334A52"/>
    <w:rsid w:val="00334CE0"/>
    <w:rsid w:val="00334D30"/>
    <w:rsid w:val="00334E4E"/>
    <w:rsid w:val="00335D01"/>
    <w:rsid w:val="003376A7"/>
    <w:rsid w:val="00337A2C"/>
    <w:rsid w:val="00337DE2"/>
    <w:rsid w:val="00340288"/>
    <w:rsid w:val="0034085B"/>
    <w:rsid w:val="00340EDD"/>
    <w:rsid w:val="00341125"/>
    <w:rsid w:val="003426F2"/>
    <w:rsid w:val="00342701"/>
    <w:rsid w:val="00342770"/>
    <w:rsid w:val="00342B0C"/>
    <w:rsid w:val="00342D35"/>
    <w:rsid w:val="00342DA4"/>
    <w:rsid w:val="00342DAE"/>
    <w:rsid w:val="0034326C"/>
    <w:rsid w:val="003435C1"/>
    <w:rsid w:val="003443CB"/>
    <w:rsid w:val="00344C0F"/>
    <w:rsid w:val="00345144"/>
    <w:rsid w:val="00345182"/>
    <w:rsid w:val="00345191"/>
    <w:rsid w:val="003452EE"/>
    <w:rsid w:val="00345AE6"/>
    <w:rsid w:val="00345B91"/>
    <w:rsid w:val="003465E0"/>
    <w:rsid w:val="003468FA"/>
    <w:rsid w:val="00346D56"/>
    <w:rsid w:val="00346DBE"/>
    <w:rsid w:val="00347DAE"/>
    <w:rsid w:val="0035022C"/>
    <w:rsid w:val="00351466"/>
    <w:rsid w:val="00351712"/>
    <w:rsid w:val="00353259"/>
    <w:rsid w:val="00354049"/>
    <w:rsid w:val="00354E73"/>
    <w:rsid w:val="003552CA"/>
    <w:rsid w:val="003558C6"/>
    <w:rsid w:val="00355FB8"/>
    <w:rsid w:val="003600FE"/>
    <w:rsid w:val="00360F44"/>
    <w:rsid w:val="00361ED9"/>
    <w:rsid w:val="00361FE9"/>
    <w:rsid w:val="00362664"/>
    <w:rsid w:val="00362C6F"/>
    <w:rsid w:val="00362F41"/>
    <w:rsid w:val="0036334F"/>
    <w:rsid w:val="0036352B"/>
    <w:rsid w:val="00363C41"/>
    <w:rsid w:val="00363E2B"/>
    <w:rsid w:val="00363FF7"/>
    <w:rsid w:val="00364D2A"/>
    <w:rsid w:val="0036526B"/>
    <w:rsid w:val="00365350"/>
    <w:rsid w:val="0036561A"/>
    <w:rsid w:val="00365726"/>
    <w:rsid w:val="00365762"/>
    <w:rsid w:val="00366AED"/>
    <w:rsid w:val="0036720B"/>
    <w:rsid w:val="003709C8"/>
    <w:rsid w:val="00370C3F"/>
    <w:rsid w:val="00370C56"/>
    <w:rsid w:val="00370FC9"/>
    <w:rsid w:val="0037121B"/>
    <w:rsid w:val="0037124F"/>
    <w:rsid w:val="0037152F"/>
    <w:rsid w:val="00371824"/>
    <w:rsid w:val="003718F2"/>
    <w:rsid w:val="00372402"/>
    <w:rsid w:val="003725BD"/>
    <w:rsid w:val="00373380"/>
    <w:rsid w:val="003739CE"/>
    <w:rsid w:val="00373C63"/>
    <w:rsid w:val="00374317"/>
    <w:rsid w:val="003748C7"/>
    <w:rsid w:val="00374983"/>
    <w:rsid w:val="00374ABB"/>
    <w:rsid w:val="00374C4D"/>
    <w:rsid w:val="00374F11"/>
    <w:rsid w:val="00375E0B"/>
    <w:rsid w:val="00376F6F"/>
    <w:rsid w:val="003771D6"/>
    <w:rsid w:val="00377DA5"/>
    <w:rsid w:val="00380055"/>
    <w:rsid w:val="003802FF"/>
    <w:rsid w:val="0038049F"/>
    <w:rsid w:val="003809FE"/>
    <w:rsid w:val="00380BB8"/>
    <w:rsid w:val="00380F13"/>
    <w:rsid w:val="0038147E"/>
    <w:rsid w:val="00381F46"/>
    <w:rsid w:val="003833A1"/>
    <w:rsid w:val="00383734"/>
    <w:rsid w:val="00383743"/>
    <w:rsid w:val="003841D4"/>
    <w:rsid w:val="003847DA"/>
    <w:rsid w:val="0038498E"/>
    <w:rsid w:val="00384FC2"/>
    <w:rsid w:val="003850C6"/>
    <w:rsid w:val="003853DE"/>
    <w:rsid w:val="00385749"/>
    <w:rsid w:val="00385B48"/>
    <w:rsid w:val="00385BF8"/>
    <w:rsid w:val="0038625A"/>
    <w:rsid w:val="0038636D"/>
    <w:rsid w:val="0038689F"/>
    <w:rsid w:val="0038765F"/>
    <w:rsid w:val="003878DF"/>
    <w:rsid w:val="00387F2A"/>
    <w:rsid w:val="00390C24"/>
    <w:rsid w:val="003924E6"/>
    <w:rsid w:val="003927F3"/>
    <w:rsid w:val="00392BC3"/>
    <w:rsid w:val="003936E1"/>
    <w:rsid w:val="00393CBF"/>
    <w:rsid w:val="0039533B"/>
    <w:rsid w:val="003953EA"/>
    <w:rsid w:val="00395ACE"/>
    <w:rsid w:val="00396411"/>
    <w:rsid w:val="003968E6"/>
    <w:rsid w:val="00396B63"/>
    <w:rsid w:val="00396CCA"/>
    <w:rsid w:val="00396DD7"/>
    <w:rsid w:val="003A08EA"/>
    <w:rsid w:val="003A2540"/>
    <w:rsid w:val="003A26C6"/>
    <w:rsid w:val="003A3424"/>
    <w:rsid w:val="003A3F52"/>
    <w:rsid w:val="003A40A1"/>
    <w:rsid w:val="003A5276"/>
    <w:rsid w:val="003A5913"/>
    <w:rsid w:val="003A5BBE"/>
    <w:rsid w:val="003A7DF7"/>
    <w:rsid w:val="003B02B4"/>
    <w:rsid w:val="003B0E4D"/>
    <w:rsid w:val="003B19C6"/>
    <w:rsid w:val="003B1F5B"/>
    <w:rsid w:val="003B33E6"/>
    <w:rsid w:val="003B4CD0"/>
    <w:rsid w:val="003B580C"/>
    <w:rsid w:val="003B61AD"/>
    <w:rsid w:val="003B6335"/>
    <w:rsid w:val="003B65BF"/>
    <w:rsid w:val="003B6D2E"/>
    <w:rsid w:val="003B70E5"/>
    <w:rsid w:val="003C0017"/>
    <w:rsid w:val="003C07B2"/>
    <w:rsid w:val="003C10A5"/>
    <w:rsid w:val="003C1D58"/>
    <w:rsid w:val="003C25DF"/>
    <w:rsid w:val="003C3759"/>
    <w:rsid w:val="003C37B8"/>
    <w:rsid w:val="003C4E52"/>
    <w:rsid w:val="003C5219"/>
    <w:rsid w:val="003C5C82"/>
    <w:rsid w:val="003C60FB"/>
    <w:rsid w:val="003C63F3"/>
    <w:rsid w:val="003C652A"/>
    <w:rsid w:val="003C6B12"/>
    <w:rsid w:val="003C7F26"/>
    <w:rsid w:val="003D01FF"/>
    <w:rsid w:val="003D13E7"/>
    <w:rsid w:val="003D14D1"/>
    <w:rsid w:val="003D1D7D"/>
    <w:rsid w:val="003D2CD0"/>
    <w:rsid w:val="003D2D63"/>
    <w:rsid w:val="003D3851"/>
    <w:rsid w:val="003D41E4"/>
    <w:rsid w:val="003D42C4"/>
    <w:rsid w:val="003D482B"/>
    <w:rsid w:val="003D4865"/>
    <w:rsid w:val="003D4C36"/>
    <w:rsid w:val="003D570A"/>
    <w:rsid w:val="003D5AFB"/>
    <w:rsid w:val="003D5D23"/>
    <w:rsid w:val="003D6D90"/>
    <w:rsid w:val="003D7724"/>
    <w:rsid w:val="003D7C30"/>
    <w:rsid w:val="003E0015"/>
    <w:rsid w:val="003E094A"/>
    <w:rsid w:val="003E0AE0"/>
    <w:rsid w:val="003E18DD"/>
    <w:rsid w:val="003E18DF"/>
    <w:rsid w:val="003E2400"/>
    <w:rsid w:val="003E29B3"/>
    <w:rsid w:val="003E3229"/>
    <w:rsid w:val="003E3FEB"/>
    <w:rsid w:val="003E521A"/>
    <w:rsid w:val="003E5D67"/>
    <w:rsid w:val="003E6737"/>
    <w:rsid w:val="003E76A6"/>
    <w:rsid w:val="003F0622"/>
    <w:rsid w:val="003F0DA3"/>
    <w:rsid w:val="003F13BE"/>
    <w:rsid w:val="003F168E"/>
    <w:rsid w:val="003F1784"/>
    <w:rsid w:val="003F186B"/>
    <w:rsid w:val="003F1B75"/>
    <w:rsid w:val="003F1BA0"/>
    <w:rsid w:val="003F213B"/>
    <w:rsid w:val="003F236E"/>
    <w:rsid w:val="003F27B1"/>
    <w:rsid w:val="003F2DFB"/>
    <w:rsid w:val="003F4507"/>
    <w:rsid w:val="003F4E6B"/>
    <w:rsid w:val="003F5B7E"/>
    <w:rsid w:val="003F5D36"/>
    <w:rsid w:val="003F5E35"/>
    <w:rsid w:val="003F6659"/>
    <w:rsid w:val="003F6C4E"/>
    <w:rsid w:val="003F6E3A"/>
    <w:rsid w:val="003F7C17"/>
    <w:rsid w:val="003F7C81"/>
    <w:rsid w:val="00400789"/>
    <w:rsid w:val="004012E6"/>
    <w:rsid w:val="00401446"/>
    <w:rsid w:val="00401722"/>
    <w:rsid w:val="00401AD0"/>
    <w:rsid w:val="00401C22"/>
    <w:rsid w:val="00402647"/>
    <w:rsid w:val="00402A89"/>
    <w:rsid w:val="00402BD7"/>
    <w:rsid w:val="0040316D"/>
    <w:rsid w:val="00403E83"/>
    <w:rsid w:val="0040428E"/>
    <w:rsid w:val="00405C15"/>
    <w:rsid w:val="00406700"/>
    <w:rsid w:val="00406FDD"/>
    <w:rsid w:val="0040726B"/>
    <w:rsid w:val="004074DC"/>
    <w:rsid w:val="004078DE"/>
    <w:rsid w:val="00407BD2"/>
    <w:rsid w:val="004114B0"/>
    <w:rsid w:val="00411AC4"/>
    <w:rsid w:val="004121C9"/>
    <w:rsid w:val="00412715"/>
    <w:rsid w:val="00413A6C"/>
    <w:rsid w:val="00413EC0"/>
    <w:rsid w:val="004143F7"/>
    <w:rsid w:val="004143FB"/>
    <w:rsid w:val="00414840"/>
    <w:rsid w:val="00414B5C"/>
    <w:rsid w:val="00414FF7"/>
    <w:rsid w:val="00415FF1"/>
    <w:rsid w:val="004179EC"/>
    <w:rsid w:val="00417D13"/>
    <w:rsid w:val="0042028A"/>
    <w:rsid w:val="0042042F"/>
    <w:rsid w:val="004204E8"/>
    <w:rsid w:val="004207C5"/>
    <w:rsid w:val="00420C9B"/>
    <w:rsid w:val="00420F21"/>
    <w:rsid w:val="00420F5C"/>
    <w:rsid w:val="004228C5"/>
    <w:rsid w:val="00422D37"/>
    <w:rsid w:val="00423047"/>
    <w:rsid w:val="004239C8"/>
    <w:rsid w:val="00425723"/>
    <w:rsid w:val="004259D8"/>
    <w:rsid w:val="004265E8"/>
    <w:rsid w:val="00426AD7"/>
    <w:rsid w:val="00427C4D"/>
    <w:rsid w:val="00427F1D"/>
    <w:rsid w:val="00431135"/>
    <w:rsid w:val="00431AB8"/>
    <w:rsid w:val="00431AE1"/>
    <w:rsid w:val="00431BCE"/>
    <w:rsid w:val="00432ECD"/>
    <w:rsid w:val="004332A6"/>
    <w:rsid w:val="00433364"/>
    <w:rsid w:val="00433764"/>
    <w:rsid w:val="00433BF6"/>
    <w:rsid w:val="00434843"/>
    <w:rsid w:val="00434C64"/>
    <w:rsid w:val="00435532"/>
    <w:rsid w:val="004357D0"/>
    <w:rsid w:val="004359FD"/>
    <w:rsid w:val="00435D23"/>
    <w:rsid w:val="00436453"/>
    <w:rsid w:val="00436C49"/>
    <w:rsid w:val="00436D2E"/>
    <w:rsid w:val="004375ED"/>
    <w:rsid w:val="00437A9F"/>
    <w:rsid w:val="0044064A"/>
    <w:rsid w:val="00441085"/>
    <w:rsid w:val="00442738"/>
    <w:rsid w:val="00442ABC"/>
    <w:rsid w:val="00444561"/>
    <w:rsid w:val="00445262"/>
    <w:rsid w:val="004459EE"/>
    <w:rsid w:val="00445D90"/>
    <w:rsid w:val="00446097"/>
    <w:rsid w:val="00446889"/>
    <w:rsid w:val="00446D8B"/>
    <w:rsid w:val="0044707F"/>
    <w:rsid w:val="00447D6B"/>
    <w:rsid w:val="004505D6"/>
    <w:rsid w:val="004506AD"/>
    <w:rsid w:val="00450BA7"/>
    <w:rsid w:val="00451835"/>
    <w:rsid w:val="004529D8"/>
    <w:rsid w:val="00453CE7"/>
    <w:rsid w:val="00454066"/>
    <w:rsid w:val="0045477D"/>
    <w:rsid w:val="00454E06"/>
    <w:rsid w:val="0045511C"/>
    <w:rsid w:val="0045558C"/>
    <w:rsid w:val="004558E1"/>
    <w:rsid w:val="00455CD2"/>
    <w:rsid w:val="00455EF6"/>
    <w:rsid w:val="004565D9"/>
    <w:rsid w:val="0045670F"/>
    <w:rsid w:val="00456768"/>
    <w:rsid w:val="00456B2B"/>
    <w:rsid w:val="00457431"/>
    <w:rsid w:val="00457912"/>
    <w:rsid w:val="004601AC"/>
    <w:rsid w:val="004602A1"/>
    <w:rsid w:val="00461548"/>
    <w:rsid w:val="00461738"/>
    <w:rsid w:val="00461876"/>
    <w:rsid w:val="00461F6C"/>
    <w:rsid w:val="00461FB5"/>
    <w:rsid w:val="00461FC0"/>
    <w:rsid w:val="0046207C"/>
    <w:rsid w:val="00462753"/>
    <w:rsid w:val="00462F78"/>
    <w:rsid w:val="004630A1"/>
    <w:rsid w:val="004630D3"/>
    <w:rsid w:val="00463428"/>
    <w:rsid w:val="0046362B"/>
    <w:rsid w:val="00463C49"/>
    <w:rsid w:val="00463C85"/>
    <w:rsid w:val="004645F5"/>
    <w:rsid w:val="0046476D"/>
    <w:rsid w:val="004668E7"/>
    <w:rsid w:val="004668EB"/>
    <w:rsid w:val="00466E22"/>
    <w:rsid w:val="004670A3"/>
    <w:rsid w:val="004705BE"/>
    <w:rsid w:val="00470887"/>
    <w:rsid w:val="00471676"/>
    <w:rsid w:val="00471A0D"/>
    <w:rsid w:val="00471AF9"/>
    <w:rsid w:val="00472C63"/>
    <w:rsid w:val="0047340D"/>
    <w:rsid w:val="00473645"/>
    <w:rsid w:val="004739EE"/>
    <w:rsid w:val="00473A3A"/>
    <w:rsid w:val="004742BD"/>
    <w:rsid w:val="0047449E"/>
    <w:rsid w:val="0047629C"/>
    <w:rsid w:val="004763C8"/>
    <w:rsid w:val="00476E92"/>
    <w:rsid w:val="00476F62"/>
    <w:rsid w:val="004774C3"/>
    <w:rsid w:val="00477726"/>
    <w:rsid w:val="00477816"/>
    <w:rsid w:val="004807C6"/>
    <w:rsid w:val="004807FB"/>
    <w:rsid w:val="00480FB1"/>
    <w:rsid w:val="00481877"/>
    <w:rsid w:val="00482CE5"/>
    <w:rsid w:val="0048381F"/>
    <w:rsid w:val="004838F2"/>
    <w:rsid w:val="00483E9D"/>
    <w:rsid w:val="00483FA8"/>
    <w:rsid w:val="0048413B"/>
    <w:rsid w:val="004843CC"/>
    <w:rsid w:val="00484B80"/>
    <w:rsid w:val="0048544B"/>
    <w:rsid w:val="00486425"/>
    <w:rsid w:val="00486685"/>
    <w:rsid w:val="00486880"/>
    <w:rsid w:val="0048738C"/>
    <w:rsid w:val="004875BC"/>
    <w:rsid w:val="00487680"/>
    <w:rsid w:val="00490015"/>
    <w:rsid w:val="004900D6"/>
    <w:rsid w:val="004908BC"/>
    <w:rsid w:val="00491420"/>
    <w:rsid w:val="00491BD6"/>
    <w:rsid w:val="0049200E"/>
    <w:rsid w:val="0049248D"/>
    <w:rsid w:val="00492EAE"/>
    <w:rsid w:val="00492EF2"/>
    <w:rsid w:val="00493B96"/>
    <w:rsid w:val="00493C5D"/>
    <w:rsid w:val="00493D22"/>
    <w:rsid w:val="004940F7"/>
    <w:rsid w:val="004946C1"/>
    <w:rsid w:val="00494CFB"/>
    <w:rsid w:val="00495005"/>
    <w:rsid w:val="00495DB2"/>
    <w:rsid w:val="00496412"/>
    <w:rsid w:val="00496D2E"/>
    <w:rsid w:val="00496D5B"/>
    <w:rsid w:val="00497169"/>
    <w:rsid w:val="00497AA6"/>
    <w:rsid w:val="004A0965"/>
    <w:rsid w:val="004A1008"/>
    <w:rsid w:val="004A12D3"/>
    <w:rsid w:val="004A1E20"/>
    <w:rsid w:val="004A2283"/>
    <w:rsid w:val="004A23DB"/>
    <w:rsid w:val="004A2D64"/>
    <w:rsid w:val="004A2EA9"/>
    <w:rsid w:val="004A312C"/>
    <w:rsid w:val="004A37B8"/>
    <w:rsid w:val="004A3B33"/>
    <w:rsid w:val="004A3C22"/>
    <w:rsid w:val="004A548B"/>
    <w:rsid w:val="004A5EB1"/>
    <w:rsid w:val="004A65C7"/>
    <w:rsid w:val="004A7F8D"/>
    <w:rsid w:val="004B0018"/>
    <w:rsid w:val="004B08E5"/>
    <w:rsid w:val="004B1540"/>
    <w:rsid w:val="004B29ED"/>
    <w:rsid w:val="004B3871"/>
    <w:rsid w:val="004B3F27"/>
    <w:rsid w:val="004B4214"/>
    <w:rsid w:val="004B422B"/>
    <w:rsid w:val="004B4A57"/>
    <w:rsid w:val="004B5352"/>
    <w:rsid w:val="004B5699"/>
    <w:rsid w:val="004B64A7"/>
    <w:rsid w:val="004B64D8"/>
    <w:rsid w:val="004B73BD"/>
    <w:rsid w:val="004B774D"/>
    <w:rsid w:val="004B77DE"/>
    <w:rsid w:val="004B785B"/>
    <w:rsid w:val="004C0785"/>
    <w:rsid w:val="004C124F"/>
    <w:rsid w:val="004C2C26"/>
    <w:rsid w:val="004C2CC1"/>
    <w:rsid w:val="004C58CB"/>
    <w:rsid w:val="004C645B"/>
    <w:rsid w:val="004C680D"/>
    <w:rsid w:val="004C6D58"/>
    <w:rsid w:val="004C700C"/>
    <w:rsid w:val="004C7514"/>
    <w:rsid w:val="004C75F0"/>
    <w:rsid w:val="004C7D6C"/>
    <w:rsid w:val="004D016D"/>
    <w:rsid w:val="004D0596"/>
    <w:rsid w:val="004D1163"/>
    <w:rsid w:val="004D20DD"/>
    <w:rsid w:val="004D2A6D"/>
    <w:rsid w:val="004D3392"/>
    <w:rsid w:val="004D3567"/>
    <w:rsid w:val="004D3914"/>
    <w:rsid w:val="004D3CF9"/>
    <w:rsid w:val="004D3D71"/>
    <w:rsid w:val="004D4D02"/>
    <w:rsid w:val="004D59E3"/>
    <w:rsid w:val="004D6FA1"/>
    <w:rsid w:val="004D744A"/>
    <w:rsid w:val="004D7A15"/>
    <w:rsid w:val="004D7DC2"/>
    <w:rsid w:val="004E031A"/>
    <w:rsid w:val="004E1F5F"/>
    <w:rsid w:val="004E2418"/>
    <w:rsid w:val="004E248E"/>
    <w:rsid w:val="004E24A4"/>
    <w:rsid w:val="004E261A"/>
    <w:rsid w:val="004E296F"/>
    <w:rsid w:val="004E29EB"/>
    <w:rsid w:val="004E2B8D"/>
    <w:rsid w:val="004E3CCE"/>
    <w:rsid w:val="004E3CE3"/>
    <w:rsid w:val="004E4089"/>
    <w:rsid w:val="004E41DB"/>
    <w:rsid w:val="004E43BD"/>
    <w:rsid w:val="004E43BE"/>
    <w:rsid w:val="004E4624"/>
    <w:rsid w:val="004E57C1"/>
    <w:rsid w:val="004E6909"/>
    <w:rsid w:val="004E6D6C"/>
    <w:rsid w:val="004E760A"/>
    <w:rsid w:val="004E77EB"/>
    <w:rsid w:val="004E790F"/>
    <w:rsid w:val="004E7FD4"/>
    <w:rsid w:val="004F0073"/>
    <w:rsid w:val="004F0FC5"/>
    <w:rsid w:val="004F1169"/>
    <w:rsid w:val="004F13E4"/>
    <w:rsid w:val="004F16B0"/>
    <w:rsid w:val="004F2027"/>
    <w:rsid w:val="004F240C"/>
    <w:rsid w:val="004F29ED"/>
    <w:rsid w:val="004F2C30"/>
    <w:rsid w:val="004F2D1A"/>
    <w:rsid w:val="004F31FB"/>
    <w:rsid w:val="004F4437"/>
    <w:rsid w:val="004F47FA"/>
    <w:rsid w:val="004F5654"/>
    <w:rsid w:val="004F568A"/>
    <w:rsid w:val="004F5FFB"/>
    <w:rsid w:val="004F6F21"/>
    <w:rsid w:val="004F7D96"/>
    <w:rsid w:val="005006B2"/>
    <w:rsid w:val="00500D5F"/>
    <w:rsid w:val="00501BCB"/>
    <w:rsid w:val="005020F4"/>
    <w:rsid w:val="005021B0"/>
    <w:rsid w:val="005032B8"/>
    <w:rsid w:val="0050372B"/>
    <w:rsid w:val="0050381B"/>
    <w:rsid w:val="00503F85"/>
    <w:rsid w:val="005043F4"/>
    <w:rsid w:val="0050497C"/>
    <w:rsid w:val="00505368"/>
    <w:rsid w:val="005059A5"/>
    <w:rsid w:val="005060CA"/>
    <w:rsid w:val="005061D0"/>
    <w:rsid w:val="005067BE"/>
    <w:rsid w:val="00506BE1"/>
    <w:rsid w:val="00506D6D"/>
    <w:rsid w:val="00506E6D"/>
    <w:rsid w:val="00507C95"/>
    <w:rsid w:val="0051154E"/>
    <w:rsid w:val="00511FD3"/>
    <w:rsid w:val="005121F9"/>
    <w:rsid w:val="005125BB"/>
    <w:rsid w:val="005129A6"/>
    <w:rsid w:val="00512DF5"/>
    <w:rsid w:val="00513D8C"/>
    <w:rsid w:val="00514827"/>
    <w:rsid w:val="00515B34"/>
    <w:rsid w:val="0051618C"/>
    <w:rsid w:val="00516192"/>
    <w:rsid w:val="00516BDB"/>
    <w:rsid w:val="005176CA"/>
    <w:rsid w:val="00520A4A"/>
    <w:rsid w:val="00520C79"/>
    <w:rsid w:val="00521590"/>
    <w:rsid w:val="0052181D"/>
    <w:rsid w:val="00521A76"/>
    <w:rsid w:val="00522193"/>
    <w:rsid w:val="0052220D"/>
    <w:rsid w:val="00522822"/>
    <w:rsid w:val="00522975"/>
    <w:rsid w:val="00522B88"/>
    <w:rsid w:val="00522FF1"/>
    <w:rsid w:val="00523490"/>
    <w:rsid w:val="005235E9"/>
    <w:rsid w:val="005237C4"/>
    <w:rsid w:val="00523C5E"/>
    <w:rsid w:val="00524610"/>
    <w:rsid w:val="0052507C"/>
    <w:rsid w:val="005255E9"/>
    <w:rsid w:val="00525642"/>
    <w:rsid w:val="00525CA7"/>
    <w:rsid w:val="00525D39"/>
    <w:rsid w:val="00525F51"/>
    <w:rsid w:val="00527428"/>
    <w:rsid w:val="005276C5"/>
    <w:rsid w:val="0053058E"/>
    <w:rsid w:val="0053099C"/>
    <w:rsid w:val="00530D7B"/>
    <w:rsid w:val="00530E39"/>
    <w:rsid w:val="00531658"/>
    <w:rsid w:val="00532A40"/>
    <w:rsid w:val="00532C50"/>
    <w:rsid w:val="00533398"/>
    <w:rsid w:val="00533747"/>
    <w:rsid w:val="00533920"/>
    <w:rsid w:val="00533BCC"/>
    <w:rsid w:val="00533E05"/>
    <w:rsid w:val="00534142"/>
    <w:rsid w:val="00535365"/>
    <w:rsid w:val="0053539C"/>
    <w:rsid w:val="0053762D"/>
    <w:rsid w:val="005377AC"/>
    <w:rsid w:val="00537DBA"/>
    <w:rsid w:val="005405B5"/>
    <w:rsid w:val="0054166B"/>
    <w:rsid w:val="005416C8"/>
    <w:rsid w:val="00541ECE"/>
    <w:rsid w:val="0054277A"/>
    <w:rsid w:val="00542984"/>
    <w:rsid w:val="00543BDD"/>
    <w:rsid w:val="00544011"/>
    <w:rsid w:val="0054432E"/>
    <w:rsid w:val="00545817"/>
    <w:rsid w:val="0054587C"/>
    <w:rsid w:val="0054597C"/>
    <w:rsid w:val="005459A1"/>
    <w:rsid w:val="00546690"/>
    <w:rsid w:val="00546716"/>
    <w:rsid w:val="005469AA"/>
    <w:rsid w:val="00546C12"/>
    <w:rsid w:val="00546DDF"/>
    <w:rsid w:val="00546E6D"/>
    <w:rsid w:val="00546FDF"/>
    <w:rsid w:val="005475A6"/>
    <w:rsid w:val="0054783B"/>
    <w:rsid w:val="00547B3D"/>
    <w:rsid w:val="00547DA3"/>
    <w:rsid w:val="005503F8"/>
    <w:rsid w:val="00550B8D"/>
    <w:rsid w:val="00551764"/>
    <w:rsid w:val="005519BD"/>
    <w:rsid w:val="005531D2"/>
    <w:rsid w:val="00553A70"/>
    <w:rsid w:val="00554257"/>
    <w:rsid w:val="005546ED"/>
    <w:rsid w:val="00554900"/>
    <w:rsid w:val="00554D0C"/>
    <w:rsid w:val="00555808"/>
    <w:rsid w:val="00556FE0"/>
    <w:rsid w:val="0055719C"/>
    <w:rsid w:val="00557855"/>
    <w:rsid w:val="005579CF"/>
    <w:rsid w:val="0056138F"/>
    <w:rsid w:val="0056196B"/>
    <w:rsid w:val="00561F98"/>
    <w:rsid w:val="0056298A"/>
    <w:rsid w:val="00563CB8"/>
    <w:rsid w:val="00563F8A"/>
    <w:rsid w:val="00564066"/>
    <w:rsid w:val="00564A90"/>
    <w:rsid w:val="00564AA1"/>
    <w:rsid w:val="0056500C"/>
    <w:rsid w:val="005653EE"/>
    <w:rsid w:val="005657C1"/>
    <w:rsid w:val="0056608F"/>
    <w:rsid w:val="0056739F"/>
    <w:rsid w:val="0056768C"/>
    <w:rsid w:val="005706BF"/>
    <w:rsid w:val="00570B94"/>
    <w:rsid w:val="00570FEE"/>
    <w:rsid w:val="0057152F"/>
    <w:rsid w:val="00571DBE"/>
    <w:rsid w:val="00571EED"/>
    <w:rsid w:val="00571F23"/>
    <w:rsid w:val="0057202D"/>
    <w:rsid w:val="005729D1"/>
    <w:rsid w:val="005732A7"/>
    <w:rsid w:val="00574840"/>
    <w:rsid w:val="00575466"/>
    <w:rsid w:val="005757BA"/>
    <w:rsid w:val="005757D1"/>
    <w:rsid w:val="00575A2B"/>
    <w:rsid w:val="00577009"/>
    <w:rsid w:val="005770B2"/>
    <w:rsid w:val="0057739A"/>
    <w:rsid w:val="00577927"/>
    <w:rsid w:val="00577FA9"/>
    <w:rsid w:val="00580063"/>
    <w:rsid w:val="00580321"/>
    <w:rsid w:val="0058091C"/>
    <w:rsid w:val="005813CE"/>
    <w:rsid w:val="00582315"/>
    <w:rsid w:val="00582B04"/>
    <w:rsid w:val="00582C47"/>
    <w:rsid w:val="0058365B"/>
    <w:rsid w:val="00584184"/>
    <w:rsid w:val="005849E6"/>
    <w:rsid w:val="00585406"/>
    <w:rsid w:val="00585528"/>
    <w:rsid w:val="005858B7"/>
    <w:rsid w:val="00586D3E"/>
    <w:rsid w:val="00587A04"/>
    <w:rsid w:val="00590382"/>
    <w:rsid w:val="00590660"/>
    <w:rsid w:val="00590BE3"/>
    <w:rsid w:val="00591755"/>
    <w:rsid w:val="0059201D"/>
    <w:rsid w:val="00593167"/>
    <w:rsid w:val="005938E6"/>
    <w:rsid w:val="00593D01"/>
    <w:rsid w:val="005940D3"/>
    <w:rsid w:val="00594E97"/>
    <w:rsid w:val="005959E4"/>
    <w:rsid w:val="00595F1E"/>
    <w:rsid w:val="0059608C"/>
    <w:rsid w:val="00596668"/>
    <w:rsid w:val="00596B05"/>
    <w:rsid w:val="0059744E"/>
    <w:rsid w:val="0059753A"/>
    <w:rsid w:val="005979ED"/>
    <w:rsid w:val="00597FC6"/>
    <w:rsid w:val="005A071C"/>
    <w:rsid w:val="005A0ADC"/>
    <w:rsid w:val="005A205D"/>
    <w:rsid w:val="005A2079"/>
    <w:rsid w:val="005A245E"/>
    <w:rsid w:val="005A2512"/>
    <w:rsid w:val="005A26FE"/>
    <w:rsid w:val="005A2BE9"/>
    <w:rsid w:val="005A2F21"/>
    <w:rsid w:val="005A309B"/>
    <w:rsid w:val="005A341A"/>
    <w:rsid w:val="005A42B2"/>
    <w:rsid w:val="005A479A"/>
    <w:rsid w:val="005A5171"/>
    <w:rsid w:val="005A56A4"/>
    <w:rsid w:val="005A6156"/>
    <w:rsid w:val="005A68D1"/>
    <w:rsid w:val="005A777E"/>
    <w:rsid w:val="005A780A"/>
    <w:rsid w:val="005A7D1E"/>
    <w:rsid w:val="005B0F7B"/>
    <w:rsid w:val="005B1176"/>
    <w:rsid w:val="005B11A3"/>
    <w:rsid w:val="005B137E"/>
    <w:rsid w:val="005B1930"/>
    <w:rsid w:val="005B19F6"/>
    <w:rsid w:val="005B2150"/>
    <w:rsid w:val="005B3CEB"/>
    <w:rsid w:val="005B3E97"/>
    <w:rsid w:val="005B6052"/>
    <w:rsid w:val="005B624F"/>
    <w:rsid w:val="005B6E2B"/>
    <w:rsid w:val="005B703F"/>
    <w:rsid w:val="005B704F"/>
    <w:rsid w:val="005B7222"/>
    <w:rsid w:val="005B7790"/>
    <w:rsid w:val="005C0290"/>
    <w:rsid w:val="005C033E"/>
    <w:rsid w:val="005C0F1E"/>
    <w:rsid w:val="005C0FB2"/>
    <w:rsid w:val="005C1C56"/>
    <w:rsid w:val="005C2E79"/>
    <w:rsid w:val="005C3103"/>
    <w:rsid w:val="005C4E36"/>
    <w:rsid w:val="005C5123"/>
    <w:rsid w:val="005C5391"/>
    <w:rsid w:val="005C5700"/>
    <w:rsid w:val="005C6033"/>
    <w:rsid w:val="005C6618"/>
    <w:rsid w:val="005C69DA"/>
    <w:rsid w:val="005C738F"/>
    <w:rsid w:val="005C7E93"/>
    <w:rsid w:val="005D012E"/>
    <w:rsid w:val="005D055E"/>
    <w:rsid w:val="005D08B2"/>
    <w:rsid w:val="005D0DFF"/>
    <w:rsid w:val="005D147C"/>
    <w:rsid w:val="005D19CC"/>
    <w:rsid w:val="005D1C4D"/>
    <w:rsid w:val="005D216D"/>
    <w:rsid w:val="005D2208"/>
    <w:rsid w:val="005D264E"/>
    <w:rsid w:val="005D3C32"/>
    <w:rsid w:val="005D3D3B"/>
    <w:rsid w:val="005D40F7"/>
    <w:rsid w:val="005D4AB7"/>
    <w:rsid w:val="005D4D23"/>
    <w:rsid w:val="005D5293"/>
    <w:rsid w:val="005D5809"/>
    <w:rsid w:val="005D5AF3"/>
    <w:rsid w:val="005D6504"/>
    <w:rsid w:val="005D68F9"/>
    <w:rsid w:val="005D6ABD"/>
    <w:rsid w:val="005D6C13"/>
    <w:rsid w:val="005D7A8F"/>
    <w:rsid w:val="005E01F9"/>
    <w:rsid w:val="005E0580"/>
    <w:rsid w:val="005E0613"/>
    <w:rsid w:val="005E12E5"/>
    <w:rsid w:val="005E18EB"/>
    <w:rsid w:val="005E1AF9"/>
    <w:rsid w:val="005E2088"/>
    <w:rsid w:val="005E3117"/>
    <w:rsid w:val="005E41A9"/>
    <w:rsid w:val="005E48DC"/>
    <w:rsid w:val="005E4AA3"/>
    <w:rsid w:val="005E4B97"/>
    <w:rsid w:val="005E550E"/>
    <w:rsid w:val="005E5F69"/>
    <w:rsid w:val="005E644C"/>
    <w:rsid w:val="005E6868"/>
    <w:rsid w:val="005E6871"/>
    <w:rsid w:val="005E6ADF"/>
    <w:rsid w:val="005E6DE8"/>
    <w:rsid w:val="005E6F05"/>
    <w:rsid w:val="005E7DBA"/>
    <w:rsid w:val="005E7E5F"/>
    <w:rsid w:val="005E7E9B"/>
    <w:rsid w:val="005F1DE8"/>
    <w:rsid w:val="005F2FCB"/>
    <w:rsid w:val="005F3062"/>
    <w:rsid w:val="005F416B"/>
    <w:rsid w:val="005F512A"/>
    <w:rsid w:val="005F512E"/>
    <w:rsid w:val="005F5434"/>
    <w:rsid w:val="005F5BB2"/>
    <w:rsid w:val="005F68F2"/>
    <w:rsid w:val="005F6F08"/>
    <w:rsid w:val="005F797A"/>
    <w:rsid w:val="005F7FCE"/>
    <w:rsid w:val="006000F8"/>
    <w:rsid w:val="00601454"/>
    <w:rsid w:val="00601B6E"/>
    <w:rsid w:val="00601D36"/>
    <w:rsid w:val="00601DA4"/>
    <w:rsid w:val="006023BF"/>
    <w:rsid w:val="006027C6"/>
    <w:rsid w:val="006038FE"/>
    <w:rsid w:val="00603F61"/>
    <w:rsid w:val="0060446F"/>
    <w:rsid w:val="00605666"/>
    <w:rsid w:val="006063F6"/>
    <w:rsid w:val="00607B2F"/>
    <w:rsid w:val="00610865"/>
    <w:rsid w:val="00610B94"/>
    <w:rsid w:val="00611277"/>
    <w:rsid w:val="006121C5"/>
    <w:rsid w:val="00612D17"/>
    <w:rsid w:val="00614144"/>
    <w:rsid w:val="006147B6"/>
    <w:rsid w:val="00615394"/>
    <w:rsid w:val="006153B7"/>
    <w:rsid w:val="00615D92"/>
    <w:rsid w:val="0061699F"/>
    <w:rsid w:val="00617015"/>
    <w:rsid w:val="006170E9"/>
    <w:rsid w:val="006173E0"/>
    <w:rsid w:val="00617EB7"/>
    <w:rsid w:val="00620244"/>
    <w:rsid w:val="006221D8"/>
    <w:rsid w:val="006229E1"/>
    <w:rsid w:val="00622AA8"/>
    <w:rsid w:val="006231C9"/>
    <w:rsid w:val="006232E9"/>
    <w:rsid w:val="00623B29"/>
    <w:rsid w:val="00624301"/>
    <w:rsid w:val="0062481D"/>
    <w:rsid w:val="00624B09"/>
    <w:rsid w:val="006263C5"/>
    <w:rsid w:val="006264B1"/>
    <w:rsid w:val="006268CF"/>
    <w:rsid w:val="00626D47"/>
    <w:rsid w:val="006274C9"/>
    <w:rsid w:val="00627BB4"/>
    <w:rsid w:val="00627C00"/>
    <w:rsid w:val="00627DFA"/>
    <w:rsid w:val="00630050"/>
    <w:rsid w:val="00630D2C"/>
    <w:rsid w:val="00630EBE"/>
    <w:rsid w:val="00631708"/>
    <w:rsid w:val="006317A9"/>
    <w:rsid w:val="00632EFD"/>
    <w:rsid w:val="00633777"/>
    <w:rsid w:val="006338FC"/>
    <w:rsid w:val="00634005"/>
    <w:rsid w:val="00634209"/>
    <w:rsid w:val="00634428"/>
    <w:rsid w:val="006346B8"/>
    <w:rsid w:val="0063550E"/>
    <w:rsid w:val="0063620B"/>
    <w:rsid w:val="00636414"/>
    <w:rsid w:val="00637D41"/>
    <w:rsid w:val="00640401"/>
    <w:rsid w:val="006416CA"/>
    <w:rsid w:val="00642304"/>
    <w:rsid w:val="00643DF8"/>
    <w:rsid w:val="006458F5"/>
    <w:rsid w:val="00645A6E"/>
    <w:rsid w:val="00645EFC"/>
    <w:rsid w:val="00645F0A"/>
    <w:rsid w:val="00645FA2"/>
    <w:rsid w:val="00646B81"/>
    <w:rsid w:val="00646CAA"/>
    <w:rsid w:val="00647431"/>
    <w:rsid w:val="00647804"/>
    <w:rsid w:val="00647FB4"/>
    <w:rsid w:val="00650703"/>
    <w:rsid w:val="006513F4"/>
    <w:rsid w:val="0065160B"/>
    <w:rsid w:val="006520DD"/>
    <w:rsid w:val="00652573"/>
    <w:rsid w:val="00652A3B"/>
    <w:rsid w:val="006532CA"/>
    <w:rsid w:val="006537EA"/>
    <w:rsid w:val="0065403E"/>
    <w:rsid w:val="0065412E"/>
    <w:rsid w:val="006541BD"/>
    <w:rsid w:val="00655693"/>
    <w:rsid w:val="00655C32"/>
    <w:rsid w:val="00656772"/>
    <w:rsid w:val="00656DE1"/>
    <w:rsid w:val="006571BF"/>
    <w:rsid w:val="006602C8"/>
    <w:rsid w:val="00660B27"/>
    <w:rsid w:val="006616CB"/>
    <w:rsid w:val="00661A96"/>
    <w:rsid w:val="006620FB"/>
    <w:rsid w:val="00662E55"/>
    <w:rsid w:val="00663136"/>
    <w:rsid w:val="006634AE"/>
    <w:rsid w:val="006635E5"/>
    <w:rsid w:val="006635F4"/>
    <w:rsid w:val="006636E8"/>
    <w:rsid w:val="00664766"/>
    <w:rsid w:val="00665332"/>
    <w:rsid w:val="00665341"/>
    <w:rsid w:val="00665DE4"/>
    <w:rsid w:val="00665F0D"/>
    <w:rsid w:val="006662A5"/>
    <w:rsid w:val="00666393"/>
    <w:rsid w:val="00666599"/>
    <w:rsid w:val="00667D15"/>
    <w:rsid w:val="00670578"/>
    <w:rsid w:val="006707A2"/>
    <w:rsid w:val="00670BCE"/>
    <w:rsid w:val="00671269"/>
    <w:rsid w:val="0067143A"/>
    <w:rsid w:val="0067186D"/>
    <w:rsid w:val="00671B2D"/>
    <w:rsid w:val="00672137"/>
    <w:rsid w:val="0067226D"/>
    <w:rsid w:val="006722CD"/>
    <w:rsid w:val="00672C75"/>
    <w:rsid w:val="00672E20"/>
    <w:rsid w:val="006732CA"/>
    <w:rsid w:val="0067459A"/>
    <w:rsid w:val="00674660"/>
    <w:rsid w:val="00676256"/>
    <w:rsid w:val="00677050"/>
    <w:rsid w:val="00677E35"/>
    <w:rsid w:val="006800A3"/>
    <w:rsid w:val="0068030B"/>
    <w:rsid w:val="00680E9E"/>
    <w:rsid w:val="00680F0C"/>
    <w:rsid w:val="006817F2"/>
    <w:rsid w:val="00681AAD"/>
    <w:rsid w:val="00681E6D"/>
    <w:rsid w:val="006820A2"/>
    <w:rsid w:val="00682356"/>
    <w:rsid w:val="00682616"/>
    <w:rsid w:val="00685C54"/>
    <w:rsid w:val="00686275"/>
    <w:rsid w:val="00686297"/>
    <w:rsid w:val="006868B7"/>
    <w:rsid w:val="00686C9B"/>
    <w:rsid w:val="00686F21"/>
    <w:rsid w:val="00686F68"/>
    <w:rsid w:val="00687087"/>
    <w:rsid w:val="00687FC8"/>
    <w:rsid w:val="00690050"/>
    <w:rsid w:val="00690CFF"/>
    <w:rsid w:val="00690DAD"/>
    <w:rsid w:val="00691CD4"/>
    <w:rsid w:val="006920E9"/>
    <w:rsid w:val="0069229E"/>
    <w:rsid w:val="00693E8E"/>
    <w:rsid w:val="00694FEC"/>
    <w:rsid w:val="006950E7"/>
    <w:rsid w:val="00695679"/>
    <w:rsid w:val="006958CC"/>
    <w:rsid w:val="006958D1"/>
    <w:rsid w:val="00695D17"/>
    <w:rsid w:val="00695E82"/>
    <w:rsid w:val="00696094"/>
    <w:rsid w:val="00696357"/>
    <w:rsid w:val="0069676B"/>
    <w:rsid w:val="006967F0"/>
    <w:rsid w:val="00696898"/>
    <w:rsid w:val="00696D47"/>
    <w:rsid w:val="0069738A"/>
    <w:rsid w:val="00697EEB"/>
    <w:rsid w:val="006A091E"/>
    <w:rsid w:val="006A11B1"/>
    <w:rsid w:val="006A1BCB"/>
    <w:rsid w:val="006A2368"/>
    <w:rsid w:val="006A369B"/>
    <w:rsid w:val="006A3790"/>
    <w:rsid w:val="006A40CA"/>
    <w:rsid w:val="006A40D7"/>
    <w:rsid w:val="006A4A92"/>
    <w:rsid w:val="006A4DB8"/>
    <w:rsid w:val="006A58A4"/>
    <w:rsid w:val="006A60EE"/>
    <w:rsid w:val="006A630B"/>
    <w:rsid w:val="006A6895"/>
    <w:rsid w:val="006A6B18"/>
    <w:rsid w:val="006A7CE2"/>
    <w:rsid w:val="006A7F17"/>
    <w:rsid w:val="006A7F25"/>
    <w:rsid w:val="006B021C"/>
    <w:rsid w:val="006B1718"/>
    <w:rsid w:val="006B241C"/>
    <w:rsid w:val="006B28E4"/>
    <w:rsid w:val="006B2B7D"/>
    <w:rsid w:val="006B4C56"/>
    <w:rsid w:val="006B5A31"/>
    <w:rsid w:val="006B5A39"/>
    <w:rsid w:val="006B66D8"/>
    <w:rsid w:val="006B7844"/>
    <w:rsid w:val="006B79F5"/>
    <w:rsid w:val="006C003F"/>
    <w:rsid w:val="006C01A1"/>
    <w:rsid w:val="006C03BD"/>
    <w:rsid w:val="006C069A"/>
    <w:rsid w:val="006C081E"/>
    <w:rsid w:val="006C125A"/>
    <w:rsid w:val="006C1A9E"/>
    <w:rsid w:val="006C27B2"/>
    <w:rsid w:val="006C2BFB"/>
    <w:rsid w:val="006C365C"/>
    <w:rsid w:val="006C394B"/>
    <w:rsid w:val="006C3C73"/>
    <w:rsid w:val="006C4542"/>
    <w:rsid w:val="006C4ABE"/>
    <w:rsid w:val="006C6A31"/>
    <w:rsid w:val="006C6CD5"/>
    <w:rsid w:val="006C6D8B"/>
    <w:rsid w:val="006D00DA"/>
    <w:rsid w:val="006D08DE"/>
    <w:rsid w:val="006D09DA"/>
    <w:rsid w:val="006D1986"/>
    <w:rsid w:val="006D1C4C"/>
    <w:rsid w:val="006D2A90"/>
    <w:rsid w:val="006D3230"/>
    <w:rsid w:val="006D3767"/>
    <w:rsid w:val="006D3CDF"/>
    <w:rsid w:val="006D3D92"/>
    <w:rsid w:val="006D3FE9"/>
    <w:rsid w:val="006D40D6"/>
    <w:rsid w:val="006D44FF"/>
    <w:rsid w:val="006D4711"/>
    <w:rsid w:val="006D4AE0"/>
    <w:rsid w:val="006D4C7A"/>
    <w:rsid w:val="006D50C1"/>
    <w:rsid w:val="006D58D0"/>
    <w:rsid w:val="006D5C72"/>
    <w:rsid w:val="006D5DEA"/>
    <w:rsid w:val="006D6620"/>
    <w:rsid w:val="006D6950"/>
    <w:rsid w:val="006D7117"/>
    <w:rsid w:val="006D7CBA"/>
    <w:rsid w:val="006E01CE"/>
    <w:rsid w:val="006E03B0"/>
    <w:rsid w:val="006E0FDC"/>
    <w:rsid w:val="006E0FF2"/>
    <w:rsid w:val="006E1289"/>
    <w:rsid w:val="006E146A"/>
    <w:rsid w:val="006E17D2"/>
    <w:rsid w:val="006E2110"/>
    <w:rsid w:val="006E3F1D"/>
    <w:rsid w:val="006E4025"/>
    <w:rsid w:val="006E41B6"/>
    <w:rsid w:val="006E4433"/>
    <w:rsid w:val="006E4507"/>
    <w:rsid w:val="006E539E"/>
    <w:rsid w:val="006E7172"/>
    <w:rsid w:val="006E74F9"/>
    <w:rsid w:val="006E7A36"/>
    <w:rsid w:val="006F017F"/>
    <w:rsid w:val="006F15B0"/>
    <w:rsid w:val="006F1AAB"/>
    <w:rsid w:val="006F2B36"/>
    <w:rsid w:val="006F3018"/>
    <w:rsid w:val="006F45DB"/>
    <w:rsid w:val="006F65BB"/>
    <w:rsid w:val="006F6A7A"/>
    <w:rsid w:val="006F7B96"/>
    <w:rsid w:val="00700522"/>
    <w:rsid w:val="00700827"/>
    <w:rsid w:val="00700937"/>
    <w:rsid w:val="00700DBA"/>
    <w:rsid w:val="00701187"/>
    <w:rsid w:val="00701A12"/>
    <w:rsid w:val="007022DD"/>
    <w:rsid w:val="00703A9F"/>
    <w:rsid w:val="00703BC1"/>
    <w:rsid w:val="00704CEE"/>
    <w:rsid w:val="00705291"/>
    <w:rsid w:val="007054AF"/>
    <w:rsid w:val="0070564B"/>
    <w:rsid w:val="007063A5"/>
    <w:rsid w:val="00706724"/>
    <w:rsid w:val="00706B66"/>
    <w:rsid w:val="00706DFD"/>
    <w:rsid w:val="00707521"/>
    <w:rsid w:val="007077DB"/>
    <w:rsid w:val="007100C3"/>
    <w:rsid w:val="007114DD"/>
    <w:rsid w:val="00711DFE"/>
    <w:rsid w:val="007126E7"/>
    <w:rsid w:val="0071449D"/>
    <w:rsid w:val="00714591"/>
    <w:rsid w:val="00714A16"/>
    <w:rsid w:val="00715043"/>
    <w:rsid w:val="007150C5"/>
    <w:rsid w:val="007154D0"/>
    <w:rsid w:val="00716850"/>
    <w:rsid w:val="00720D87"/>
    <w:rsid w:val="00722761"/>
    <w:rsid w:val="00723002"/>
    <w:rsid w:val="007246F9"/>
    <w:rsid w:val="0072527E"/>
    <w:rsid w:val="00725C62"/>
    <w:rsid w:val="00727409"/>
    <w:rsid w:val="00727801"/>
    <w:rsid w:val="007279A6"/>
    <w:rsid w:val="00727A8A"/>
    <w:rsid w:val="00730A47"/>
    <w:rsid w:val="007312AC"/>
    <w:rsid w:val="00731706"/>
    <w:rsid w:val="00731B76"/>
    <w:rsid w:val="00732075"/>
    <w:rsid w:val="00732121"/>
    <w:rsid w:val="00732183"/>
    <w:rsid w:val="00734CC3"/>
    <w:rsid w:val="0073579A"/>
    <w:rsid w:val="007373FB"/>
    <w:rsid w:val="0073781E"/>
    <w:rsid w:val="007413A5"/>
    <w:rsid w:val="00741A7B"/>
    <w:rsid w:val="00741BCE"/>
    <w:rsid w:val="00741D53"/>
    <w:rsid w:val="00741D69"/>
    <w:rsid w:val="007427B8"/>
    <w:rsid w:val="00742DC1"/>
    <w:rsid w:val="0074366D"/>
    <w:rsid w:val="00743962"/>
    <w:rsid w:val="00743A0C"/>
    <w:rsid w:val="007442ED"/>
    <w:rsid w:val="00745377"/>
    <w:rsid w:val="00745B51"/>
    <w:rsid w:val="00745CC9"/>
    <w:rsid w:val="00745E89"/>
    <w:rsid w:val="00745ED8"/>
    <w:rsid w:val="00746030"/>
    <w:rsid w:val="0074698A"/>
    <w:rsid w:val="0074738C"/>
    <w:rsid w:val="007501C3"/>
    <w:rsid w:val="00750666"/>
    <w:rsid w:val="00750759"/>
    <w:rsid w:val="00750ADD"/>
    <w:rsid w:val="007515EB"/>
    <w:rsid w:val="00751AE6"/>
    <w:rsid w:val="00751D57"/>
    <w:rsid w:val="00752800"/>
    <w:rsid w:val="00752A5E"/>
    <w:rsid w:val="00753023"/>
    <w:rsid w:val="007537FA"/>
    <w:rsid w:val="007538BA"/>
    <w:rsid w:val="00753B3A"/>
    <w:rsid w:val="00754598"/>
    <w:rsid w:val="00754B0D"/>
    <w:rsid w:val="007551F9"/>
    <w:rsid w:val="0075549D"/>
    <w:rsid w:val="00755528"/>
    <w:rsid w:val="00755EC0"/>
    <w:rsid w:val="00756574"/>
    <w:rsid w:val="00756A7E"/>
    <w:rsid w:val="00756BB2"/>
    <w:rsid w:val="0076001C"/>
    <w:rsid w:val="0076124C"/>
    <w:rsid w:val="007615A5"/>
    <w:rsid w:val="00761DF0"/>
    <w:rsid w:val="0076289C"/>
    <w:rsid w:val="007629ED"/>
    <w:rsid w:val="00762FC2"/>
    <w:rsid w:val="00763E85"/>
    <w:rsid w:val="007642B9"/>
    <w:rsid w:val="00764D3E"/>
    <w:rsid w:val="00765DA1"/>
    <w:rsid w:val="007669D7"/>
    <w:rsid w:val="00767434"/>
    <w:rsid w:val="00767713"/>
    <w:rsid w:val="00767813"/>
    <w:rsid w:val="00767C4C"/>
    <w:rsid w:val="007703AD"/>
    <w:rsid w:val="00771118"/>
    <w:rsid w:val="007731C9"/>
    <w:rsid w:val="00773499"/>
    <w:rsid w:val="007735C1"/>
    <w:rsid w:val="007740E7"/>
    <w:rsid w:val="00774E74"/>
    <w:rsid w:val="007758F0"/>
    <w:rsid w:val="00776606"/>
    <w:rsid w:val="00776F9F"/>
    <w:rsid w:val="00777136"/>
    <w:rsid w:val="00777330"/>
    <w:rsid w:val="00777816"/>
    <w:rsid w:val="00777F8F"/>
    <w:rsid w:val="007803BF"/>
    <w:rsid w:val="00780607"/>
    <w:rsid w:val="00781789"/>
    <w:rsid w:val="007819F5"/>
    <w:rsid w:val="00781DDA"/>
    <w:rsid w:val="00783468"/>
    <w:rsid w:val="00784B38"/>
    <w:rsid w:val="00784E2A"/>
    <w:rsid w:val="00785AB4"/>
    <w:rsid w:val="007865BB"/>
    <w:rsid w:val="00786C91"/>
    <w:rsid w:val="00787620"/>
    <w:rsid w:val="0078792B"/>
    <w:rsid w:val="00787C55"/>
    <w:rsid w:val="00791299"/>
    <w:rsid w:val="007925D7"/>
    <w:rsid w:val="00792BC9"/>
    <w:rsid w:val="00793821"/>
    <w:rsid w:val="00794BBF"/>
    <w:rsid w:val="00794D00"/>
    <w:rsid w:val="00796451"/>
    <w:rsid w:val="00797DA1"/>
    <w:rsid w:val="00797DE8"/>
    <w:rsid w:val="007A043B"/>
    <w:rsid w:val="007A04E7"/>
    <w:rsid w:val="007A061A"/>
    <w:rsid w:val="007A1391"/>
    <w:rsid w:val="007A1FE5"/>
    <w:rsid w:val="007A2087"/>
    <w:rsid w:val="007A2FB1"/>
    <w:rsid w:val="007A3B52"/>
    <w:rsid w:val="007A3CE3"/>
    <w:rsid w:val="007A4B24"/>
    <w:rsid w:val="007A5DE2"/>
    <w:rsid w:val="007A5ED1"/>
    <w:rsid w:val="007A60ED"/>
    <w:rsid w:val="007A6977"/>
    <w:rsid w:val="007A7F43"/>
    <w:rsid w:val="007B042E"/>
    <w:rsid w:val="007B0A47"/>
    <w:rsid w:val="007B1718"/>
    <w:rsid w:val="007B18CD"/>
    <w:rsid w:val="007B2A5C"/>
    <w:rsid w:val="007B38C4"/>
    <w:rsid w:val="007B406F"/>
    <w:rsid w:val="007B48F9"/>
    <w:rsid w:val="007B4E6F"/>
    <w:rsid w:val="007B5E74"/>
    <w:rsid w:val="007B6714"/>
    <w:rsid w:val="007B6B50"/>
    <w:rsid w:val="007B6EBD"/>
    <w:rsid w:val="007B780F"/>
    <w:rsid w:val="007B7EA7"/>
    <w:rsid w:val="007C0A78"/>
    <w:rsid w:val="007C0B80"/>
    <w:rsid w:val="007C0BA4"/>
    <w:rsid w:val="007C1977"/>
    <w:rsid w:val="007C29FB"/>
    <w:rsid w:val="007C2FE2"/>
    <w:rsid w:val="007C3455"/>
    <w:rsid w:val="007C3E34"/>
    <w:rsid w:val="007C41BB"/>
    <w:rsid w:val="007C451F"/>
    <w:rsid w:val="007C456F"/>
    <w:rsid w:val="007C4895"/>
    <w:rsid w:val="007C4D8F"/>
    <w:rsid w:val="007C658D"/>
    <w:rsid w:val="007C673E"/>
    <w:rsid w:val="007C6B11"/>
    <w:rsid w:val="007C76F0"/>
    <w:rsid w:val="007D0294"/>
    <w:rsid w:val="007D0700"/>
    <w:rsid w:val="007D0AF5"/>
    <w:rsid w:val="007D126D"/>
    <w:rsid w:val="007D13B7"/>
    <w:rsid w:val="007D1691"/>
    <w:rsid w:val="007D1D5D"/>
    <w:rsid w:val="007D1EFA"/>
    <w:rsid w:val="007D339B"/>
    <w:rsid w:val="007D39C0"/>
    <w:rsid w:val="007D3A74"/>
    <w:rsid w:val="007D4040"/>
    <w:rsid w:val="007D4174"/>
    <w:rsid w:val="007D436C"/>
    <w:rsid w:val="007D4650"/>
    <w:rsid w:val="007D7127"/>
    <w:rsid w:val="007D785C"/>
    <w:rsid w:val="007D7AD6"/>
    <w:rsid w:val="007E00AB"/>
    <w:rsid w:val="007E2489"/>
    <w:rsid w:val="007E2BA3"/>
    <w:rsid w:val="007E2E2C"/>
    <w:rsid w:val="007E2F27"/>
    <w:rsid w:val="007E3A34"/>
    <w:rsid w:val="007E461E"/>
    <w:rsid w:val="007E48F2"/>
    <w:rsid w:val="007E4A1A"/>
    <w:rsid w:val="007E4FA0"/>
    <w:rsid w:val="007E516F"/>
    <w:rsid w:val="007E51B7"/>
    <w:rsid w:val="007E56AE"/>
    <w:rsid w:val="007E5F33"/>
    <w:rsid w:val="007E6507"/>
    <w:rsid w:val="007E7CAA"/>
    <w:rsid w:val="007F0266"/>
    <w:rsid w:val="007F079C"/>
    <w:rsid w:val="007F15AD"/>
    <w:rsid w:val="007F1978"/>
    <w:rsid w:val="007F27B1"/>
    <w:rsid w:val="007F2CE5"/>
    <w:rsid w:val="007F2DE6"/>
    <w:rsid w:val="007F37F4"/>
    <w:rsid w:val="007F3B55"/>
    <w:rsid w:val="007F3D7F"/>
    <w:rsid w:val="007F4BE8"/>
    <w:rsid w:val="007F4E24"/>
    <w:rsid w:val="007F538C"/>
    <w:rsid w:val="007F57B6"/>
    <w:rsid w:val="007F5DBD"/>
    <w:rsid w:val="007F6534"/>
    <w:rsid w:val="007F7090"/>
    <w:rsid w:val="007F7174"/>
    <w:rsid w:val="007F7AC7"/>
    <w:rsid w:val="007F7F89"/>
    <w:rsid w:val="00800316"/>
    <w:rsid w:val="00800ACC"/>
    <w:rsid w:val="008015F3"/>
    <w:rsid w:val="00802561"/>
    <w:rsid w:val="00802FEC"/>
    <w:rsid w:val="0080393F"/>
    <w:rsid w:val="00803E80"/>
    <w:rsid w:val="00803FAD"/>
    <w:rsid w:val="008044C7"/>
    <w:rsid w:val="00804646"/>
    <w:rsid w:val="0080493E"/>
    <w:rsid w:val="00804ADD"/>
    <w:rsid w:val="00804E88"/>
    <w:rsid w:val="00804FF6"/>
    <w:rsid w:val="008053F2"/>
    <w:rsid w:val="0080595F"/>
    <w:rsid w:val="00806362"/>
    <w:rsid w:val="00806442"/>
    <w:rsid w:val="0080709A"/>
    <w:rsid w:val="0080741D"/>
    <w:rsid w:val="008079CA"/>
    <w:rsid w:val="008105F5"/>
    <w:rsid w:val="0081188E"/>
    <w:rsid w:val="00811C71"/>
    <w:rsid w:val="0081209B"/>
    <w:rsid w:val="00812604"/>
    <w:rsid w:val="008137BF"/>
    <w:rsid w:val="0081392C"/>
    <w:rsid w:val="008139CD"/>
    <w:rsid w:val="0081407B"/>
    <w:rsid w:val="00814826"/>
    <w:rsid w:val="00814D75"/>
    <w:rsid w:val="00815EC6"/>
    <w:rsid w:val="00816777"/>
    <w:rsid w:val="0081696E"/>
    <w:rsid w:val="00816D30"/>
    <w:rsid w:val="00816FF4"/>
    <w:rsid w:val="0081766B"/>
    <w:rsid w:val="00817897"/>
    <w:rsid w:val="00817F74"/>
    <w:rsid w:val="008205D2"/>
    <w:rsid w:val="008206E4"/>
    <w:rsid w:val="00820983"/>
    <w:rsid w:val="00820E3E"/>
    <w:rsid w:val="008219CE"/>
    <w:rsid w:val="00821FE2"/>
    <w:rsid w:val="008221C2"/>
    <w:rsid w:val="008221E5"/>
    <w:rsid w:val="00822446"/>
    <w:rsid w:val="0082477F"/>
    <w:rsid w:val="00824DDE"/>
    <w:rsid w:val="00824FEA"/>
    <w:rsid w:val="00825354"/>
    <w:rsid w:val="008257B3"/>
    <w:rsid w:val="00825D2E"/>
    <w:rsid w:val="00825DDD"/>
    <w:rsid w:val="00826C60"/>
    <w:rsid w:val="0082783C"/>
    <w:rsid w:val="008303B1"/>
    <w:rsid w:val="008305DA"/>
    <w:rsid w:val="00831858"/>
    <w:rsid w:val="00832A54"/>
    <w:rsid w:val="00833923"/>
    <w:rsid w:val="00833975"/>
    <w:rsid w:val="00833C20"/>
    <w:rsid w:val="00833C87"/>
    <w:rsid w:val="00834360"/>
    <w:rsid w:val="00834635"/>
    <w:rsid w:val="00834BA1"/>
    <w:rsid w:val="00834F12"/>
    <w:rsid w:val="008357C4"/>
    <w:rsid w:val="0083586F"/>
    <w:rsid w:val="0083774D"/>
    <w:rsid w:val="008379FD"/>
    <w:rsid w:val="00837A27"/>
    <w:rsid w:val="00837F3D"/>
    <w:rsid w:val="00837F6A"/>
    <w:rsid w:val="0084038B"/>
    <w:rsid w:val="00840390"/>
    <w:rsid w:val="00840C48"/>
    <w:rsid w:val="00840C6C"/>
    <w:rsid w:val="00841229"/>
    <w:rsid w:val="00841569"/>
    <w:rsid w:val="00841A69"/>
    <w:rsid w:val="008426D6"/>
    <w:rsid w:val="008431BE"/>
    <w:rsid w:val="00843CD4"/>
    <w:rsid w:val="0084476C"/>
    <w:rsid w:val="008455F2"/>
    <w:rsid w:val="00845B57"/>
    <w:rsid w:val="008460D5"/>
    <w:rsid w:val="00846877"/>
    <w:rsid w:val="008473E3"/>
    <w:rsid w:val="0084765F"/>
    <w:rsid w:val="008514A4"/>
    <w:rsid w:val="008521BF"/>
    <w:rsid w:val="00852D5E"/>
    <w:rsid w:val="00852F66"/>
    <w:rsid w:val="0085335C"/>
    <w:rsid w:val="008545B5"/>
    <w:rsid w:val="008548D6"/>
    <w:rsid w:val="00854D43"/>
    <w:rsid w:val="008558A1"/>
    <w:rsid w:val="00855CBA"/>
    <w:rsid w:val="00855D75"/>
    <w:rsid w:val="00856380"/>
    <w:rsid w:val="0085671A"/>
    <w:rsid w:val="0085698C"/>
    <w:rsid w:val="00857182"/>
    <w:rsid w:val="008575BD"/>
    <w:rsid w:val="0085760F"/>
    <w:rsid w:val="008577AB"/>
    <w:rsid w:val="008610EA"/>
    <w:rsid w:val="008614FA"/>
    <w:rsid w:val="00861556"/>
    <w:rsid w:val="00861B9A"/>
    <w:rsid w:val="00861C6B"/>
    <w:rsid w:val="00861F4D"/>
    <w:rsid w:val="0086242B"/>
    <w:rsid w:val="00862F8C"/>
    <w:rsid w:val="0086394D"/>
    <w:rsid w:val="00863CE7"/>
    <w:rsid w:val="00863E7E"/>
    <w:rsid w:val="0086439D"/>
    <w:rsid w:val="00864D1E"/>
    <w:rsid w:val="0086549C"/>
    <w:rsid w:val="00865C82"/>
    <w:rsid w:val="00865E2E"/>
    <w:rsid w:val="0086619B"/>
    <w:rsid w:val="008663B4"/>
    <w:rsid w:val="0086654B"/>
    <w:rsid w:val="00866BAB"/>
    <w:rsid w:val="00866D2A"/>
    <w:rsid w:val="00866EC4"/>
    <w:rsid w:val="00866ECA"/>
    <w:rsid w:val="00866FC5"/>
    <w:rsid w:val="00870962"/>
    <w:rsid w:val="0087102E"/>
    <w:rsid w:val="00871706"/>
    <w:rsid w:val="0087210A"/>
    <w:rsid w:val="00872381"/>
    <w:rsid w:val="008724D4"/>
    <w:rsid w:val="00872D18"/>
    <w:rsid w:val="00872F08"/>
    <w:rsid w:val="00873087"/>
    <w:rsid w:val="00873231"/>
    <w:rsid w:val="0087323F"/>
    <w:rsid w:val="00873527"/>
    <w:rsid w:val="00873735"/>
    <w:rsid w:val="0087399E"/>
    <w:rsid w:val="0087408C"/>
    <w:rsid w:val="00874921"/>
    <w:rsid w:val="00874B03"/>
    <w:rsid w:val="00874F40"/>
    <w:rsid w:val="008759F9"/>
    <w:rsid w:val="00876530"/>
    <w:rsid w:val="008767C1"/>
    <w:rsid w:val="0087735C"/>
    <w:rsid w:val="00880032"/>
    <w:rsid w:val="0088017A"/>
    <w:rsid w:val="00880C25"/>
    <w:rsid w:val="00880DE8"/>
    <w:rsid w:val="008813D8"/>
    <w:rsid w:val="00881839"/>
    <w:rsid w:val="00881D49"/>
    <w:rsid w:val="008820E5"/>
    <w:rsid w:val="00882909"/>
    <w:rsid w:val="00882BEB"/>
    <w:rsid w:val="00882E51"/>
    <w:rsid w:val="008835D6"/>
    <w:rsid w:val="00883E29"/>
    <w:rsid w:val="00883F7C"/>
    <w:rsid w:val="00884C16"/>
    <w:rsid w:val="008856A1"/>
    <w:rsid w:val="008858F9"/>
    <w:rsid w:val="008864F3"/>
    <w:rsid w:val="00886EFF"/>
    <w:rsid w:val="00886FC0"/>
    <w:rsid w:val="0088734C"/>
    <w:rsid w:val="00887BD0"/>
    <w:rsid w:val="00890637"/>
    <w:rsid w:val="0089137F"/>
    <w:rsid w:val="00891B7D"/>
    <w:rsid w:val="008927D7"/>
    <w:rsid w:val="00892982"/>
    <w:rsid w:val="00893157"/>
    <w:rsid w:val="00893CBD"/>
    <w:rsid w:val="00893D6D"/>
    <w:rsid w:val="008959A2"/>
    <w:rsid w:val="00895A35"/>
    <w:rsid w:val="00895F50"/>
    <w:rsid w:val="008961B6"/>
    <w:rsid w:val="00896A2B"/>
    <w:rsid w:val="00896A44"/>
    <w:rsid w:val="008972F1"/>
    <w:rsid w:val="00897C7D"/>
    <w:rsid w:val="008A08BB"/>
    <w:rsid w:val="008A097B"/>
    <w:rsid w:val="008A0AE0"/>
    <w:rsid w:val="008A0BFB"/>
    <w:rsid w:val="008A119E"/>
    <w:rsid w:val="008A17A8"/>
    <w:rsid w:val="008A17B4"/>
    <w:rsid w:val="008A1CAF"/>
    <w:rsid w:val="008A2438"/>
    <w:rsid w:val="008A2F97"/>
    <w:rsid w:val="008A3912"/>
    <w:rsid w:val="008A47F2"/>
    <w:rsid w:val="008A4C16"/>
    <w:rsid w:val="008A618C"/>
    <w:rsid w:val="008A6BC3"/>
    <w:rsid w:val="008A6EBC"/>
    <w:rsid w:val="008A77C3"/>
    <w:rsid w:val="008B0259"/>
    <w:rsid w:val="008B0BDC"/>
    <w:rsid w:val="008B1056"/>
    <w:rsid w:val="008B208C"/>
    <w:rsid w:val="008B31B4"/>
    <w:rsid w:val="008B3229"/>
    <w:rsid w:val="008B32B5"/>
    <w:rsid w:val="008B3302"/>
    <w:rsid w:val="008B37E6"/>
    <w:rsid w:val="008B3A2E"/>
    <w:rsid w:val="008B62B5"/>
    <w:rsid w:val="008B664B"/>
    <w:rsid w:val="008B69A5"/>
    <w:rsid w:val="008B6CBA"/>
    <w:rsid w:val="008B704C"/>
    <w:rsid w:val="008B7D81"/>
    <w:rsid w:val="008B7E52"/>
    <w:rsid w:val="008C24D8"/>
    <w:rsid w:val="008C24F4"/>
    <w:rsid w:val="008C3D6E"/>
    <w:rsid w:val="008C4249"/>
    <w:rsid w:val="008C44F2"/>
    <w:rsid w:val="008C4C05"/>
    <w:rsid w:val="008C563C"/>
    <w:rsid w:val="008C5AC8"/>
    <w:rsid w:val="008C68A2"/>
    <w:rsid w:val="008C72F4"/>
    <w:rsid w:val="008C731E"/>
    <w:rsid w:val="008D1DE8"/>
    <w:rsid w:val="008D1F39"/>
    <w:rsid w:val="008D24AC"/>
    <w:rsid w:val="008D2679"/>
    <w:rsid w:val="008D344F"/>
    <w:rsid w:val="008D3B05"/>
    <w:rsid w:val="008D40CA"/>
    <w:rsid w:val="008D55DA"/>
    <w:rsid w:val="008D564A"/>
    <w:rsid w:val="008D5655"/>
    <w:rsid w:val="008D6356"/>
    <w:rsid w:val="008D7336"/>
    <w:rsid w:val="008D7729"/>
    <w:rsid w:val="008D7A69"/>
    <w:rsid w:val="008E00CA"/>
    <w:rsid w:val="008E05DC"/>
    <w:rsid w:val="008E17EA"/>
    <w:rsid w:val="008E2910"/>
    <w:rsid w:val="008E3810"/>
    <w:rsid w:val="008E3C5B"/>
    <w:rsid w:val="008E47D3"/>
    <w:rsid w:val="008E545E"/>
    <w:rsid w:val="008E5545"/>
    <w:rsid w:val="008E5CA3"/>
    <w:rsid w:val="008E62D9"/>
    <w:rsid w:val="008E6BDB"/>
    <w:rsid w:val="008E76D3"/>
    <w:rsid w:val="008E7EBA"/>
    <w:rsid w:val="008F00EC"/>
    <w:rsid w:val="008F05C0"/>
    <w:rsid w:val="008F0C38"/>
    <w:rsid w:val="008F1C7F"/>
    <w:rsid w:val="008F2867"/>
    <w:rsid w:val="008F28FA"/>
    <w:rsid w:val="008F312C"/>
    <w:rsid w:val="008F34CD"/>
    <w:rsid w:val="008F4252"/>
    <w:rsid w:val="008F432A"/>
    <w:rsid w:val="008F453B"/>
    <w:rsid w:val="008F4EBA"/>
    <w:rsid w:val="008F5074"/>
    <w:rsid w:val="008F5357"/>
    <w:rsid w:val="008F586E"/>
    <w:rsid w:val="008F58C9"/>
    <w:rsid w:val="008F5916"/>
    <w:rsid w:val="008F5B44"/>
    <w:rsid w:val="008F7A32"/>
    <w:rsid w:val="00900271"/>
    <w:rsid w:val="00900AB8"/>
    <w:rsid w:val="00901E15"/>
    <w:rsid w:val="00901F8F"/>
    <w:rsid w:val="00902327"/>
    <w:rsid w:val="00902DD2"/>
    <w:rsid w:val="00903DC1"/>
    <w:rsid w:val="00903FA7"/>
    <w:rsid w:val="00904A5D"/>
    <w:rsid w:val="00904B07"/>
    <w:rsid w:val="00904CD5"/>
    <w:rsid w:val="00905120"/>
    <w:rsid w:val="00905446"/>
    <w:rsid w:val="00905B76"/>
    <w:rsid w:val="00905BEC"/>
    <w:rsid w:val="00906086"/>
    <w:rsid w:val="00906747"/>
    <w:rsid w:val="0090678F"/>
    <w:rsid w:val="00907300"/>
    <w:rsid w:val="00907777"/>
    <w:rsid w:val="00907954"/>
    <w:rsid w:val="00907C78"/>
    <w:rsid w:val="00907DAF"/>
    <w:rsid w:val="009102E0"/>
    <w:rsid w:val="0091037D"/>
    <w:rsid w:val="00910487"/>
    <w:rsid w:val="009105CE"/>
    <w:rsid w:val="009110A4"/>
    <w:rsid w:val="009111BD"/>
    <w:rsid w:val="009124BE"/>
    <w:rsid w:val="009125A8"/>
    <w:rsid w:val="00912A70"/>
    <w:rsid w:val="00912BC9"/>
    <w:rsid w:val="00912CFF"/>
    <w:rsid w:val="00913C77"/>
    <w:rsid w:val="00913D88"/>
    <w:rsid w:val="00914FD9"/>
    <w:rsid w:val="0091550F"/>
    <w:rsid w:val="009155E7"/>
    <w:rsid w:val="00915DF1"/>
    <w:rsid w:val="009166A4"/>
    <w:rsid w:val="00916BEC"/>
    <w:rsid w:val="00916DA2"/>
    <w:rsid w:val="00921E6C"/>
    <w:rsid w:val="00922255"/>
    <w:rsid w:val="009225C4"/>
    <w:rsid w:val="00923093"/>
    <w:rsid w:val="0092398C"/>
    <w:rsid w:val="00923E46"/>
    <w:rsid w:val="00924F95"/>
    <w:rsid w:val="009254A8"/>
    <w:rsid w:val="00925CE9"/>
    <w:rsid w:val="00926792"/>
    <w:rsid w:val="00926F34"/>
    <w:rsid w:val="009270CA"/>
    <w:rsid w:val="009277CA"/>
    <w:rsid w:val="009278AD"/>
    <w:rsid w:val="009278C7"/>
    <w:rsid w:val="00927B25"/>
    <w:rsid w:val="00930B85"/>
    <w:rsid w:val="00930CAC"/>
    <w:rsid w:val="00930DEB"/>
    <w:rsid w:val="00931054"/>
    <w:rsid w:val="00931319"/>
    <w:rsid w:val="00931981"/>
    <w:rsid w:val="009327B9"/>
    <w:rsid w:val="00932DB9"/>
    <w:rsid w:val="00932F20"/>
    <w:rsid w:val="0093405C"/>
    <w:rsid w:val="009342D2"/>
    <w:rsid w:val="0093468E"/>
    <w:rsid w:val="00934843"/>
    <w:rsid w:val="00934DBA"/>
    <w:rsid w:val="0093529A"/>
    <w:rsid w:val="009354B2"/>
    <w:rsid w:val="00935CF7"/>
    <w:rsid w:val="0093671B"/>
    <w:rsid w:val="00936B67"/>
    <w:rsid w:val="00940209"/>
    <w:rsid w:val="0094129A"/>
    <w:rsid w:val="00941FF2"/>
    <w:rsid w:val="0094295E"/>
    <w:rsid w:val="00943A08"/>
    <w:rsid w:val="00943A21"/>
    <w:rsid w:val="0094406E"/>
    <w:rsid w:val="0094414C"/>
    <w:rsid w:val="009449E9"/>
    <w:rsid w:val="00945B49"/>
    <w:rsid w:val="0094628B"/>
    <w:rsid w:val="009469A8"/>
    <w:rsid w:val="00946E59"/>
    <w:rsid w:val="00947DA2"/>
    <w:rsid w:val="009507A8"/>
    <w:rsid w:val="00950C24"/>
    <w:rsid w:val="009510AC"/>
    <w:rsid w:val="009512BF"/>
    <w:rsid w:val="00952480"/>
    <w:rsid w:val="0095299D"/>
    <w:rsid w:val="009533A6"/>
    <w:rsid w:val="00953E91"/>
    <w:rsid w:val="00954FEC"/>
    <w:rsid w:val="00955074"/>
    <w:rsid w:val="009556DE"/>
    <w:rsid w:val="00956AAA"/>
    <w:rsid w:val="00957399"/>
    <w:rsid w:val="009579F7"/>
    <w:rsid w:val="00957D3D"/>
    <w:rsid w:val="00960467"/>
    <w:rsid w:val="00960A57"/>
    <w:rsid w:val="00960E99"/>
    <w:rsid w:val="0096143F"/>
    <w:rsid w:val="00961A49"/>
    <w:rsid w:val="00961B8A"/>
    <w:rsid w:val="0096214F"/>
    <w:rsid w:val="00962DE4"/>
    <w:rsid w:val="00963960"/>
    <w:rsid w:val="00963AB5"/>
    <w:rsid w:val="00963F09"/>
    <w:rsid w:val="00965316"/>
    <w:rsid w:val="00965483"/>
    <w:rsid w:val="0096655F"/>
    <w:rsid w:val="00966D29"/>
    <w:rsid w:val="009679DC"/>
    <w:rsid w:val="00967AAA"/>
    <w:rsid w:val="00970C10"/>
    <w:rsid w:val="00971541"/>
    <w:rsid w:val="00971CE8"/>
    <w:rsid w:val="00972542"/>
    <w:rsid w:val="009728C6"/>
    <w:rsid w:val="00972B08"/>
    <w:rsid w:val="00974609"/>
    <w:rsid w:val="00974A1E"/>
    <w:rsid w:val="00974A69"/>
    <w:rsid w:val="009751CD"/>
    <w:rsid w:val="0097645B"/>
    <w:rsid w:val="009764B0"/>
    <w:rsid w:val="00977521"/>
    <w:rsid w:val="00980D3E"/>
    <w:rsid w:val="00981908"/>
    <w:rsid w:val="00983165"/>
    <w:rsid w:val="009833D6"/>
    <w:rsid w:val="00983FA0"/>
    <w:rsid w:val="00984502"/>
    <w:rsid w:val="0098547F"/>
    <w:rsid w:val="009862D9"/>
    <w:rsid w:val="0098663A"/>
    <w:rsid w:val="00987878"/>
    <w:rsid w:val="00987A27"/>
    <w:rsid w:val="009901D3"/>
    <w:rsid w:val="00990E25"/>
    <w:rsid w:val="0099125B"/>
    <w:rsid w:val="00992BF4"/>
    <w:rsid w:val="00992DC3"/>
    <w:rsid w:val="00994B2B"/>
    <w:rsid w:val="00994CF1"/>
    <w:rsid w:val="009955E5"/>
    <w:rsid w:val="009957D5"/>
    <w:rsid w:val="0099585A"/>
    <w:rsid w:val="009966B3"/>
    <w:rsid w:val="0099683B"/>
    <w:rsid w:val="009969A3"/>
    <w:rsid w:val="00996BAA"/>
    <w:rsid w:val="009973BD"/>
    <w:rsid w:val="009A058A"/>
    <w:rsid w:val="009A17DD"/>
    <w:rsid w:val="009A2014"/>
    <w:rsid w:val="009A217B"/>
    <w:rsid w:val="009A23CD"/>
    <w:rsid w:val="009A2954"/>
    <w:rsid w:val="009A2E0F"/>
    <w:rsid w:val="009A38D4"/>
    <w:rsid w:val="009A397C"/>
    <w:rsid w:val="009A3AC2"/>
    <w:rsid w:val="009A50BA"/>
    <w:rsid w:val="009A569B"/>
    <w:rsid w:val="009A5D62"/>
    <w:rsid w:val="009A6473"/>
    <w:rsid w:val="009A6542"/>
    <w:rsid w:val="009A684D"/>
    <w:rsid w:val="009A71C7"/>
    <w:rsid w:val="009A73F6"/>
    <w:rsid w:val="009A7B63"/>
    <w:rsid w:val="009B0BAA"/>
    <w:rsid w:val="009B1F9C"/>
    <w:rsid w:val="009B1FD3"/>
    <w:rsid w:val="009B20E7"/>
    <w:rsid w:val="009B21A3"/>
    <w:rsid w:val="009B27F7"/>
    <w:rsid w:val="009B306C"/>
    <w:rsid w:val="009B31AB"/>
    <w:rsid w:val="009B348F"/>
    <w:rsid w:val="009B3998"/>
    <w:rsid w:val="009B44C8"/>
    <w:rsid w:val="009B44D1"/>
    <w:rsid w:val="009B4531"/>
    <w:rsid w:val="009B4633"/>
    <w:rsid w:val="009B4C54"/>
    <w:rsid w:val="009B4F33"/>
    <w:rsid w:val="009B4F50"/>
    <w:rsid w:val="009B5283"/>
    <w:rsid w:val="009B611B"/>
    <w:rsid w:val="009B611F"/>
    <w:rsid w:val="009B6122"/>
    <w:rsid w:val="009B61B2"/>
    <w:rsid w:val="009B6A8E"/>
    <w:rsid w:val="009B7630"/>
    <w:rsid w:val="009B7B55"/>
    <w:rsid w:val="009C0DA4"/>
    <w:rsid w:val="009C1175"/>
    <w:rsid w:val="009C119C"/>
    <w:rsid w:val="009C1269"/>
    <w:rsid w:val="009C1722"/>
    <w:rsid w:val="009C192A"/>
    <w:rsid w:val="009C1B30"/>
    <w:rsid w:val="009C1E88"/>
    <w:rsid w:val="009C3986"/>
    <w:rsid w:val="009C473C"/>
    <w:rsid w:val="009C5472"/>
    <w:rsid w:val="009C5E39"/>
    <w:rsid w:val="009C5FC4"/>
    <w:rsid w:val="009C6425"/>
    <w:rsid w:val="009C72B8"/>
    <w:rsid w:val="009C73D2"/>
    <w:rsid w:val="009C7782"/>
    <w:rsid w:val="009D06FF"/>
    <w:rsid w:val="009D0E25"/>
    <w:rsid w:val="009D0E6F"/>
    <w:rsid w:val="009D0F2F"/>
    <w:rsid w:val="009D2B9E"/>
    <w:rsid w:val="009D31E8"/>
    <w:rsid w:val="009D4A03"/>
    <w:rsid w:val="009D4CAC"/>
    <w:rsid w:val="009D5910"/>
    <w:rsid w:val="009D5B00"/>
    <w:rsid w:val="009D5F40"/>
    <w:rsid w:val="009D646A"/>
    <w:rsid w:val="009D6CB8"/>
    <w:rsid w:val="009D7B27"/>
    <w:rsid w:val="009D7E26"/>
    <w:rsid w:val="009E0262"/>
    <w:rsid w:val="009E0946"/>
    <w:rsid w:val="009E1191"/>
    <w:rsid w:val="009E1B9A"/>
    <w:rsid w:val="009E2416"/>
    <w:rsid w:val="009E27D7"/>
    <w:rsid w:val="009E2A17"/>
    <w:rsid w:val="009E42F8"/>
    <w:rsid w:val="009E43A7"/>
    <w:rsid w:val="009E607D"/>
    <w:rsid w:val="009E65C0"/>
    <w:rsid w:val="009E69A6"/>
    <w:rsid w:val="009E70F9"/>
    <w:rsid w:val="009E739F"/>
    <w:rsid w:val="009E73BF"/>
    <w:rsid w:val="009F0F7E"/>
    <w:rsid w:val="009F15C1"/>
    <w:rsid w:val="009F17CB"/>
    <w:rsid w:val="009F3619"/>
    <w:rsid w:val="009F4178"/>
    <w:rsid w:val="009F5CE1"/>
    <w:rsid w:val="009F5D17"/>
    <w:rsid w:val="009F635D"/>
    <w:rsid w:val="009F672D"/>
    <w:rsid w:val="009F7316"/>
    <w:rsid w:val="009F7507"/>
    <w:rsid w:val="009F77BB"/>
    <w:rsid w:val="009F7A7E"/>
    <w:rsid w:val="009F7B36"/>
    <w:rsid w:val="00A006C0"/>
    <w:rsid w:val="00A009F1"/>
    <w:rsid w:val="00A02886"/>
    <w:rsid w:val="00A03527"/>
    <w:rsid w:val="00A04919"/>
    <w:rsid w:val="00A0540E"/>
    <w:rsid w:val="00A05EC2"/>
    <w:rsid w:val="00A0762D"/>
    <w:rsid w:val="00A1024A"/>
    <w:rsid w:val="00A11186"/>
    <w:rsid w:val="00A111C5"/>
    <w:rsid w:val="00A11A04"/>
    <w:rsid w:val="00A12BBA"/>
    <w:rsid w:val="00A13F30"/>
    <w:rsid w:val="00A14B48"/>
    <w:rsid w:val="00A156F2"/>
    <w:rsid w:val="00A16637"/>
    <w:rsid w:val="00A16EC5"/>
    <w:rsid w:val="00A204D2"/>
    <w:rsid w:val="00A204EE"/>
    <w:rsid w:val="00A215F1"/>
    <w:rsid w:val="00A21AFF"/>
    <w:rsid w:val="00A22AC5"/>
    <w:rsid w:val="00A236B5"/>
    <w:rsid w:val="00A24525"/>
    <w:rsid w:val="00A24945"/>
    <w:rsid w:val="00A24B49"/>
    <w:rsid w:val="00A26358"/>
    <w:rsid w:val="00A268A6"/>
    <w:rsid w:val="00A26E9C"/>
    <w:rsid w:val="00A30311"/>
    <w:rsid w:val="00A30594"/>
    <w:rsid w:val="00A30BCB"/>
    <w:rsid w:val="00A31D9F"/>
    <w:rsid w:val="00A32B1B"/>
    <w:rsid w:val="00A32F0B"/>
    <w:rsid w:val="00A3308F"/>
    <w:rsid w:val="00A34229"/>
    <w:rsid w:val="00A34C94"/>
    <w:rsid w:val="00A34D28"/>
    <w:rsid w:val="00A353F9"/>
    <w:rsid w:val="00A354A2"/>
    <w:rsid w:val="00A35E8E"/>
    <w:rsid w:val="00A368F0"/>
    <w:rsid w:val="00A374CC"/>
    <w:rsid w:val="00A379D9"/>
    <w:rsid w:val="00A37F8C"/>
    <w:rsid w:val="00A41388"/>
    <w:rsid w:val="00A41571"/>
    <w:rsid w:val="00A41B5A"/>
    <w:rsid w:val="00A42125"/>
    <w:rsid w:val="00A42B9B"/>
    <w:rsid w:val="00A42C08"/>
    <w:rsid w:val="00A439E7"/>
    <w:rsid w:val="00A443D4"/>
    <w:rsid w:val="00A44B0F"/>
    <w:rsid w:val="00A44C0B"/>
    <w:rsid w:val="00A45019"/>
    <w:rsid w:val="00A45ECA"/>
    <w:rsid w:val="00A45ECF"/>
    <w:rsid w:val="00A4632C"/>
    <w:rsid w:val="00A464E5"/>
    <w:rsid w:val="00A46DF6"/>
    <w:rsid w:val="00A473CC"/>
    <w:rsid w:val="00A4766A"/>
    <w:rsid w:val="00A47CD2"/>
    <w:rsid w:val="00A47E93"/>
    <w:rsid w:val="00A5018C"/>
    <w:rsid w:val="00A51983"/>
    <w:rsid w:val="00A52436"/>
    <w:rsid w:val="00A524A8"/>
    <w:rsid w:val="00A52724"/>
    <w:rsid w:val="00A531C5"/>
    <w:rsid w:val="00A54FE1"/>
    <w:rsid w:val="00A5505D"/>
    <w:rsid w:val="00A55318"/>
    <w:rsid w:val="00A5554B"/>
    <w:rsid w:val="00A555DB"/>
    <w:rsid w:val="00A5590C"/>
    <w:rsid w:val="00A55A6C"/>
    <w:rsid w:val="00A55D26"/>
    <w:rsid w:val="00A56701"/>
    <w:rsid w:val="00A56F2F"/>
    <w:rsid w:val="00A57449"/>
    <w:rsid w:val="00A576AA"/>
    <w:rsid w:val="00A57A0F"/>
    <w:rsid w:val="00A57F5C"/>
    <w:rsid w:val="00A60101"/>
    <w:rsid w:val="00A607F5"/>
    <w:rsid w:val="00A60CEA"/>
    <w:rsid w:val="00A61634"/>
    <w:rsid w:val="00A61ADD"/>
    <w:rsid w:val="00A62C85"/>
    <w:rsid w:val="00A6371A"/>
    <w:rsid w:val="00A63FEA"/>
    <w:rsid w:val="00A6466A"/>
    <w:rsid w:val="00A647B2"/>
    <w:rsid w:val="00A647FC"/>
    <w:rsid w:val="00A64D4C"/>
    <w:rsid w:val="00A64E54"/>
    <w:rsid w:val="00A663AF"/>
    <w:rsid w:val="00A66B8A"/>
    <w:rsid w:val="00A66C9B"/>
    <w:rsid w:val="00A67064"/>
    <w:rsid w:val="00A6726B"/>
    <w:rsid w:val="00A67E36"/>
    <w:rsid w:val="00A700AE"/>
    <w:rsid w:val="00A70793"/>
    <w:rsid w:val="00A70C0D"/>
    <w:rsid w:val="00A70C60"/>
    <w:rsid w:val="00A70CF5"/>
    <w:rsid w:val="00A7112A"/>
    <w:rsid w:val="00A712FF"/>
    <w:rsid w:val="00A724AF"/>
    <w:rsid w:val="00A7261F"/>
    <w:rsid w:val="00A72AB3"/>
    <w:rsid w:val="00A72DB5"/>
    <w:rsid w:val="00A730CF"/>
    <w:rsid w:val="00A73308"/>
    <w:rsid w:val="00A73771"/>
    <w:rsid w:val="00A73BF8"/>
    <w:rsid w:val="00A73E1F"/>
    <w:rsid w:val="00A74449"/>
    <w:rsid w:val="00A746CE"/>
    <w:rsid w:val="00A74C7D"/>
    <w:rsid w:val="00A75A21"/>
    <w:rsid w:val="00A75E6A"/>
    <w:rsid w:val="00A765D9"/>
    <w:rsid w:val="00A76A70"/>
    <w:rsid w:val="00A774D1"/>
    <w:rsid w:val="00A80B48"/>
    <w:rsid w:val="00A810A2"/>
    <w:rsid w:val="00A811AF"/>
    <w:rsid w:val="00A81424"/>
    <w:rsid w:val="00A817E6"/>
    <w:rsid w:val="00A81CD9"/>
    <w:rsid w:val="00A81D85"/>
    <w:rsid w:val="00A824F8"/>
    <w:rsid w:val="00A82AC6"/>
    <w:rsid w:val="00A83482"/>
    <w:rsid w:val="00A841EB"/>
    <w:rsid w:val="00A84AE6"/>
    <w:rsid w:val="00A84C66"/>
    <w:rsid w:val="00A84CA7"/>
    <w:rsid w:val="00A85DE9"/>
    <w:rsid w:val="00A86B71"/>
    <w:rsid w:val="00A87879"/>
    <w:rsid w:val="00A8797E"/>
    <w:rsid w:val="00A90053"/>
    <w:rsid w:val="00A90999"/>
    <w:rsid w:val="00A91446"/>
    <w:rsid w:val="00A919F6"/>
    <w:rsid w:val="00A91AB1"/>
    <w:rsid w:val="00A91BC4"/>
    <w:rsid w:val="00A91BCE"/>
    <w:rsid w:val="00A9220B"/>
    <w:rsid w:val="00A92B62"/>
    <w:rsid w:val="00A9336E"/>
    <w:rsid w:val="00A9351B"/>
    <w:rsid w:val="00A93A52"/>
    <w:rsid w:val="00A93DCA"/>
    <w:rsid w:val="00A96161"/>
    <w:rsid w:val="00A963D8"/>
    <w:rsid w:val="00A972A5"/>
    <w:rsid w:val="00A9747A"/>
    <w:rsid w:val="00A9773D"/>
    <w:rsid w:val="00A977C9"/>
    <w:rsid w:val="00A977D4"/>
    <w:rsid w:val="00A979CC"/>
    <w:rsid w:val="00A97B46"/>
    <w:rsid w:val="00AA0074"/>
    <w:rsid w:val="00AA046C"/>
    <w:rsid w:val="00AA0747"/>
    <w:rsid w:val="00AA1647"/>
    <w:rsid w:val="00AA2218"/>
    <w:rsid w:val="00AA2D1F"/>
    <w:rsid w:val="00AA2F9D"/>
    <w:rsid w:val="00AA33F4"/>
    <w:rsid w:val="00AA4703"/>
    <w:rsid w:val="00AA4E84"/>
    <w:rsid w:val="00AA52E1"/>
    <w:rsid w:val="00AA56EA"/>
    <w:rsid w:val="00AA5B7D"/>
    <w:rsid w:val="00AA5EBD"/>
    <w:rsid w:val="00AA65A0"/>
    <w:rsid w:val="00AA6FC9"/>
    <w:rsid w:val="00AA7C67"/>
    <w:rsid w:val="00AA7E8D"/>
    <w:rsid w:val="00AA7EFE"/>
    <w:rsid w:val="00AB0006"/>
    <w:rsid w:val="00AB0638"/>
    <w:rsid w:val="00AB0C59"/>
    <w:rsid w:val="00AB0F7D"/>
    <w:rsid w:val="00AB0FDB"/>
    <w:rsid w:val="00AB1224"/>
    <w:rsid w:val="00AB18EB"/>
    <w:rsid w:val="00AB22F2"/>
    <w:rsid w:val="00AB232E"/>
    <w:rsid w:val="00AB271E"/>
    <w:rsid w:val="00AB385C"/>
    <w:rsid w:val="00AB4115"/>
    <w:rsid w:val="00AB44BE"/>
    <w:rsid w:val="00AB4B15"/>
    <w:rsid w:val="00AB52EE"/>
    <w:rsid w:val="00AB55F5"/>
    <w:rsid w:val="00AB5E39"/>
    <w:rsid w:val="00AB6BA6"/>
    <w:rsid w:val="00AB747B"/>
    <w:rsid w:val="00AB7F5E"/>
    <w:rsid w:val="00AC00B7"/>
    <w:rsid w:val="00AC0425"/>
    <w:rsid w:val="00AC042C"/>
    <w:rsid w:val="00AC0C8A"/>
    <w:rsid w:val="00AC0CE0"/>
    <w:rsid w:val="00AC15FE"/>
    <w:rsid w:val="00AC171E"/>
    <w:rsid w:val="00AC1F22"/>
    <w:rsid w:val="00AC26ED"/>
    <w:rsid w:val="00AC2A71"/>
    <w:rsid w:val="00AC3E0B"/>
    <w:rsid w:val="00AC4204"/>
    <w:rsid w:val="00AC42EE"/>
    <w:rsid w:val="00AC5041"/>
    <w:rsid w:val="00AC56C1"/>
    <w:rsid w:val="00AC5A0D"/>
    <w:rsid w:val="00AC5AB0"/>
    <w:rsid w:val="00AC7434"/>
    <w:rsid w:val="00AD0031"/>
    <w:rsid w:val="00AD038A"/>
    <w:rsid w:val="00AD0D39"/>
    <w:rsid w:val="00AD1066"/>
    <w:rsid w:val="00AD1AD4"/>
    <w:rsid w:val="00AD1BA9"/>
    <w:rsid w:val="00AD235C"/>
    <w:rsid w:val="00AD2BA2"/>
    <w:rsid w:val="00AD2D2C"/>
    <w:rsid w:val="00AD2E03"/>
    <w:rsid w:val="00AD3ACE"/>
    <w:rsid w:val="00AD3AE4"/>
    <w:rsid w:val="00AD4DD3"/>
    <w:rsid w:val="00AD5396"/>
    <w:rsid w:val="00AD564C"/>
    <w:rsid w:val="00AD5D6F"/>
    <w:rsid w:val="00AD6414"/>
    <w:rsid w:val="00AD68F2"/>
    <w:rsid w:val="00AD6F8B"/>
    <w:rsid w:val="00AD7339"/>
    <w:rsid w:val="00AD783C"/>
    <w:rsid w:val="00AD7980"/>
    <w:rsid w:val="00AE00DA"/>
    <w:rsid w:val="00AE09C2"/>
    <w:rsid w:val="00AE4764"/>
    <w:rsid w:val="00AE4CEF"/>
    <w:rsid w:val="00AE7056"/>
    <w:rsid w:val="00AE713B"/>
    <w:rsid w:val="00AE71B0"/>
    <w:rsid w:val="00AE7732"/>
    <w:rsid w:val="00AF076E"/>
    <w:rsid w:val="00AF15C0"/>
    <w:rsid w:val="00AF1E97"/>
    <w:rsid w:val="00AF2642"/>
    <w:rsid w:val="00AF27BB"/>
    <w:rsid w:val="00AF2CE3"/>
    <w:rsid w:val="00AF33C7"/>
    <w:rsid w:val="00AF3ABC"/>
    <w:rsid w:val="00AF3CB2"/>
    <w:rsid w:val="00AF4259"/>
    <w:rsid w:val="00AF42D1"/>
    <w:rsid w:val="00AF4683"/>
    <w:rsid w:val="00AF6011"/>
    <w:rsid w:val="00AF64A7"/>
    <w:rsid w:val="00AF6753"/>
    <w:rsid w:val="00AF6D05"/>
    <w:rsid w:val="00AF7404"/>
    <w:rsid w:val="00AF7B74"/>
    <w:rsid w:val="00B00022"/>
    <w:rsid w:val="00B012A7"/>
    <w:rsid w:val="00B014D7"/>
    <w:rsid w:val="00B01B5C"/>
    <w:rsid w:val="00B01D64"/>
    <w:rsid w:val="00B025CE"/>
    <w:rsid w:val="00B0261F"/>
    <w:rsid w:val="00B031EA"/>
    <w:rsid w:val="00B036A4"/>
    <w:rsid w:val="00B0464F"/>
    <w:rsid w:val="00B04AA5"/>
    <w:rsid w:val="00B0668B"/>
    <w:rsid w:val="00B10089"/>
    <w:rsid w:val="00B11326"/>
    <w:rsid w:val="00B11F66"/>
    <w:rsid w:val="00B12269"/>
    <w:rsid w:val="00B12F97"/>
    <w:rsid w:val="00B12FEC"/>
    <w:rsid w:val="00B13706"/>
    <w:rsid w:val="00B14519"/>
    <w:rsid w:val="00B14959"/>
    <w:rsid w:val="00B157E7"/>
    <w:rsid w:val="00B16110"/>
    <w:rsid w:val="00B16388"/>
    <w:rsid w:val="00B170BD"/>
    <w:rsid w:val="00B17433"/>
    <w:rsid w:val="00B2027A"/>
    <w:rsid w:val="00B21585"/>
    <w:rsid w:val="00B21C6A"/>
    <w:rsid w:val="00B22BD5"/>
    <w:rsid w:val="00B22E1C"/>
    <w:rsid w:val="00B23220"/>
    <w:rsid w:val="00B23B5D"/>
    <w:rsid w:val="00B23C55"/>
    <w:rsid w:val="00B23CBD"/>
    <w:rsid w:val="00B23DF7"/>
    <w:rsid w:val="00B24E21"/>
    <w:rsid w:val="00B25508"/>
    <w:rsid w:val="00B2572D"/>
    <w:rsid w:val="00B2593E"/>
    <w:rsid w:val="00B25972"/>
    <w:rsid w:val="00B25A5B"/>
    <w:rsid w:val="00B269AD"/>
    <w:rsid w:val="00B26A6F"/>
    <w:rsid w:val="00B27907"/>
    <w:rsid w:val="00B27910"/>
    <w:rsid w:val="00B30310"/>
    <w:rsid w:val="00B308D1"/>
    <w:rsid w:val="00B30E2D"/>
    <w:rsid w:val="00B30FC4"/>
    <w:rsid w:val="00B3103F"/>
    <w:rsid w:val="00B3110E"/>
    <w:rsid w:val="00B32168"/>
    <w:rsid w:val="00B32443"/>
    <w:rsid w:val="00B32EA0"/>
    <w:rsid w:val="00B33F8D"/>
    <w:rsid w:val="00B34A72"/>
    <w:rsid w:val="00B34AA0"/>
    <w:rsid w:val="00B34FA1"/>
    <w:rsid w:val="00B3584B"/>
    <w:rsid w:val="00B36107"/>
    <w:rsid w:val="00B3631D"/>
    <w:rsid w:val="00B37A00"/>
    <w:rsid w:val="00B40486"/>
    <w:rsid w:val="00B408C0"/>
    <w:rsid w:val="00B40A83"/>
    <w:rsid w:val="00B41275"/>
    <w:rsid w:val="00B41E92"/>
    <w:rsid w:val="00B42AC2"/>
    <w:rsid w:val="00B4379B"/>
    <w:rsid w:val="00B43A8C"/>
    <w:rsid w:val="00B44925"/>
    <w:rsid w:val="00B44BE4"/>
    <w:rsid w:val="00B45386"/>
    <w:rsid w:val="00B4578B"/>
    <w:rsid w:val="00B4594C"/>
    <w:rsid w:val="00B45B9E"/>
    <w:rsid w:val="00B4637B"/>
    <w:rsid w:val="00B464A9"/>
    <w:rsid w:val="00B46735"/>
    <w:rsid w:val="00B46833"/>
    <w:rsid w:val="00B4706D"/>
    <w:rsid w:val="00B470F5"/>
    <w:rsid w:val="00B4757C"/>
    <w:rsid w:val="00B511CE"/>
    <w:rsid w:val="00B51A8A"/>
    <w:rsid w:val="00B51CC3"/>
    <w:rsid w:val="00B529A9"/>
    <w:rsid w:val="00B529EC"/>
    <w:rsid w:val="00B53A15"/>
    <w:rsid w:val="00B55D47"/>
    <w:rsid w:val="00B55F52"/>
    <w:rsid w:val="00B5603E"/>
    <w:rsid w:val="00B5636C"/>
    <w:rsid w:val="00B56DE6"/>
    <w:rsid w:val="00B6016C"/>
    <w:rsid w:val="00B60A07"/>
    <w:rsid w:val="00B61685"/>
    <w:rsid w:val="00B61C5E"/>
    <w:rsid w:val="00B62269"/>
    <w:rsid w:val="00B62EEF"/>
    <w:rsid w:val="00B63C11"/>
    <w:rsid w:val="00B64AE6"/>
    <w:rsid w:val="00B64DE0"/>
    <w:rsid w:val="00B64FFA"/>
    <w:rsid w:val="00B66838"/>
    <w:rsid w:val="00B67697"/>
    <w:rsid w:val="00B67E38"/>
    <w:rsid w:val="00B7037E"/>
    <w:rsid w:val="00B707DE"/>
    <w:rsid w:val="00B712BB"/>
    <w:rsid w:val="00B71967"/>
    <w:rsid w:val="00B71CF5"/>
    <w:rsid w:val="00B7235D"/>
    <w:rsid w:val="00B725B6"/>
    <w:rsid w:val="00B72A6C"/>
    <w:rsid w:val="00B72CE4"/>
    <w:rsid w:val="00B72EC2"/>
    <w:rsid w:val="00B73D04"/>
    <w:rsid w:val="00B74115"/>
    <w:rsid w:val="00B75958"/>
    <w:rsid w:val="00B75B1A"/>
    <w:rsid w:val="00B76BBC"/>
    <w:rsid w:val="00B76C2D"/>
    <w:rsid w:val="00B77752"/>
    <w:rsid w:val="00B7776A"/>
    <w:rsid w:val="00B77D4F"/>
    <w:rsid w:val="00B80450"/>
    <w:rsid w:val="00B80730"/>
    <w:rsid w:val="00B80C01"/>
    <w:rsid w:val="00B80C88"/>
    <w:rsid w:val="00B8103A"/>
    <w:rsid w:val="00B82105"/>
    <w:rsid w:val="00B8214E"/>
    <w:rsid w:val="00B82F08"/>
    <w:rsid w:val="00B83ED3"/>
    <w:rsid w:val="00B84A7D"/>
    <w:rsid w:val="00B852A2"/>
    <w:rsid w:val="00B855B1"/>
    <w:rsid w:val="00B86811"/>
    <w:rsid w:val="00B86B7F"/>
    <w:rsid w:val="00B86CE9"/>
    <w:rsid w:val="00B87704"/>
    <w:rsid w:val="00B877F8"/>
    <w:rsid w:val="00B87991"/>
    <w:rsid w:val="00B9027F"/>
    <w:rsid w:val="00B9094C"/>
    <w:rsid w:val="00B90BF7"/>
    <w:rsid w:val="00B90FEE"/>
    <w:rsid w:val="00B91108"/>
    <w:rsid w:val="00B91156"/>
    <w:rsid w:val="00B91638"/>
    <w:rsid w:val="00B91AAF"/>
    <w:rsid w:val="00B92BFD"/>
    <w:rsid w:val="00B94736"/>
    <w:rsid w:val="00B94972"/>
    <w:rsid w:val="00B94A94"/>
    <w:rsid w:val="00B965F3"/>
    <w:rsid w:val="00B97E9B"/>
    <w:rsid w:val="00BA01C7"/>
    <w:rsid w:val="00BA0623"/>
    <w:rsid w:val="00BA1776"/>
    <w:rsid w:val="00BA1D89"/>
    <w:rsid w:val="00BA2A8D"/>
    <w:rsid w:val="00BA44FD"/>
    <w:rsid w:val="00BA4838"/>
    <w:rsid w:val="00BA4C93"/>
    <w:rsid w:val="00BA4F50"/>
    <w:rsid w:val="00BA5126"/>
    <w:rsid w:val="00BA570B"/>
    <w:rsid w:val="00BA5EE2"/>
    <w:rsid w:val="00BA6306"/>
    <w:rsid w:val="00BA6506"/>
    <w:rsid w:val="00BA671B"/>
    <w:rsid w:val="00BA732F"/>
    <w:rsid w:val="00BA790D"/>
    <w:rsid w:val="00BB023D"/>
    <w:rsid w:val="00BB044A"/>
    <w:rsid w:val="00BB0F61"/>
    <w:rsid w:val="00BB2247"/>
    <w:rsid w:val="00BB2901"/>
    <w:rsid w:val="00BB2A12"/>
    <w:rsid w:val="00BB2B9F"/>
    <w:rsid w:val="00BB2CCD"/>
    <w:rsid w:val="00BB387C"/>
    <w:rsid w:val="00BB53A6"/>
    <w:rsid w:val="00BB5A61"/>
    <w:rsid w:val="00BB6491"/>
    <w:rsid w:val="00BB6EF1"/>
    <w:rsid w:val="00BB7111"/>
    <w:rsid w:val="00BB7373"/>
    <w:rsid w:val="00BB78F1"/>
    <w:rsid w:val="00BC0934"/>
    <w:rsid w:val="00BC0980"/>
    <w:rsid w:val="00BC0B9D"/>
    <w:rsid w:val="00BC0BB8"/>
    <w:rsid w:val="00BC0D78"/>
    <w:rsid w:val="00BC3A67"/>
    <w:rsid w:val="00BC3AA2"/>
    <w:rsid w:val="00BC3F53"/>
    <w:rsid w:val="00BC4C36"/>
    <w:rsid w:val="00BC4F94"/>
    <w:rsid w:val="00BC52C9"/>
    <w:rsid w:val="00BC5757"/>
    <w:rsid w:val="00BC5B79"/>
    <w:rsid w:val="00BC5B94"/>
    <w:rsid w:val="00BC6FC7"/>
    <w:rsid w:val="00BD0302"/>
    <w:rsid w:val="00BD07AE"/>
    <w:rsid w:val="00BD09E2"/>
    <w:rsid w:val="00BD0A2C"/>
    <w:rsid w:val="00BD25C3"/>
    <w:rsid w:val="00BD28B3"/>
    <w:rsid w:val="00BD2C7B"/>
    <w:rsid w:val="00BD2D29"/>
    <w:rsid w:val="00BD2E2E"/>
    <w:rsid w:val="00BD369D"/>
    <w:rsid w:val="00BD48FB"/>
    <w:rsid w:val="00BD550F"/>
    <w:rsid w:val="00BD622E"/>
    <w:rsid w:val="00BD69A6"/>
    <w:rsid w:val="00BD7AB2"/>
    <w:rsid w:val="00BE0505"/>
    <w:rsid w:val="00BE08ED"/>
    <w:rsid w:val="00BE0E02"/>
    <w:rsid w:val="00BE2C24"/>
    <w:rsid w:val="00BE3197"/>
    <w:rsid w:val="00BE39A0"/>
    <w:rsid w:val="00BE3F8E"/>
    <w:rsid w:val="00BE42DD"/>
    <w:rsid w:val="00BE4C85"/>
    <w:rsid w:val="00BE529B"/>
    <w:rsid w:val="00BE5516"/>
    <w:rsid w:val="00BE588C"/>
    <w:rsid w:val="00BE5B2E"/>
    <w:rsid w:val="00BE613B"/>
    <w:rsid w:val="00BE6174"/>
    <w:rsid w:val="00BE7375"/>
    <w:rsid w:val="00BE7629"/>
    <w:rsid w:val="00BE7846"/>
    <w:rsid w:val="00BF1574"/>
    <w:rsid w:val="00BF172C"/>
    <w:rsid w:val="00BF2B68"/>
    <w:rsid w:val="00BF342A"/>
    <w:rsid w:val="00BF4947"/>
    <w:rsid w:val="00BF4E21"/>
    <w:rsid w:val="00BF54A9"/>
    <w:rsid w:val="00BF6B10"/>
    <w:rsid w:val="00BF7068"/>
    <w:rsid w:val="00BF7BC0"/>
    <w:rsid w:val="00C00AF4"/>
    <w:rsid w:val="00C00BD5"/>
    <w:rsid w:val="00C02FA9"/>
    <w:rsid w:val="00C03B8A"/>
    <w:rsid w:val="00C042DC"/>
    <w:rsid w:val="00C04332"/>
    <w:rsid w:val="00C04613"/>
    <w:rsid w:val="00C046BE"/>
    <w:rsid w:val="00C04F2E"/>
    <w:rsid w:val="00C05C5B"/>
    <w:rsid w:val="00C06737"/>
    <w:rsid w:val="00C0703F"/>
    <w:rsid w:val="00C07C5D"/>
    <w:rsid w:val="00C07EAB"/>
    <w:rsid w:val="00C07F2D"/>
    <w:rsid w:val="00C10272"/>
    <w:rsid w:val="00C11A96"/>
    <w:rsid w:val="00C11AAD"/>
    <w:rsid w:val="00C11E0C"/>
    <w:rsid w:val="00C1289D"/>
    <w:rsid w:val="00C1296D"/>
    <w:rsid w:val="00C1369F"/>
    <w:rsid w:val="00C14CAA"/>
    <w:rsid w:val="00C155B8"/>
    <w:rsid w:val="00C156C8"/>
    <w:rsid w:val="00C15886"/>
    <w:rsid w:val="00C15E8F"/>
    <w:rsid w:val="00C162E2"/>
    <w:rsid w:val="00C162EB"/>
    <w:rsid w:val="00C16402"/>
    <w:rsid w:val="00C168A9"/>
    <w:rsid w:val="00C17688"/>
    <w:rsid w:val="00C17B9F"/>
    <w:rsid w:val="00C20103"/>
    <w:rsid w:val="00C20C03"/>
    <w:rsid w:val="00C20C9F"/>
    <w:rsid w:val="00C217AC"/>
    <w:rsid w:val="00C23310"/>
    <w:rsid w:val="00C237E5"/>
    <w:rsid w:val="00C23955"/>
    <w:rsid w:val="00C2425A"/>
    <w:rsid w:val="00C242A8"/>
    <w:rsid w:val="00C25A43"/>
    <w:rsid w:val="00C26783"/>
    <w:rsid w:val="00C27874"/>
    <w:rsid w:val="00C30E7E"/>
    <w:rsid w:val="00C3129C"/>
    <w:rsid w:val="00C3137C"/>
    <w:rsid w:val="00C3146D"/>
    <w:rsid w:val="00C31A8E"/>
    <w:rsid w:val="00C327A8"/>
    <w:rsid w:val="00C32D6F"/>
    <w:rsid w:val="00C332C4"/>
    <w:rsid w:val="00C338F2"/>
    <w:rsid w:val="00C34D54"/>
    <w:rsid w:val="00C3561F"/>
    <w:rsid w:val="00C35917"/>
    <w:rsid w:val="00C36A3D"/>
    <w:rsid w:val="00C36B56"/>
    <w:rsid w:val="00C36B8D"/>
    <w:rsid w:val="00C3711C"/>
    <w:rsid w:val="00C379F3"/>
    <w:rsid w:val="00C409B9"/>
    <w:rsid w:val="00C412B3"/>
    <w:rsid w:val="00C418EC"/>
    <w:rsid w:val="00C426B8"/>
    <w:rsid w:val="00C4294C"/>
    <w:rsid w:val="00C42CDB"/>
    <w:rsid w:val="00C42E3E"/>
    <w:rsid w:val="00C43876"/>
    <w:rsid w:val="00C438F8"/>
    <w:rsid w:val="00C443AC"/>
    <w:rsid w:val="00C44879"/>
    <w:rsid w:val="00C4586F"/>
    <w:rsid w:val="00C4652F"/>
    <w:rsid w:val="00C46C68"/>
    <w:rsid w:val="00C474FE"/>
    <w:rsid w:val="00C47BDC"/>
    <w:rsid w:val="00C47E14"/>
    <w:rsid w:val="00C501D1"/>
    <w:rsid w:val="00C506B9"/>
    <w:rsid w:val="00C50B00"/>
    <w:rsid w:val="00C5129C"/>
    <w:rsid w:val="00C51BF2"/>
    <w:rsid w:val="00C520F2"/>
    <w:rsid w:val="00C5280F"/>
    <w:rsid w:val="00C52828"/>
    <w:rsid w:val="00C53F28"/>
    <w:rsid w:val="00C540BB"/>
    <w:rsid w:val="00C554AF"/>
    <w:rsid w:val="00C56078"/>
    <w:rsid w:val="00C56816"/>
    <w:rsid w:val="00C56BCF"/>
    <w:rsid w:val="00C576E6"/>
    <w:rsid w:val="00C5780B"/>
    <w:rsid w:val="00C60195"/>
    <w:rsid w:val="00C602DA"/>
    <w:rsid w:val="00C6036D"/>
    <w:rsid w:val="00C61702"/>
    <w:rsid w:val="00C61AEF"/>
    <w:rsid w:val="00C61C03"/>
    <w:rsid w:val="00C61E67"/>
    <w:rsid w:val="00C6283D"/>
    <w:rsid w:val="00C63948"/>
    <w:rsid w:val="00C6398F"/>
    <w:rsid w:val="00C63C49"/>
    <w:rsid w:val="00C63D78"/>
    <w:rsid w:val="00C63E99"/>
    <w:rsid w:val="00C6438E"/>
    <w:rsid w:val="00C64B35"/>
    <w:rsid w:val="00C65ED6"/>
    <w:rsid w:val="00C65F35"/>
    <w:rsid w:val="00C65FEE"/>
    <w:rsid w:val="00C6665F"/>
    <w:rsid w:val="00C66DD6"/>
    <w:rsid w:val="00C67985"/>
    <w:rsid w:val="00C67BA7"/>
    <w:rsid w:val="00C706BF"/>
    <w:rsid w:val="00C70FF5"/>
    <w:rsid w:val="00C718D2"/>
    <w:rsid w:val="00C722DA"/>
    <w:rsid w:val="00C72497"/>
    <w:rsid w:val="00C72C54"/>
    <w:rsid w:val="00C7335C"/>
    <w:rsid w:val="00C73CDC"/>
    <w:rsid w:val="00C74B10"/>
    <w:rsid w:val="00C74B84"/>
    <w:rsid w:val="00C7518B"/>
    <w:rsid w:val="00C75AED"/>
    <w:rsid w:val="00C75D4E"/>
    <w:rsid w:val="00C76674"/>
    <w:rsid w:val="00C76766"/>
    <w:rsid w:val="00C76D2D"/>
    <w:rsid w:val="00C77A9A"/>
    <w:rsid w:val="00C80F27"/>
    <w:rsid w:val="00C818A3"/>
    <w:rsid w:val="00C83614"/>
    <w:rsid w:val="00C84674"/>
    <w:rsid w:val="00C8468F"/>
    <w:rsid w:val="00C84DA2"/>
    <w:rsid w:val="00C852E8"/>
    <w:rsid w:val="00C85393"/>
    <w:rsid w:val="00C862E5"/>
    <w:rsid w:val="00C867D6"/>
    <w:rsid w:val="00C86930"/>
    <w:rsid w:val="00C87275"/>
    <w:rsid w:val="00C8741E"/>
    <w:rsid w:val="00C87498"/>
    <w:rsid w:val="00C90351"/>
    <w:rsid w:val="00C90B52"/>
    <w:rsid w:val="00C90C0F"/>
    <w:rsid w:val="00C9110B"/>
    <w:rsid w:val="00C91A81"/>
    <w:rsid w:val="00C91C21"/>
    <w:rsid w:val="00C926FF"/>
    <w:rsid w:val="00C92910"/>
    <w:rsid w:val="00C93933"/>
    <w:rsid w:val="00C93DB3"/>
    <w:rsid w:val="00C949C8"/>
    <w:rsid w:val="00C94F6E"/>
    <w:rsid w:val="00C94F77"/>
    <w:rsid w:val="00C9512A"/>
    <w:rsid w:val="00C964A8"/>
    <w:rsid w:val="00C9677C"/>
    <w:rsid w:val="00C96E49"/>
    <w:rsid w:val="00C97DBD"/>
    <w:rsid w:val="00C97E5E"/>
    <w:rsid w:val="00CA0CB0"/>
    <w:rsid w:val="00CA2F09"/>
    <w:rsid w:val="00CA3D2E"/>
    <w:rsid w:val="00CA4186"/>
    <w:rsid w:val="00CA432D"/>
    <w:rsid w:val="00CA47CD"/>
    <w:rsid w:val="00CA4F3A"/>
    <w:rsid w:val="00CA4F3C"/>
    <w:rsid w:val="00CA4F8D"/>
    <w:rsid w:val="00CA52B9"/>
    <w:rsid w:val="00CA5A5C"/>
    <w:rsid w:val="00CA5A61"/>
    <w:rsid w:val="00CA5B58"/>
    <w:rsid w:val="00CA7224"/>
    <w:rsid w:val="00CA7B6F"/>
    <w:rsid w:val="00CA7C87"/>
    <w:rsid w:val="00CB04EA"/>
    <w:rsid w:val="00CB0956"/>
    <w:rsid w:val="00CB09CB"/>
    <w:rsid w:val="00CB0F5D"/>
    <w:rsid w:val="00CB153C"/>
    <w:rsid w:val="00CB22B4"/>
    <w:rsid w:val="00CB29BD"/>
    <w:rsid w:val="00CB29C3"/>
    <w:rsid w:val="00CB2E1E"/>
    <w:rsid w:val="00CB3E9D"/>
    <w:rsid w:val="00CB40E9"/>
    <w:rsid w:val="00CB4865"/>
    <w:rsid w:val="00CB4875"/>
    <w:rsid w:val="00CB4DA4"/>
    <w:rsid w:val="00CB5271"/>
    <w:rsid w:val="00CB5279"/>
    <w:rsid w:val="00CB5452"/>
    <w:rsid w:val="00CC013F"/>
    <w:rsid w:val="00CC0AFF"/>
    <w:rsid w:val="00CC1697"/>
    <w:rsid w:val="00CC1852"/>
    <w:rsid w:val="00CC1A35"/>
    <w:rsid w:val="00CC1F7A"/>
    <w:rsid w:val="00CC340F"/>
    <w:rsid w:val="00CC4002"/>
    <w:rsid w:val="00CC4196"/>
    <w:rsid w:val="00CC41ED"/>
    <w:rsid w:val="00CC41F0"/>
    <w:rsid w:val="00CC48D1"/>
    <w:rsid w:val="00CC5484"/>
    <w:rsid w:val="00CC60FB"/>
    <w:rsid w:val="00CC625E"/>
    <w:rsid w:val="00CC6263"/>
    <w:rsid w:val="00CC6A83"/>
    <w:rsid w:val="00CC7A74"/>
    <w:rsid w:val="00CD03D2"/>
    <w:rsid w:val="00CD08A1"/>
    <w:rsid w:val="00CD093F"/>
    <w:rsid w:val="00CD09A7"/>
    <w:rsid w:val="00CD1051"/>
    <w:rsid w:val="00CD2753"/>
    <w:rsid w:val="00CD2E38"/>
    <w:rsid w:val="00CD302E"/>
    <w:rsid w:val="00CD402F"/>
    <w:rsid w:val="00CD4B8C"/>
    <w:rsid w:val="00CD5323"/>
    <w:rsid w:val="00CD59CC"/>
    <w:rsid w:val="00CD5A13"/>
    <w:rsid w:val="00CD643F"/>
    <w:rsid w:val="00CD6995"/>
    <w:rsid w:val="00CD7232"/>
    <w:rsid w:val="00CD7A73"/>
    <w:rsid w:val="00CE017A"/>
    <w:rsid w:val="00CE082A"/>
    <w:rsid w:val="00CE0FB1"/>
    <w:rsid w:val="00CE1E7C"/>
    <w:rsid w:val="00CE230F"/>
    <w:rsid w:val="00CE296A"/>
    <w:rsid w:val="00CE3E3B"/>
    <w:rsid w:val="00CE44ED"/>
    <w:rsid w:val="00CE479B"/>
    <w:rsid w:val="00CE6796"/>
    <w:rsid w:val="00CF0132"/>
    <w:rsid w:val="00CF0193"/>
    <w:rsid w:val="00CF0BF6"/>
    <w:rsid w:val="00CF140F"/>
    <w:rsid w:val="00CF1730"/>
    <w:rsid w:val="00CF1DB7"/>
    <w:rsid w:val="00CF2027"/>
    <w:rsid w:val="00CF282F"/>
    <w:rsid w:val="00CF2B9A"/>
    <w:rsid w:val="00CF36B6"/>
    <w:rsid w:val="00CF37CD"/>
    <w:rsid w:val="00CF403D"/>
    <w:rsid w:val="00CF41E3"/>
    <w:rsid w:val="00CF6D64"/>
    <w:rsid w:val="00CF7D08"/>
    <w:rsid w:val="00D00240"/>
    <w:rsid w:val="00D0061A"/>
    <w:rsid w:val="00D01868"/>
    <w:rsid w:val="00D018E9"/>
    <w:rsid w:val="00D03F7A"/>
    <w:rsid w:val="00D04A31"/>
    <w:rsid w:val="00D0531E"/>
    <w:rsid w:val="00D0544C"/>
    <w:rsid w:val="00D064C0"/>
    <w:rsid w:val="00D06708"/>
    <w:rsid w:val="00D06F17"/>
    <w:rsid w:val="00D10A2C"/>
    <w:rsid w:val="00D10C94"/>
    <w:rsid w:val="00D10E24"/>
    <w:rsid w:val="00D11BB1"/>
    <w:rsid w:val="00D12367"/>
    <w:rsid w:val="00D13623"/>
    <w:rsid w:val="00D138F1"/>
    <w:rsid w:val="00D14141"/>
    <w:rsid w:val="00D14CFA"/>
    <w:rsid w:val="00D14D01"/>
    <w:rsid w:val="00D14F76"/>
    <w:rsid w:val="00D1544F"/>
    <w:rsid w:val="00D163E5"/>
    <w:rsid w:val="00D173BC"/>
    <w:rsid w:val="00D17817"/>
    <w:rsid w:val="00D20715"/>
    <w:rsid w:val="00D20A89"/>
    <w:rsid w:val="00D20AEE"/>
    <w:rsid w:val="00D2187E"/>
    <w:rsid w:val="00D22D2E"/>
    <w:rsid w:val="00D2328C"/>
    <w:rsid w:val="00D23937"/>
    <w:rsid w:val="00D23C17"/>
    <w:rsid w:val="00D24069"/>
    <w:rsid w:val="00D2459F"/>
    <w:rsid w:val="00D248C4"/>
    <w:rsid w:val="00D24AFF"/>
    <w:rsid w:val="00D24C0E"/>
    <w:rsid w:val="00D2590F"/>
    <w:rsid w:val="00D25EE8"/>
    <w:rsid w:val="00D26040"/>
    <w:rsid w:val="00D26225"/>
    <w:rsid w:val="00D26236"/>
    <w:rsid w:val="00D27614"/>
    <w:rsid w:val="00D319F4"/>
    <w:rsid w:val="00D31C8C"/>
    <w:rsid w:val="00D325C6"/>
    <w:rsid w:val="00D3376A"/>
    <w:rsid w:val="00D33F90"/>
    <w:rsid w:val="00D346C3"/>
    <w:rsid w:val="00D3513D"/>
    <w:rsid w:val="00D35B53"/>
    <w:rsid w:val="00D35F3F"/>
    <w:rsid w:val="00D36171"/>
    <w:rsid w:val="00D36B1C"/>
    <w:rsid w:val="00D36CD3"/>
    <w:rsid w:val="00D41130"/>
    <w:rsid w:val="00D41351"/>
    <w:rsid w:val="00D4144B"/>
    <w:rsid w:val="00D4146D"/>
    <w:rsid w:val="00D415DA"/>
    <w:rsid w:val="00D41EAE"/>
    <w:rsid w:val="00D42091"/>
    <w:rsid w:val="00D43486"/>
    <w:rsid w:val="00D434C2"/>
    <w:rsid w:val="00D43F7F"/>
    <w:rsid w:val="00D44879"/>
    <w:rsid w:val="00D44906"/>
    <w:rsid w:val="00D44CD3"/>
    <w:rsid w:val="00D459C9"/>
    <w:rsid w:val="00D45A9D"/>
    <w:rsid w:val="00D46023"/>
    <w:rsid w:val="00D460FA"/>
    <w:rsid w:val="00D4648F"/>
    <w:rsid w:val="00D50AD8"/>
    <w:rsid w:val="00D50AF9"/>
    <w:rsid w:val="00D5102E"/>
    <w:rsid w:val="00D5156C"/>
    <w:rsid w:val="00D51690"/>
    <w:rsid w:val="00D51F7D"/>
    <w:rsid w:val="00D51FEF"/>
    <w:rsid w:val="00D52CB5"/>
    <w:rsid w:val="00D52D10"/>
    <w:rsid w:val="00D52EF0"/>
    <w:rsid w:val="00D53C06"/>
    <w:rsid w:val="00D5407E"/>
    <w:rsid w:val="00D55F04"/>
    <w:rsid w:val="00D56379"/>
    <w:rsid w:val="00D5649F"/>
    <w:rsid w:val="00D565EF"/>
    <w:rsid w:val="00D5692E"/>
    <w:rsid w:val="00D56F65"/>
    <w:rsid w:val="00D57102"/>
    <w:rsid w:val="00D5748A"/>
    <w:rsid w:val="00D577BB"/>
    <w:rsid w:val="00D57B80"/>
    <w:rsid w:val="00D57D8D"/>
    <w:rsid w:val="00D60983"/>
    <w:rsid w:val="00D624A4"/>
    <w:rsid w:val="00D63313"/>
    <w:rsid w:val="00D637BE"/>
    <w:rsid w:val="00D6396D"/>
    <w:rsid w:val="00D64B2E"/>
    <w:rsid w:val="00D64BE9"/>
    <w:rsid w:val="00D6604C"/>
    <w:rsid w:val="00D6688A"/>
    <w:rsid w:val="00D66A7C"/>
    <w:rsid w:val="00D66CC9"/>
    <w:rsid w:val="00D676AC"/>
    <w:rsid w:val="00D70240"/>
    <w:rsid w:val="00D706F0"/>
    <w:rsid w:val="00D71BDF"/>
    <w:rsid w:val="00D7270C"/>
    <w:rsid w:val="00D72D19"/>
    <w:rsid w:val="00D7311D"/>
    <w:rsid w:val="00D739A6"/>
    <w:rsid w:val="00D739D7"/>
    <w:rsid w:val="00D73F69"/>
    <w:rsid w:val="00D74B15"/>
    <w:rsid w:val="00D74B6B"/>
    <w:rsid w:val="00D7502E"/>
    <w:rsid w:val="00D76024"/>
    <w:rsid w:val="00D76453"/>
    <w:rsid w:val="00D80BCE"/>
    <w:rsid w:val="00D812F3"/>
    <w:rsid w:val="00D829E5"/>
    <w:rsid w:val="00D82E39"/>
    <w:rsid w:val="00D83123"/>
    <w:rsid w:val="00D834BA"/>
    <w:rsid w:val="00D836EE"/>
    <w:rsid w:val="00D85AD1"/>
    <w:rsid w:val="00D86550"/>
    <w:rsid w:val="00D86A2F"/>
    <w:rsid w:val="00D86B45"/>
    <w:rsid w:val="00D86E48"/>
    <w:rsid w:val="00D8750A"/>
    <w:rsid w:val="00D877F0"/>
    <w:rsid w:val="00D87A7C"/>
    <w:rsid w:val="00D87DB9"/>
    <w:rsid w:val="00D90260"/>
    <w:rsid w:val="00D903C6"/>
    <w:rsid w:val="00D905CA"/>
    <w:rsid w:val="00D90D00"/>
    <w:rsid w:val="00D90D2C"/>
    <w:rsid w:val="00D91042"/>
    <w:rsid w:val="00D9115A"/>
    <w:rsid w:val="00D9152B"/>
    <w:rsid w:val="00D91AF0"/>
    <w:rsid w:val="00D91FE3"/>
    <w:rsid w:val="00D922A2"/>
    <w:rsid w:val="00D92588"/>
    <w:rsid w:val="00D930B2"/>
    <w:rsid w:val="00D93865"/>
    <w:rsid w:val="00D93E22"/>
    <w:rsid w:val="00D93EAD"/>
    <w:rsid w:val="00D96883"/>
    <w:rsid w:val="00D972ED"/>
    <w:rsid w:val="00D97732"/>
    <w:rsid w:val="00D97C7D"/>
    <w:rsid w:val="00D97EF6"/>
    <w:rsid w:val="00DA004D"/>
    <w:rsid w:val="00DA2902"/>
    <w:rsid w:val="00DA29DC"/>
    <w:rsid w:val="00DA2ABD"/>
    <w:rsid w:val="00DA3C2D"/>
    <w:rsid w:val="00DA3C75"/>
    <w:rsid w:val="00DA493C"/>
    <w:rsid w:val="00DA533A"/>
    <w:rsid w:val="00DA6183"/>
    <w:rsid w:val="00DA63E9"/>
    <w:rsid w:val="00DA65B6"/>
    <w:rsid w:val="00DA68D3"/>
    <w:rsid w:val="00DA7272"/>
    <w:rsid w:val="00DA74B1"/>
    <w:rsid w:val="00DA7968"/>
    <w:rsid w:val="00DB0C61"/>
    <w:rsid w:val="00DB1A98"/>
    <w:rsid w:val="00DB1B3E"/>
    <w:rsid w:val="00DB2F26"/>
    <w:rsid w:val="00DB306B"/>
    <w:rsid w:val="00DB3978"/>
    <w:rsid w:val="00DB4271"/>
    <w:rsid w:val="00DB4BA8"/>
    <w:rsid w:val="00DB4C5D"/>
    <w:rsid w:val="00DB4CE6"/>
    <w:rsid w:val="00DB6605"/>
    <w:rsid w:val="00DB68F1"/>
    <w:rsid w:val="00DB6D9F"/>
    <w:rsid w:val="00DB6E80"/>
    <w:rsid w:val="00DB79EC"/>
    <w:rsid w:val="00DB79F3"/>
    <w:rsid w:val="00DB7B0C"/>
    <w:rsid w:val="00DC0836"/>
    <w:rsid w:val="00DC0A28"/>
    <w:rsid w:val="00DC105D"/>
    <w:rsid w:val="00DC11AC"/>
    <w:rsid w:val="00DC166D"/>
    <w:rsid w:val="00DC199B"/>
    <w:rsid w:val="00DC241C"/>
    <w:rsid w:val="00DC310A"/>
    <w:rsid w:val="00DC361C"/>
    <w:rsid w:val="00DC37FD"/>
    <w:rsid w:val="00DC4ADD"/>
    <w:rsid w:val="00DC4CF2"/>
    <w:rsid w:val="00DC506D"/>
    <w:rsid w:val="00DC525E"/>
    <w:rsid w:val="00DC6927"/>
    <w:rsid w:val="00DC6ACE"/>
    <w:rsid w:val="00DC7FAC"/>
    <w:rsid w:val="00DD05B9"/>
    <w:rsid w:val="00DD193F"/>
    <w:rsid w:val="00DD29A5"/>
    <w:rsid w:val="00DD341F"/>
    <w:rsid w:val="00DD3629"/>
    <w:rsid w:val="00DD41EA"/>
    <w:rsid w:val="00DD5E6F"/>
    <w:rsid w:val="00DD69FC"/>
    <w:rsid w:val="00DD6D0F"/>
    <w:rsid w:val="00DD7C42"/>
    <w:rsid w:val="00DD7D14"/>
    <w:rsid w:val="00DE0C16"/>
    <w:rsid w:val="00DE1679"/>
    <w:rsid w:val="00DE1B17"/>
    <w:rsid w:val="00DE20A9"/>
    <w:rsid w:val="00DE274B"/>
    <w:rsid w:val="00DE30F1"/>
    <w:rsid w:val="00DE386C"/>
    <w:rsid w:val="00DE38A2"/>
    <w:rsid w:val="00DE38EE"/>
    <w:rsid w:val="00DE411E"/>
    <w:rsid w:val="00DE453A"/>
    <w:rsid w:val="00DE453D"/>
    <w:rsid w:val="00DE4D0B"/>
    <w:rsid w:val="00DE52F2"/>
    <w:rsid w:val="00DE56AE"/>
    <w:rsid w:val="00DE5721"/>
    <w:rsid w:val="00DE5ED4"/>
    <w:rsid w:val="00DE6312"/>
    <w:rsid w:val="00DE6524"/>
    <w:rsid w:val="00DE6DA6"/>
    <w:rsid w:val="00DE6EE5"/>
    <w:rsid w:val="00DE71F9"/>
    <w:rsid w:val="00DE79A4"/>
    <w:rsid w:val="00DF01A0"/>
    <w:rsid w:val="00DF0466"/>
    <w:rsid w:val="00DF0A1E"/>
    <w:rsid w:val="00DF0A97"/>
    <w:rsid w:val="00DF1CBC"/>
    <w:rsid w:val="00DF2EB3"/>
    <w:rsid w:val="00DF3127"/>
    <w:rsid w:val="00DF3208"/>
    <w:rsid w:val="00DF3EA7"/>
    <w:rsid w:val="00DF3EAA"/>
    <w:rsid w:val="00DF4079"/>
    <w:rsid w:val="00DF4802"/>
    <w:rsid w:val="00DF4A75"/>
    <w:rsid w:val="00DF5FA4"/>
    <w:rsid w:val="00DF6A7F"/>
    <w:rsid w:val="00DF6E68"/>
    <w:rsid w:val="00DF739E"/>
    <w:rsid w:val="00DF799F"/>
    <w:rsid w:val="00DF7CD6"/>
    <w:rsid w:val="00E00C3E"/>
    <w:rsid w:val="00E0113A"/>
    <w:rsid w:val="00E01354"/>
    <w:rsid w:val="00E016C6"/>
    <w:rsid w:val="00E0186A"/>
    <w:rsid w:val="00E0189A"/>
    <w:rsid w:val="00E0222E"/>
    <w:rsid w:val="00E0238F"/>
    <w:rsid w:val="00E0253D"/>
    <w:rsid w:val="00E03001"/>
    <w:rsid w:val="00E042B9"/>
    <w:rsid w:val="00E04A6D"/>
    <w:rsid w:val="00E04F3B"/>
    <w:rsid w:val="00E0541D"/>
    <w:rsid w:val="00E05467"/>
    <w:rsid w:val="00E064EC"/>
    <w:rsid w:val="00E077CB"/>
    <w:rsid w:val="00E11353"/>
    <w:rsid w:val="00E11B92"/>
    <w:rsid w:val="00E11C86"/>
    <w:rsid w:val="00E11EDF"/>
    <w:rsid w:val="00E12D20"/>
    <w:rsid w:val="00E13241"/>
    <w:rsid w:val="00E13438"/>
    <w:rsid w:val="00E13B99"/>
    <w:rsid w:val="00E13DE3"/>
    <w:rsid w:val="00E140D9"/>
    <w:rsid w:val="00E14B2F"/>
    <w:rsid w:val="00E15744"/>
    <w:rsid w:val="00E15B37"/>
    <w:rsid w:val="00E15C6B"/>
    <w:rsid w:val="00E15E65"/>
    <w:rsid w:val="00E15F1E"/>
    <w:rsid w:val="00E15FD9"/>
    <w:rsid w:val="00E1606A"/>
    <w:rsid w:val="00E16684"/>
    <w:rsid w:val="00E16767"/>
    <w:rsid w:val="00E1698A"/>
    <w:rsid w:val="00E17605"/>
    <w:rsid w:val="00E17F3B"/>
    <w:rsid w:val="00E2044B"/>
    <w:rsid w:val="00E207F5"/>
    <w:rsid w:val="00E2081E"/>
    <w:rsid w:val="00E208C6"/>
    <w:rsid w:val="00E20F61"/>
    <w:rsid w:val="00E21994"/>
    <w:rsid w:val="00E22433"/>
    <w:rsid w:val="00E22678"/>
    <w:rsid w:val="00E22872"/>
    <w:rsid w:val="00E22937"/>
    <w:rsid w:val="00E23804"/>
    <w:rsid w:val="00E23C2B"/>
    <w:rsid w:val="00E23EBA"/>
    <w:rsid w:val="00E24C85"/>
    <w:rsid w:val="00E24DC2"/>
    <w:rsid w:val="00E24DF9"/>
    <w:rsid w:val="00E24E94"/>
    <w:rsid w:val="00E25254"/>
    <w:rsid w:val="00E256E6"/>
    <w:rsid w:val="00E266BF"/>
    <w:rsid w:val="00E27009"/>
    <w:rsid w:val="00E27DB9"/>
    <w:rsid w:val="00E30019"/>
    <w:rsid w:val="00E30ABF"/>
    <w:rsid w:val="00E30CAD"/>
    <w:rsid w:val="00E310BE"/>
    <w:rsid w:val="00E31198"/>
    <w:rsid w:val="00E318A3"/>
    <w:rsid w:val="00E34261"/>
    <w:rsid w:val="00E346BE"/>
    <w:rsid w:val="00E34A1F"/>
    <w:rsid w:val="00E35647"/>
    <w:rsid w:val="00E36060"/>
    <w:rsid w:val="00E360AC"/>
    <w:rsid w:val="00E36343"/>
    <w:rsid w:val="00E3649C"/>
    <w:rsid w:val="00E365C8"/>
    <w:rsid w:val="00E366C1"/>
    <w:rsid w:val="00E370E8"/>
    <w:rsid w:val="00E40851"/>
    <w:rsid w:val="00E40CA1"/>
    <w:rsid w:val="00E40E78"/>
    <w:rsid w:val="00E40F6C"/>
    <w:rsid w:val="00E411AE"/>
    <w:rsid w:val="00E4184D"/>
    <w:rsid w:val="00E41B4C"/>
    <w:rsid w:val="00E41D2D"/>
    <w:rsid w:val="00E41F4F"/>
    <w:rsid w:val="00E420ED"/>
    <w:rsid w:val="00E42227"/>
    <w:rsid w:val="00E4278D"/>
    <w:rsid w:val="00E42815"/>
    <w:rsid w:val="00E42A9E"/>
    <w:rsid w:val="00E42C0F"/>
    <w:rsid w:val="00E432FE"/>
    <w:rsid w:val="00E44065"/>
    <w:rsid w:val="00E440E7"/>
    <w:rsid w:val="00E441CD"/>
    <w:rsid w:val="00E445D4"/>
    <w:rsid w:val="00E44D7A"/>
    <w:rsid w:val="00E45A74"/>
    <w:rsid w:val="00E45B3D"/>
    <w:rsid w:val="00E462BC"/>
    <w:rsid w:val="00E47733"/>
    <w:rsid w:val="00E503EF"/>
    <w:rsid w:val="00E50AA0"/>
    <w:rsid w:val="00E50F0C"/>
    <w:rsid w:val="00E51F3A"/>
    <w:rsid w:val="00E52657"/>
    <w:rsid w:val="00E53754"/>
    <w:rsid w:val="00E53CAD"/>
    <w:rsid w:val="00E53D9F"/>
    <w:rsid w:val="00E54052"/>
    <w:rsid w:val="00E55237"/>
    <w:rsid w:val="00E55778"/>
    <w:rsid w:val="00E5584C"/>
    <w:rsid w:val="00E55BE9"/>
    <w:rsid w:val="00E55FBF"/>
    <w:rsid w:val="00E56414"/>
    <w:rsid w:val="00E56589"/>
    <w:rsid w:val="00E56D2E"/>
    <w:rsid w:val="00E57541"/>
    <w:rsid w:val="00E61261"/>
    <w:rsid w:val="00E61469"/>
    <w:rsid w:val="00E6168F"/>
    <w:rsid w:val="00E61BA3"/>
    <w:rsid w:val="00E61DA5"/>
    <w:rsid w:val="00E62BD9"/>
    <w:rsid w:val="00E6392E"/>
    <w:rsid w:val="00E63DF2"/>
    <w:rsid w:val="00E65B18"/>
    <w:rsid w:val="00E66C82"/>
    <w:rsid w:val="00E66F83"/>
    <w:rsid w:val="00E67391"/>
    <w:rsid w:val="00E674CA"/>
    <w:rsid w:val="00E7032F"/>
    <w:rsid w:val="00E707F1"/>
    <w:rsid w:val="00E71137"/>
    <w:rsid w:val="00E72AD2"/>
    <w:rsid w:val="00E72E23"/>
    <w:rsid w:val="00E72FEB"/>
    <w:rsid w:val="00E73394"/>
    <w:rsid w:val="00E735EB"/>
    <w:rsid w:val="00E7363D"/>
    <w:rsid w:val="00E73B22"/>
    <w:rsid w:val="00E73C61"/>
    <w:rsid w:val="00E7628E"/>
    <w:rsid w:val="00E764BD"/>
    <w:rsid w:val="00E774FA"/>
    <w:rsid w:val="00E77687"/>
    <w:rsid w:val="00E77FB0"/>
    <w:rsid w:val="00E80712"/>
    <w:rsid w:val="00E81369"/>
    <w:rsid w:val="00E82149"/>
    <w:rsid w:val="00E823AE"/>
    <w:rsid w:val="00E82923"/>
    <w:rsid w:val="00E82CAE"/>
    <w:rsid w:val="00E83709"/>
    <w:rsid w:val="00E83D49"/>
    <w:rsid w:val="00E841AF"/>
    <w:rsid w:val="00E844C1"/>
    <w:rsid w:val="00E845A5"/>
    <w:rsid w:val="00E849F7"/>
    <w:rsid w:val="00E8580B"/>
    <w:rsid w:val="00E859E2"/>
    <w:rsid w:val="00E85C76"/>
    <w:rsid w:val="00E85CF4"/>
    <w:rsid w:val="00E86102"/>
    <w:rsid w:val="00E86CBA"/>
    <w:rsid w:val="00E86DCC"/>
    <w:rsid w:val="00E8740F"/>
    <w:rsid w:val="00E877C9"/>
    <w:rsid w:val="00E87C12"/>
    <w:rsid w:val="00E87C9C"/>
    <w:rsid w:val="00E912AD"/>
    <w:rsid w:val="00E91CF9"/>
    <w:rsid w:val="00E9255D"/>
    <w:rsid w:val="00E92576"/>
    <w:rsid w:val="00E92C4C"/>
    <w:rsid w:val="00E93CB1"/>
    <w:rsid w:val="00E95275"/>
    <w:rsid w:val="00E9527B"/>
    <w:rsid w:val="00E96479"/>
    <w:rsid w:val="00E9685D"/>
    <w:rsid w:val="00EA13D8"/>
    <w:rsid w:val="00EA196D"/>
    <w:rsid w:val="00EA1B5B"/>
    <w:rsid w:val="00EA21AE"/>
    <w:rsid w:val="00EA2709"/>
    <w:rsid w:val="00EA486D"/>
    <w:rsid w:val="00EA4D6C"/>
    <w:rsid w:val="00EA501C"/>
    <w:rsid w:val="00EA52FD"/>
    <w:rsid w:val="00EA6D66"/>
    <w:rsid w:val="00EA6D94"/>
    <w:rsid w:val="00EA775B"/>
    <w:rsid w:val="00EB0219"/>
    <w:rsid w:val="00EB022A"/>
    <w:rsid w:val="00EB1187"/>
    <w:rsid w:val="00EB1653"/>
    <w:rsid w:val="00EB1DA5"/>
    <w:rsid w:val="00EB2472"/>
    <w:rsid w:val="00EB2CFD"/>
    <w:rsid w:val="00EB3170"/>
    <w:rsid w:val="00EB4234"/>
    <w:rsid w:val="00EB45FA"/>
    <w:rsid w:val="00EB4741"/>
    <w:rsid w:val="00EB4BF2"/>
    <w:rsid w:val="00EB4C13"/>
    <w:rsid w:val="00EB4D41"/>
    <w:rsid w:val="00EB5AA2"/>
    <w:rsid w:val="00EB6A72"/>
    <w:rsid w:val="00EB6ABB"/>
    <w:rsid w:val="00EB6DF7"/>
    <w:rsid w:val="00EB71EF"/>
    <w:rsid w:val="00EB7630"/>
    <w:rsid w:val="00EB7A5D"/>
    <w:rsid w:val="00EC0EA0"/>
    <w:rsid w:val="00EC14C4"/>
    <w:rsid w:val="00EC1742"/>
    <w:rsid w:val="00EC1E8D"/>
    <w:rsid w:val="00EC1EF8"/>
    <w:rsid w:val="00EC23F0"/>
    <w:rsid w:val="00EC24D8"/>
    <w:rsid w:val="00EC2BBE"/>
    <w:rsid w:val="00EC373F"/>
    <w:rsid w:val="00EC384F"/>
    <w:rsid w:val="00EC4719"/>
    <w:rsid w:val="00EC5393"/>
    <w:rsid w:val="00EC5467"/>
    <w:rsid w:val="00EC57B3"/>
    <w:rsid w:val="00EC6243"/>
    <w:rsid w:val="00EC713B"/>
    <w:rsid w:val="00EC72A8"/>
    <w:rsid w:val="00EC78E2"/>
    <w:rsid w:val="00EC7F71"/>
    <w:rsid w:val="00ED3919"/>
    <w:rsid w:val="00ED4238"/>
    <w:rsid w:val="00ED4266"/>
    <w:rsid w:val="00ED46E0"/>
    <w:rsid w:val="00ED4836"/>
    <w:rsid w:val="00ED4874"/>
    <w:rsid w:val="00ED4BCA"/>
    <w:rsid w:val="00ED5A70"/>
    <w:rsid w:val="00ED5F67"/>
    <w:rsid w:val="00ED64C2"/>
    <w:rsid w:val="00ED67AF"/>
    <w:rsid w:val="00ED78EC"/>
    <w:rsid w:val="00ED79DD"/>
    <w:rsid w:val="00EE049D"/>
    <w:rsid w:val="00EE0925"/>
    <w:rsid w:val="00EE0FFF"/>
    <w:rsid w:val="00EE23E3"/>
    <w:rsid w:val="00EE3201"/>
    <w:rsid w:val="00EE4842"/>
    <w:rsid w:val="00EE5059"/>
    <w:rsid w:val="00EE555B"/>
    <w:rsid w:val="00EE5D05"/>
    <w:rsid w:val="00EE6405"/>
    <w:rsid w:val="00EE7954"/>
    <w:rsid w:val="00EF1320"/>
    <w:rsid w:val="00EF175C"/>
    <w:rsid w:val="00EF1C95"/>
    <w:rsid w:val="00EF2218"/>
    <w:rsid w:val="00EF2A8F"/>
    <w:rsid w:val="00EF2DA8"/>
    <w:rsid w:val="00EF34DD"/>
    <w:rsid w:val="00EF35B0"/>
    <w:rsid w:val="00EF37C3"/>
    <w:rsid w:val="00EF3A2B"/>
    <w:rsid w:val="00EF3B56"/>
    <w:rsid w:val="00EF3BE9"/>
    <w:rsid w:val="00EF53D1"/>
    <w:rsid w:val="00EF5748"/>
    <w:rsid w:val="00EF57C2"/>
    <w:rsid w:val="00EF724F"/>
    <w:rsid w:val="00EF7558"/>
    <w:rsid w:val="00EF7738"/>
    <w:rsid w:val="00EF7A03"/>
    <w:rsid w:val="00EF7D8B"/>
    <w:rsid w:val="00EF7F40"/>
    <w:rsid w:val="00EF7FF8"/>
    <w:rsid w:val="00F00598"/>
    <w:rsid w:val="00F005CB"/>
    <w:rsid w:val="00F00876"/>
    <w:rsid w:val="00F00EB4"/>
    <w:rsid w:val="00F00FFE"/>
    <w:rsid w:val="00F017BD"/>
    <w:rsid w:val="00F018C7"/>
    <w:rsid w:val="00F01E13"/>
    <w:rsid w:val="00F0251B"/>
    <w:rsid w:val="00F02B8B"/>
    <w:rsid w:val="00F03094"/>
    <w:rsid w:val="00F032B2"/>
    <w:rsid w:val="00F033B8"/>
    <w:rsid w:val="00F03570"/>
    <w:rsid w:val="00F04392"/>
    <w:rsid w:val="00F04A14"/>
    <w:rsid w:val="00F05848"/>
    <w:rsid w:val="00F0598C"/>
    <w:rsid w:val="00F06093"/>
    <w:rsid w:val="00F067CA"/>
    <w:rsid w:val="00F06816"/>
    <w:rsid w:val="00F069BE"/>
    <w:rsid w:val="00F07C94"/>
    <w:rsid w:val="00F1062C"/>
    <w:rsid w:val="00F115F8"/>
    <w:rsid w:val="00F11C40"/>
    <w:rsid w:val="00F1262B"/>
    <w:rsid w:val="00F1389F"/>
    <w:rsid w:val="00F14382"/>
    <w:rsid w:val="00F144F7"/>
    <w:rsid w:val="00F145CF"/>
    <w:rsid w:val="00F14B4C"/>
    <w:rsid w:val="00F14B55"/>
    <w:rsid w:val="00F15323"/>
    <w:rsid w:val="00F158D1"/>
    <w:rsid w:val="00F15F36"/>
    <w:rsid w:val="00F17298"/>
    <w:rsid w:val="00F1743E"/>
    <w:rsid w:val="00F17C6C"/>
    <w:rsid w:val="00F20481"/>
    <w:rsid w:val="00F2096C"/>
    <w:rsid w:val="00F20A01"/>
    <w:rsid w:val="00F2118B"/>
    <w:rsid w:val="00F215C8"/>
    <w:rsid w:val="00F2175D"/>
    <w:rsid w:val="00F220C0"/>
    <w:rsid w:val="00F2289F"/>
    <w:rsid w:val="00F228D2"/>
    <w:rsid w:val="00F22AAD"/>
    <w:rsid w:val="00F22E1C"/>
    <w:rsid w:val="00F22E49"/>
    <w:rsid w:val="00F2358E"/>
    <w:rsid w:val="00F237DD"/>
    <w:rsid w:val="00F23964"/>
    <w:rsid w:val="00F24350"/>
    <w:rsid w:val="00F256E7"/>
    <w:rsid w:val="00F2715D"/>
    <w:rsid w:val="00F272F3"/>
    <w:rsid w:val="00F279CC"/>
    <w:rsid w:val="00F32860"/>
    <w:rsid w:val="00F32DC9"/>
    <w:rsid w:val="00F32F76"/>
    <w:rsid w:val="00F3302D"/>
    <w:rsid w:val="00F3350E"/>
    <w:rsid w:val="00F34724"/>
    <w:rsid w:val="00F34848"/>
    <w:rsid w:val="00F34EDB"/>
    <w:rsid w:val="00F35629"/>
    <w:rsid w:val="00F35A6A"/>
    <w:rsid w:val="00F35D24"/>
    <w:rsid w:val="00F35E0A"/>
    <w:rsid w:val="00F360AE"/>
    <w:rsid w:val="00F3611C"/>
    <w:rsid w:val="00F367DD"/>
    <w:rsid w:val="00F36DCC"/>
    <w:rsid w:val="00F36FDB"/>
    <w:rsid w:val="00F371EC"/>
    <w:rsid w:val="00F37292"/>
    <w:rsid w:val="00F372F3"/>
    <w:rsid w:val="00F4035E"/>
    <w:rsid w:val="00F40EBA"/>
    <w:rsid w:val="00F410D7"/>
    <w:rsid w:val="00F41BA1"/>
    <w:rsid w:val="00F41F14"/>
    <w:rsid w:val="00F4265A"/>
    <w:rsid w:val="00F430F7"/>
    <w:rsid w:val="00F43587"/>
    <w:rsid w:val="00F435D7"/>
    <w:rsid w:val="00F43611"/>
    <w:rsid w:val="00F4538E"/>
    <w:rsid w:val="00F4542A"/>
    <w:rsid w:val="00F45443"/>
    <w:rsid w:val="00F458E9"/>
    <w:rsid w:val="00F45C8E"/>
    <w:rsid w:val="00F4639A"/>
    <w:rsid w:val="00F47999"/>
    <w:rsid w:val="00F5076C"/>
    <w:rsid w:val="00F50A9B"/>
    <w:rsid w:val="00F50DA1"/>
    <w:rsid w:val="00F510E6"/>
    <w:rsid w:val="00F520BA"/>
    <w:rsid w:val="00F52840"/>
    <w:rsid w:val="00F52C5D"/>
    <w:rsid w:val="00F53D08"/>
    <w:rsid w:val="00F54332"/>
    <w:rsid w:val="00F54A91"/>
    <w:rsid w:val="00F54E69"/>
    <w:rsid w:val="00F55543"/>
    <w:rsid w:val="00F55D8A"/>
    <w:rsid w:val="00F55F3A"/>
    <w:rsid w:val="00F56062"/>
    <w:rsid w:val="00F56FB2"/>
    <w:rsid w:val="00F57F05"/>
    <w:rsid w:val="00F60BFC"/>
    <w:rsid w:val="00F61585"/>
    <w:rsid w:val="00F623ED"/>
    <w:rsid w:val="00F624D6"/>
    <w:rsid w:val="00F6345A"/>
    <w:rsid w:val="00F63C1F"/>
    <w:rsid w:val="00F642CC"/>
    <w:rsid w:val="00F64749"/>
    <w:rsid w:val="00F656B1"/>
    <w:rsid w:val="00F66375"/>
    <w:rsid w:val="00F664D4"/>
    <w:rsid w:val="00F66B63"/>
    <w:rsid w:val="00F67598"/>
    <w:rsid w:val="00F6768B"/>
    <w:rsid w:val="00F678D6"/>
    <w:rsid w:val="00F67BEA"/>
    <w:rsid w:val="00F70161"/>
    <w:rsid w:val="00F702E7"/>
    <w:rsid w:val="00F70D7D"/>
    <w:rsid w:val="00F71715"/>
    <w:rsid w:val="00F7178C"/>
    <w:rsid w:val="00F71C6F"/>
    <w:rsid w:val="00F721F7"/>
    <w:rsid w:val="00F73A86"/>
    <w:rsid w:val="00F741C4"/>
    <w:rsid w:val="00F74401"/>
    <w:rsid w:val="00F74468"/>
    <w:rsid w:val="00F761D6"/>
    <w:rsid w:val="00F763DB"/>
    <w:rsid w:val="00F764D6"/>
    <w:rsid w:val="00F76B21"/>
    <w:rsid w:val="00F76D77"/>
    <w:rsid w:val="00F771CD"/>
    <w:rsid w:val="00F77576"/>
    <w:rsid w:val="00F77680"/>
    <w:rsid w:val="00F77796"/>
    <w:rsid w:val="00F8062E"/>
    <w:rsid w:val="00F80813"/>
    <w:rsid w:val="00F8179F"/>
    <w:rsid w:val="00F81BC1"/>
    <w:rsid w:val="00F82DA8"/>
    <w:rsid w:val="00F83355"/>
    <w:rsid w:val="00F83B08"/>
    <w:rsid w:val="00F845FC"/>
    <w:rsid w:val="00F84C39"/>
    <w:rsid w:val="00F8504E"/>
    <w:rsid w:val="00F852E4"/>
    <w:rsid w:val="00F858A5"/>
    <w:rsid w:val="00F86181"/>
    <w:rsid w:val="00F86268"/>
    <w:rsid w:val="00F911EB"/>
    <w:rsid w:val="00F925D1"/>
    <w:rsid w:val="00F929A3"/>
    <w:rsid w:val="00F933A7"/>
    <w:rsid w:val="00F93894"/>
    <w:rsid w:val="00F938DD"/>
    <w:rsid w:val="00F95F87"/>
    <w:rsid w:val="00F968F9"/>
    <w:rsid w:val="00F969C8"/>
    <w:rsid w:val="00F96C62"/>
    <w:rsid w:val="00F97029"/>
    <w:rsid w:val="00F9705B"/>
    <w:rsid w:val="00FA006F"/>
    <w:rsid w:val="00FA057E"/>
    <w:rsid w:val="00FA175F"/>
    <w:rsid w:val="00FA2273"/>
    <w:rsid w:val="00FA28FF"/>
    <w:rsid w:val="00FA2D83"/>
    <w:rsid w:val="00FA33CF"/>
    <w:rsid w:val="00FA386C"/>
    <w:rsid w:val="00FA3B5C"/>
    <w:rsid w:val="00FA483D"/>
    <w:rsid w:val="00FA513C"/>
    <w:rsid w:val="00FA53D7"/>
    <w:rsid w:val="00FA5C4D"/>
    <w:rsid w:val="00FA5E3C"/>
    <w:rsid w:val="00FA616C"/>
    <w:rsid w:val="00FA66EE"/>
    <w:rsid w:val="00FA6BFD"/>
    <w:rsid w:val="00FA6DBA"/>
    <w:rsid w:val="00FA6DCB"/>
    <w:rsid w:val="00FA706D"/>
    <w:rsid w:val="00FA7D47"/>
    <w:rsid w:val="00FB0F37"/>
    <w:rsid w:val="00FB1894"/>
    <w:rsid w:val="00FB1DAD"/>
    <w:rsid w:val="00FB3301"/>
    <w:rsid w:val="00FB393F"/>
    <w:rsid w:val="00FB39BE"/>
    <w:rsid w:val="00FB4303"/>
    <w:rsid w:val="00FB5382"/>
    <w:rsid w:val="00FB5616"/>
    <w:rsid w:val="00FB5C09"/>
    <w:rsid w:val="00FB5CDA"/>
    <w:rsid w:val="00FB5D56"/>
    <w:rsid w:val="00FB6BC0"/>
    <w:rsid w:val="00FB72E6"/>
    <w:rsid w:val="00FB7427"/>
    <w:rsid w:val="00FB75AD"/>
    <w:rsid w:val="00FB7F68"/>
    <w:rsid w:val="00FC0E04"/>
    <w:rsid w:val="00FC0E7D"/>
    <w:rsid w:val="00FC1B80"/>
    <w:rsid w:val="00FC1F0A"/>
    <w:rsid w:val="00FC2394"/>
    <w:rsid w:val="00FC26E5"/>
    <w:rsid w:val="00FC2877"/>
    <w:rsid w:val="00FC39B6"/>
    <w:rsid w:val="00FC3C8A"/>
    <w:rsid w:val="00FC4109"/>
    <w:rsid w:val="00FC4372"/>
    <w:rsid w:val="00FC4492"/>
    <w:rsid w:val="00FC457F"/>
    <w:rsid w:val="00FC4CFF"/>
    <w:rsid w:val="00FC5309"/>
    <w:rsid w:val="00FC539B"/>
    <w:rsid w:val="00FC639A"/>
    <w:rsid w:val="00FC69DF"/>
    <w:rsid w:val="00FD0AC9"/>
    <w:rsid w:val="00FD1169"/>
    <w:rsid w:val="00FD161C"/>
    <w:rsid w:val="00FD1C89"/>
    <w:rsid w:val="00FD1D29"/>
    <w:rsid w:val="00FD1DCB"/>
    <w:rsid w:val="00FD2D83"/>
    <w:rsid w:val="00FD2DE5"/>
    <w:rsid w:val="00FD2E30"/>
    <w:rsid w:val="00FD2FC2"/>
    <w:rsid w:val="00FD418E"/>
    <w:rsid w:val="00FD560A"/>
    <w:rsid w:val="00FE0823"/>
    <w:rsid w:val="00FE0912"/>
    <w:rsid w:val="00FE18D1"/>
    <w:rsid w:val="00FE1DE2"/>
    <w:rsid w:val="00FE1F7E"/>
    <w:rsid w:val="00FE2323"/>
    <w:rsid w:val="00FE238C"/>
    <w:rsid w:val="00FE26AF"/>
    <w:rsid w:val="00FE29C3"/>
    <w:rsid w:val="00FE3A32"/>
    <w:rsid w:val="00FE540A"/>
    <w:rsid w:val="00FE6617"/>
    <w:rsid w:val="00FE6B97"/>
    <w:rsid w:val="00FE6CA1"/>
    <w:rsid w:val="00FE6D13"/>
    <w:rsid w:val="00FE746A"/>
    <w:rsid w:val="00FE7555"/>
    <w:rsid w:val="00FE7D16"/>
    <w:rsid w:val="00FF123E"/>
    <w:rsid w:val="00FF1B02"/>
    <w:rsid w:val="00FF231D"/>
    <w:rsid w:val="00FF2577"/>
    <w:rsid w:val="00FF3D2E"/>
    <w:rsid w:val="00FF4172"/>
    <w:rsid w:val="00FF41B0"/>
    <w:rsid w:val="00FF4E97"/>
    <w:rsid w:val="00FF5E47"/>
    <w:rsid w:val="00FF60EF"/>
    <w:rsid w:val="00FF6432"/>
    <w:rsid w:val="00FF7508"/>
    <w:rsid w:val="00FF7802"/>
  </w:rsids>
  <m:mathPr>
    <m:mathFont m:val="Cambria Math"/>
    <m:brkBin m:val="before"/>
    <m:brkBinSub m:val="--"/>
    <m:smallFrac m:val="0"/>
    <m:dispDef/>
    <m:lMargin m:val="0"/>
    <m:rMargin m:val="0"/>
    <m:defJc m:val="centerGroup"/>
    <m:wrapIndent m:val="1440"/>
    <m:intLim m:val="subSup"/>
    <m:naryLim m:val="undOvr"/>
  </m:mathPr>
  <w:attachedSchema w:val="ActionsPane3"/>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EA8F0"/>
  <w15:docId w15:val="{EBDBFAD2-8FB9-43DE-A2AE-20463E2A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3A6"/>
    <w:rPr>
      <w:sz w:val="22"/>
      <w:szCs w:val="22"/>
    </w:rPr>
  </w:style>
  <w:style w:type="paragraph" w:styleId="Heading1">
    <w:name w:val="heading 1"/>
    <w:basedOn w:val="Normal"/>
    <w:next w:val="Normal"/>
    <w:link w:val="Heading1Char"/>
    <w:qFormat/>
    <w:rsid w:val="0083774D"/>
    <w:pPr>
      <w:spacing w:before="480"/>
      <w:outlineLvl w:val="0"/>
    </w:pPr>
    <w:rPr>
      <w:rFonts w:ascii="Cambria" w:eastAsia="Times New Roman" w:hAnsi="Cambria"/>
      <w:b/>
      <w:bCs/>
      <w:color w:val="365F91"/>
      <w:kern w:val="32"/>
      <w:sz w:val="28"/>
      <w:szCs w:val="28"/>
      <w:lang w:val="x-none" w:eastAsia="x-none"/>
    </w:rPr>
  </w:style>
  <w:style w:type="paragraph" w:styleId="Heading2">
    <w:name w:val="heading 2"/>
    <w:aliases w:val="Sub Section Header"/>
    <w:basedOn w:val="Normal"/>
    <w:next w:val="Normal"/>
    <w:link w:val="Heading2Char"/>
    <w:autoRedefine/>
    <w:unhideWhenUsed/>
    <w:qFormat/>
    <w:rsid w:val="009533A6"/>
    <w:pPr>
      <w:numPr>
        <w:ilvl w:val="1"/>
        <w:numId w:val="3"/>
      </w:numPr>
      <w:pBdr>
        <w:bottom w:val="single" w:sz="4" w:space="1" w:color="auto"/>
      </w:pBdr>
      <w:tabs>
        <w:tab w:val="left" w:pos="440"/>
      </w:tabs>
      <w:spacing w:before="120" w:line="240" w:lineRule="atLeast"/>
      <w:ind w:left="1022" w:hanging="965"/>
      <w:outlineLvl w:val="1"/>
    </w:pPr>
    <w:rPr>
      <w:noProof/>
      <w:kern w:val="32"/>
      <w:position w:val="12"/>
      <w:szCs w:val="20"/>
      <w:lang w:val="x-none" w:eastAsia="x-none"/>
    </w:rPr>
  </w:style>
  <w:style w:type="paragraph" w:styleId="Heading3">
    <w:name w:val="heading 3"/>
    <w:basedOn w:val="Heading2"/>
    <w:next w:val="Heading9"/>
    <w:link w:val="Heading3Char"/>
    <w:unhideWhenUsed/>
    <w:qFormat/>
    <w:rsid w:val="00DB79F3"/>
    <w:pPr>
      <w:numPr>
        <w:ilvl w:val="2"/>
      </w:numPr>
      <w:spacing w:line="240" w:lineRule="auto"/>
      <w:outlineLvl w:val="2"/>
    </w:pPr>
    <w:rPr>
      <w:noProof w:val="0"/>
      <w:position w:val="0"/>
      <w:sz w:val="16"/>
    </w:rPr>
  </w:style>
  <w:style w:type="paragraph" w:styleId="Heading4">
    <w:name w:val="heading 4"/>
    <w:basedOn w:val="Heading3"/>
    <w:next w:val="Normal"/>
    <w:link w:val="Heading4Char"/>
    <w:unhideWhenUsed/>
    <w:qFormat/>
    <w:rsid w:val="0083774D"/>
    <w:pPr>
      <w:numPr>
        <w:ilvl w:val="3"/>
      </w:numPr>
      <w:tabs>
        <w:tab w:val="num" w:pos="1620"/>
      </w:tabs>
      <w:outlineLvl w:val="3"/>
    </w:pPr>
  </w:style>
  <w:style w:type="paragraph" w:styleId="Heading5">
    <w:name w:val="heading 5"/>
    <w:basedOn w:val="Normal"/>
    <w:next w:val="Normal"/>
    <w:link w:val="Heading5Char"/>
    <w:unhideWhenUsed/>
    <w:qFormat/>
    <w:rsid w:val="0083774D"/>
    <w:pPr>
      <w:numPr>
        <w:ilvl w:val="4"/>
        <w:numId w:val="1"/>
      </w:numPr>
      <w:spacing w:before="120" w:line="264" w:lineRule="atLeast"/>
      <w:outlineLvl w:val="4"/>
    </w:pPr>
    <w:rPr>
      <w:rFonts w:ascii="Times New Roman" w:hAnsi="Times New Roman"/>
      <w:kern w:val="32"/>
      <w:sz w:val="20"/>
      <w:szCs w:val="20"/>
      <w:lang w:val="x-none" w:eastAsia="x-none"/>
    </w:rPr>
  </w:style>
  <w:style w:type="paragraph" w:styleId="Heading6">
    <w:name w:val="heading 6"/>
    <w:basedOn w:val="Normal"/>
    <w:next w:val="Normal"/>
    <w:link w:val="Heading6Char"/>
    <w:semiHidden/>
    <w:unhideWhenUsed/>
    <w:qFormat/>
    <w:rsid w:val="0083774D"/>
    <w:pPr>
      <w:numPr>
        <w:ilvl w:val="5"/>
        <w:numId w:val="1"/>
      </w:numPr>
      <w:spacing w:before="240" w:after="60"/>
      <w:outlineLvl w:val="5"/>
    </w:pPr>
    <w:rPr>
      <w:rFonts w:ascii="Times New Roman" w:hAnsi="Times New Roman"/>
      <w:b/>
      <w:kern w:val="32"/>
      <w:sz w:val="18"/>
      <w:szCs w:val="20"/>
      <w:lang w:val="x-none" w:eastAsia="x-none"/>
    </w:rPr>
  </w:style>
  <w:style w:type="paragraph" w:styleId="Heading7">
    <w:name w:val="heading 7"/>
    <w:basedOn w:val="Normal"/>
    <w:next w:val="Normal"/>
    <w:link w:val="Heading7Char"/>
    <w:semiHidden/>
    <w:unhideWhenUsed/>
    <w:qFormat/>
    <w:rsid w:val="0083774D"/>
    <w:pPr>
      <w:numPr>
        <w:ilvl w:val="6"/>
        <w:numId w:val="1"/>
      </w:numPr>
      <w:spacing w:before="240" w:after="60"/>
      <w:outlineLvl w:val="6"/>
    </w:pPr>
    <w:rPr>
      <w:rFonts w:ascii="Times New Roman" w:hAnsi="Times New Roman"/>
      <w:b/>
      <w:kern w:val="32"/>
      <w:sz w:val="18"/>
      <w:szCs w:val="20"/>
      <w:u w:val="single"/>
      <w:lang w:val="x-none" w:eastAsia="x-none"/>
    </w:rPr>
  </w:style>
  <w:style w:type="paragraph" w:styleId="Heading8">
    <w:name w:val="heading 8"/>
    <w:basedOn w:val="Normal"/>
    <w:next w:val="Normal"/>
    <w:link w:val="Heading8Char"/>
    <w:semiHidden/>
    <w:unhideWhenUsed/>
    <w:qFormat/>
    <w:rsid w:val="0083774D"/>
    <w:pPr>
      <w:numPr>
        <w:ilvl w:val="7"/>
        <w:numId w:val="1"/>
      </w:numPr>
      <w:spacing w:before="240" w:after="60"/>
      <w:outlineLvl w:val="7"/>
    </w:pPr>
    <w:rPr>
      <w:rFonts w:ascii="Times New Roman" w:hAnsi="Times New Roman"/>
      <w:kern w:val="32"/>
      <w:sz w:val="18"/>
      <w:szCs w:val="20"/>
      <w:u w:val="single"/>
      <w:lang w:val="x-none" w:eastAsia="x-none"/>
    </w:rPr>
  </w:style>
  <w:style w:type="paragraph" w:styleId="Heading9">
    <w:name w:val="heading 9"/>
    <w:basedOn w:val="Normal"/>
    <w:next w:val="Normal"/>
    <w:link w:val="Heading9Char"/>
    <w:unhideWhenUsed/>
    <w:qFormat/>
    <w:rsid w:val="0083774D"/>
    <w:pPr>
      <w:numPr>
        <w:ilvl w:val="8"/>
        <w:numId w:val="1"/>
      </w:numPr>
      <w:spacing w:before="240" w:after="60"/>
      <w:outlineLvl w:val="8"/>
    </w:pPr>
    <w:rPr>
      <w:rFonts w:ascii="Arial" w:hAnsi="Arial"/>
      <w:kern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774D"/>
    <w:rPr>
      <w:rFonts w:ascii="Cambria" w:eastAsia="Times New Roman" w:hAnsi="Cambria" w:cs="Times New Roman"/>
      <w:b/>
      <w:bCs/>
      <w:color w:val="365F91"/>
      <w:kern w:val="32"/>
      <w:sz w:val="28"/>
      <w:szCs w:val="28"/>
    </w:rPr>
  </w:style>
  <w:style w:type="character" w:customStyle="1" w:styleId="Heading2Char">
    <w:name w:val="Heading 2 Char"/>
    <w:aliases w:val="Sub Section Header Char"/>
    <w:link w:val="Heading2"/>
    <w:rsid w:val="009533A6"/>
    <w:rPr>
      <w:noProof/>
      <w:kern w:val="32"/>
      <w:position w:val="12"/>
      <w:sz w:val="22"/>
      <w:lang w:val="x-none" w:eastAsia="x-none"/>
    </w:rPr>
  </w:style>
  <w:style w:type="character" w:customStyle="1" w:styleId="Heading3Char">
    <w:name w:val="Heading 3 Char"/>
    <w:link w:val="Heading3"/>
    <w:rsid w:val="00DB79F3"/>
    <w:rPr>
      <w:kern w:val="32"/>
      <w:sz w:val="16"/>
      <w:lang w:val="x-none" w:eastAsia="x-none"/>
    </w:rPr>
  </w:style>
  <w:style w:type="character" w:customStyle="1" w:styleId="Heading4Char">
    <w:name w:val="Heading 4 Char"/>
    <w:link w:val="Heading4"/>
    <w:rsid w:val="0083774D"/>
    <w:rPr>
      <w:kern w:val="32"/>
      <w:sz w:val="16"/>
      <w:lang w:val="x-none" w:eastAsia="x-none"/>
    </w:rPr>
  </w:style>
  <w:style w:type="character" w:customStyle="1" w:styleId="Heading5Char">
    <w:name w:val="Heading 5 Char"/>
    <w:link w:val="Heading5"/>
    <w:rsid w:val="0083774D"/>
    <w:rPr>
      <w:rFonts w:ascii="Times New Roman" w:hAnsi="Times New Roman"/>
      <w:kern w:val="32"/>
      <w:lang w:val="x-none" w:eastAsia="x-none"/>
    </w:rPr>
  </w:style>
  <w:style w:type="character" w:customStyle="1" w:styleId="Heading6Char">
    <w:name w:val="Heading 6 Char"/>
    <w:link w:val="Heading6"/>
    <w:semiHidden/>
    <w:rsid w:val="0083774D"/>
    <w:rPr>
      <w:rFonts w:ascii="Times New Roman" w:hAnsi="Times New Roman"/>
      <w:b/>
      <w:kern w:val="32"/>
      <w:sz w:val="18"/>
      <w:lang w:val="x-none" w:eastAsia="x-none"/>
    </w:rPr>
  </w:style>
  <w:style w:type="character" w:customStyle="1" w:styleId="Heading7Char">
    <w:name w:val="Heading 7 Char"/>
    <w:link w:val="Heading7"/>
    <w:semiHidden/>
    <w:rsid w:val="0083774D"/>
    <w:rPr>
      <w:rFonts w:ascii="Times New Roman" w:hAnsi="Times New Roman"/>
      <w:b/>
      <w:kern w:val="32"/>
      <w:sz w:val="18"/>
      <w:u w:val="single"/>
      <w:lang w:val="x-none" w:eastAsia="x-none"/>
    </w:rPr>
  </w:style>
  <w:style w:type="character" w:customStyle="1" w:styleId="Heading8Char">
    <w:name w:val="Heading 8 Char"/>
    <w:link w:val="Heading8"/>
    <w:semiHidden/>
    <w:rsid w:val="0083774D"/>
    <w:rPr>
      <w:rFonts w:ascii="Times New Roman" w:hAnsi="Times New Roman"/>
      <w:kern w:val="32"/>
      <w:sz w:val="18"/>
      <w:u w:val="single"/>
      <w:lang w:val="x-none" w:eastAsia="x-none"/>
    </w:rPr>
  </w:style>
  <w:style w:type="character" w:customStyle="1" w:styleId="Heading9Char">
    <w:name w:val="Heading 9 Char"/>
    <w:link w:val="Heading9"/>
    <w:rsid w:val="0083774D"/>
    <w:rPr>
      <w:rFonts w:ascii="Arial" w:hAnsi="Arial"/>
      <w:kern w:val="32"/>
      <w:sz w:val="22"/>
      <w:lang w:val="x-none" w:eastAsia="x-none"/>
    </w:rPr>
  </w:style>
  <w:style w:type="character" w:styleId="Hyperlink">
    <w:name w:val="Hyperlink"/>
    <w:uiPriority w:val="99"/>
    <w:unhideWhenUsed/>
    <w:rsid w:val="0083774D"/>
    <w:rPr>
      <w:color w:val="0000FF"/>
      <w:u w:val="single"/>
      <w:lang w:val="en-US" w:eastAsia="en-US"/>
    </w:rPr>
  </w:style>
  <w:style w:type="character" w:styleId="FollowedHyperlink">
    <w:name w:val="FollowedHyperlink"/>
    <w:uiPriority w:val="99"/>
    <w:semiHidden/>
    <w:unhideWhenUsed/>
    <w:rsid w:val="0083774D"/>
    <w:rPr>
      <w:color w:val="800080"/>
      <w:u w:val="single"/>
      <w:lang w:val="en-US" w:eastAsia="en-US"/>
    </w:rPr>
  </w:style>
  <w:style w:type="paragraph" w:styleId="Index1">
    <w:name w:val="index 1"/>
    <w:basedOn w:val="Normal"/>
    <w:autoRedefine/>
    <w:uiPriority w:val="99"/>
    <w:semiHidden/>
    <w:unhideWhenUsed/>
    <w:rsid w:val="0083774D"/>
    <w:pPr>
      <w:ind w:left="220" w:hanging="220"/>
    </w:pPr>
    <w:rPr>
      <w:rFonts w:cs="Calibri"/>
      <w:sz w:val="18"/>
      <w:szCs w:val="18"/>
      <w:lang w:eastAsia="ar-SA"/>
    </w:rPr>
  </w:style>
  <w:style w:type="paragraph" w:styleId="TOC1">
    <w:name w:val="toc 1"/>
    <w:basedOn w:val="Normal"/>
    <w:next w:val="Normal"/>
    <w:autoRedefine/>
    <w:uiPriority w:val="39"/>
    <w:unhideWhenUsed/>
    <w:qFormat/>
    <w:rsid w:val="009E27D7"/>
    <w:pPr>
      <w:tabs>
        <w:tab w:val="left" w:pos="450"/>
        <w:tab w:val="right" w:leader="dot" w:pos="10800"/>
      </w:tabs>
      <w:spacing w:before="120" w:after="120"/>
    </w:pPr>
    <w:rPr>
      <w:rFonts w:asciiTheme="minorHAnsi" w:hAnsiTheme="minorHAnsi"/>
      <w:b/>
      <w:bCs/>
      <w:sz w:val="20"/>
      <w:szCs w:val="20"/>
    </w:rPr>
  </w:style>
  <w:style w:type="paragraph" w:styleId="TOC2">
    <w:name w:val="toc 2"/>
    <w:basedOn w:val="Normal"/>
    <w:next w:val="Normal"/>
    <w:autoRedefine/>
    <w:uiPriority w:val="39"/>
    <w:unhideWhenUsed/>
    <w:qFormat/>
    <w:rsid w:val="009E27D7"/>
    <w:pPr>
      <w:tabs>
        <w:tab w:val="left" w:pos="990"/>
        <w:tab w:val="right" w:leader="dot" w:pos="10800"/>
      </w:tabs>
      <w:ind w:left="450"/>
    </w:pPr>
    <w:rPr>
      <w:rFonts w:asciiTheme="minorHAnsi" w:hAnsiTheme="minorHAnsi"/>
      <w:sz w:val="20"/>
      <w:szCs w:val="20"/>
    </w:rPr>
  </w:style>
  <w:style w:type="paragraph" w:customStyle="1" w:styleId="HeaderFooter-CompanyName">
    <w:name w:val="Header / Footer - Company Name"/>
    <w:basedOn w:val="Normal"/>
    <w:qFormat/>
    <w:rsid w:val="005A341A"/>
    <w:pPr>
      <w:tabs>
        <w:tab w:val="left" w:pos="1500"/>
        <w:tab w:val="left" w:pos="2055"/>
        <w:tab w:val="left" w:pos="2434"/>
        <w:tab w:val="right" w:pos="10800"/>
        <w:tab w:val="right" w:pos="10872"/>
      </w:tabs>
      <w:jc w:val="right"/>
    </w:pPr>
    <w:rPr>
      <w:noProof/>
      <w:sz w:val="20"/>
      <w:szCs w:val="20"/>
    </w:rPr>
  </w:style>
  <w:style w:type="paragraph" w:styleId="TOC4">
    <w:name w:val="toc 4"/>
    <w:basedOn w:val="Normal"/>
    <w:autoRedefine/>
    <w:uiPriority w:val="39"/>
    <w:unhideWhenUsed/>
    <w:rsid w:val="0083774D"/>
    <w:pPr>
      <w:ind w:left="660"/>
    </w:pPr>
    <w:rPr>
      <w:rFonts w:asciiTheme="minorHAnsi" w:hAnsiTheme="minorHAnsi"/>
      <w:sz w:val="18"/>
      <w:szCs w:val="18"/>
    </w:rPr>
  </w:style>
  <w:style w:type="paragraph" w:styleId="TOC5">
    <w:name w:val="toc 5"/>
    <w:basedOn w:val="Normal"/>
    <w:autoRedefine/>
    <w:uiPriority w:val="39"/>
    <w:unhideWhenUsed/>
    <w:rsid w:val="0083774D"/>
    <w:pPr>
      <w:ind w:left="880"/>
    </w:pPr>
    <w:rPr>
      <w:rFonts w:asciiTheme="minorHAnsi" w:hAnsiTheme="minorHAnsi"/>
      <w:sz w:val="18"/>
      <w:szCs w:val="18"/>
    </w:rPr>
  </w:style>
  <w:style w:type="paragraph" w:styleId="TOC6">
    <w:name w:val="toc 6"/>
    <w:basedOn w:val="Normal"/>
    <w:autoRedefine/>
    <w:uiPriority w:val="39"/>
    <w:unhideWhenUsed/>
    <w:rsid w:val="0083774D"/>
    <w:pPr>
      <w:ind w:left="1100"/>
    </w:pPr>
    <w:rPr>
      <w:rFonts w:asciiTheme="minorHAnsi" w:hAnsiTheme="minorHAnsi"/>
      <w:sz w:val="18"/>
      <w:szCs w:val="18"/>
    </w:rPr>
  </w:style>
  <w:style w:type="paragraph" w:styleId="TOC7">
    <w:name w:val="toc 7"/>
    <w:basedOn w:val="Normal"/>
    <w:autoRedefine/>
    <w:uiPriority w:val="39"/>
    <w:unhideWhenUsed/>
    <w:rsid w:val="0083774D"/>
    <w:pPr>
      <w:ind w:left="1320"/>
    </w:pPr>
    <w:rPr>
      <w:rFonts w:asciiTheme="minorHAnsi" w:hAnsiTheme="minorHAnsi"/>
      <w:sz w:val="18"/>
      <w:szCs w:val="18"/>
    </w:rPr>
  </w:style>
  <w:style w:type="paragraph" w:styleId="TOC8">
    <w:name w:val="toc 8"/>
    <w:basedOn w:val="Normal"/>
    <w:autoRedefine/>
    <w:uiPriority w:val="39"/>
    <w:unhideWhenUsed/>
    <w:rsid w:val="0083774D"/>
    <w:pPr>
      <w:ind w:left="1540"/>
    </w:pPr>
    <w:rPr>
      <w:rFonts w:asciiTheme="minorHAnsi" w:hAnsiTheme="minorHAnsi"/>
      <w:sz w:val="18"/>
      <w:szCs w:val="18"/>
    </w:rPr>
  </w:style>
  <w:style w:type="paragraph" w:styleId="TOC9">
    <w:name w:val="toc 9"/>
    <w:basedOn w:val="Normal"/>
    <w:autoRedefine/>
    <w:uiPriority w:val="39"/>
    <w:unhideWhenUsed/>
    <w:rsid w:val="0083774D"/>
    <w:pPr>
      <w:ind w:left="1760"/>
    </w:pPr>
    <w:rPr>
      <w:rFonts w:asciiTheme="minorHAnsi" w:hAnsiTheme="minorHAnsi"/>
      <w:sz w:val="18"/>
      <w:szCs w:val="18"/>
    </w:rPr>
  </w:style>
  <w:style w:type="paragraph" w:styleId="Header">
    <w:name w:val="header"/>
    <w:basedOn w:val="Normal"/>
    <w:link w:val="HeaderChar"/>
    <w:uiPriority w:val="99"/>
    <w:unhideWhenUsed/>
    <w:rsid w:val="007A1391"/>
    <w:pPr>
      <w:tabs>
        <w:tab w:val="left" w:pos="1500"/>
        <w:tab w:val="left" w:pos="2055"/>
        <w:tab w:val="left" w:pos="2434"/>
        <w:tab w:val="right" w:pos="10800"/>
        <w:tab w:val="right" w:pos="10872"/>
      </w:tabs>
      <w:ind w:left="-101"/>
    </w:pPr>
    <w:rPr>
      <w:lang w:val="x-none" w:eastAsia="x-none"/>
    </w:rPr>
  </w:style>
  <w:style w:type="character" w:customStyle="1" w:styleId="HeaderChar">
    <w:name w:val="Header Char"/>
    <w:link w:val="Header"/>
    <w:uiPriority w:val="99"/>
    <w:rsid w:val="007A1391"/>
    <w:rPr>
      <w:sz w:val="22"/>
      <w:szCs w:val="22"/>
    </w:rPr>
  </w:style>
  <w:style w:type="paragraph" w:styleId="Footer">
    <w:name w:val="footer"/>
    <w:basedOn w:val="Normal"/>
    <w:link w:val="FooterChar"/>
    <w:uiPriority w:val="99"/>
    <w:unhideWhenUsed/>
    <w:rsid w:val="0083774D"/>
    <w:pPr>
      <w:tabs>
        <w:tab w:val="center" w:pos="4680"/>
        <w:tab w:val="right" w:pos="9360"/>
      </w:tabs>
    </w:pPr>
    <w:rPr>
      <w:kern w:val="32"/>
      <w:lang w:val="x-none" w:eastAsia="x-none"/>
    </w:rPr>
  </w:style>
  <w:style w:type="character" w:customStyle="1" w:styleId="FooterChar">
    <w:name w:val="Footer Char"/>
    <w:link w:val="Footer"/>
    <w:uiPriority w:val="99"/>
    <w:rsid w:val="0083774D"/>
    <w:rPr>
      <w:kern w:val="32"/>
      <w:sz w:val="22"/>
      <w:szCs w:val="22"/>
    </w:rPr>
  </w:style>
  <w:style w:type="paragraph" w:styleId="BalloonText">
    <w:name w:val="Balloon Text"/>
    <w:basedOn w:val="Normal"/>
    <w:link w:val="BalloonTextChar"/>
    <w:uiPriority w:val="99"/>
    <w:semiHidden/>
    <w:unhideWhenUsed/>
    <w:rsid w:val="0083774D"/>
    <w:rPr>
      <w:rFonts w:ascii="Tahoma" w:eastAsia="Calibri" w:hAnsi="Tahoma"/>
      <w:sz w:val="16"/>
      <w:szCs w:val="16"/>
      <w:lang w:val="x-none" w:eastAsia="ar-SA"/>
    </w:rPr>
  </w:style>
  <w:style w:type="character" w:customStyle="1" w:styleId="BalloonTextChar">
    <w:name w:val="Balloon Text Char"/>
    <w:link w:val="BalloonText"/>
    <w:uiPriority w:val="99"/>
    <w:semiHidden/>
    <w:rsid w:val="0083774D"/>
    <w:rPr>
      <w:rFonts w:ascii="Tahoma" w:eastAsia="Calibri" w:hAnsi="Tahoma" w:cs="Tahoma"/>
      <w:sz w:val="16"/>
      <w:szCs w:val="16"/>
      <w:lang w:eastAsia="ar-SA"/>
    </w:rPr>
  </w:style>
  <w:style w:type="paragraph" w:styleId="NoSpacing">
    <w:name w:val="No Spacing"/>
    <w:link w:val="NoSpacingChar"/>
    <w:uiPriority w:val="1"/>
    <w:qFormat/>
    <w:rsid w:val="0083774D"/>
    <w:rPr>
      <w:rFonts w:cs="Calibri"/>
      <w:sz w:val="22"/>
      <w:szCs w:val="22"/>
    </w:rPr>
  </w:style>
  <w:style w:type="paragraph" w:styleId="TOCHeading">
    <w:name w:val="TOC Heading"/>
    <w:basedOn w:val="Heading1"/>
    <w:uiPriority w:val="39"/>
    <w:unhideWhenUsed/>
    <w:qFormat/>
    <w:rsid w:val="0083774D"/>
    <w:pPr>
      <w:tabs>
        <w:tab w:val="num" w:pos="720"/>
      </w:tabs>
      <w:ind w:left="720" w:hanging="720"/>
    </w:pPr>
    <w:rPr>
      <w:rFonts w:cs="Cambria"/>
      <w:smallCaps/>
      <w:kern w:val="0"/>
      <w:sz w:val="24"/>
    </w:rPr>
  </w:style>
  <w:style w:type="character" w:customStyle="1" w:styleId="SectionHeaderChar">
    <w:name w:val="Section Header Char"/>
    <w:link w:val="SectionHeader"/>
    <w:locked/>
    <w:rsid w:val="00701187"/>
    <w:rPr>
      <w:noProof/>
      <w:color w:val="7F7F7F"/>
      <w:kern w:val="32"/>
      <w:sz w:val="24"/>
      <w:lang w:val="x-none" w:eastAsia="x-none"/>
    </w:rPr>
  </w:style>
  <w:style w:type="paragraph" w:customStyle="1" w:styleId="SectionHeader">
    <w:name w:val="Section Header"/>
    <w:basedOn w:val="Normal"/>
    <w:next w:val="Normal"/>
    <w:link w:val="SectionHeaderChar"/>
    <w:autoRedefine/>
    <w:qFormat/>
    <w:rsid w:val="00701187"/>
    <w:pPr>
      <w:numPr>
        <w:numId w:val="1"/>
      </w:numPr>
      <w:pBdr>
        <w:bottom w:val="single" w:sz="2" w:space="1" w:color="auto"/>
      </w:pBdr>
      <w:tabs>
        <w:tab w:val="clear" w:pos="4230"/>
        <w:tab w:val="num" w:pos="440"/>
      </w:tabs>
      <w:ind w:left="576" w:hanging="576"/>
      <w:outlineLvl w:val="0"/>
    </w:pPr>
    <w:rPr>
      <w:noProof/>
      <w:color w:val="7F7F7F"/>
      <w:kern w:val="32"/>
      <w:sz w:val="24"/>
      <w:szCs w:val="20"/>
      <w:lang w:val="x-none" w:eastAsia="x-none"/>
    </w:rPr>
  </w:style>
  <w:style w:type="paragraph" w:customStyle="1" w:styleId="TableNormal1">
    <w:name w:val="Table Normal1"/>
    <w:semiHidden/>
    <w:qFormat/>
    <w:rsid w:val="0083774D"/>
    <w:rPr>
      <w:rFonts w:cs="Calibri"/>
    </w:rPr>
  </w:style>
  <w:style w:type="paragraph" w:customStyle="1" w:styleId="NoList1">
    <w:name w:val="No List1"/>
    <w:semiHidden/>
    <w:rsid w:val="0083774D"/>
    <w:rPr>
      <w:rFonts w:cs="Calibri"/>
    </w:rPr>
  </w:style>
  <w:style w:type="paragraph" w:customStyle="1" w:styleId="Bullet2">
    <w:name w:val="Bullet 2"/>
    <w:basedOn w:val="Normal"/>
    <w:rsid w:val="0083774D"/>
    <w:pPr>
      <w:numPr>
        <w:numId w:val="2"/>
      </w:numPr>
      <w:tabs>
        <w:tab w:val="clear" w:pos="360"/>
        <w:tab w:val="left" w:pos="1080"/>
      </w:tabs>
      <w:ind w:left="1440"/>
    </w:pPr>
    <w:rPr>
      <w:rFonts w:ascii="Times New Roman" w:hAnsi="Times New Roman"/>
      <w:sz w:val="20"/>
      <w:szCs w:val="20"/>
      <w:lang w:eastAsia="ar-SA"/>
    </w:rPr>
  </w:style>
  <w:style w:type="paragraph" w:customStyle="1" w:styleId="CoverPage-AddressDetailsSmallText">
    <w:name w:val="Cover Page - Address &amp; Details (Small Text)"/>
    <w:basedOn w:val="Normal"/>
    <w:rsid w:val="00035824"/>
    <w:pPr>
      <w:ind w:left="5220"/>
    </w:pPr>
    <w:rPr>
      <w:rFonts w:eastAsia="Arial Black" w:cs="Calibri"/>
      <w:bCs/>
      <w:iCs/>
      <w:noProof/>
      <w:sz w:val="16"/>
      <w:szCs w:val="16"/>
      <w:lang w:eastAsia="ar-SA"/>
    </w:rPr>
  </w:style>
  <w:style w:type="paragraph" w:customStyle="1" w:styleId="Grid-LeftAlignBold3ptbefore">
    <w:name w:val="Grid - Left Align Bold 3pt before"/>
    <w:basedOn w:val="GridHeader-BoldCenterLabel"/>
    <w:qFormat/>
    <w:rsid w:val="00480FB1"/>
    <w:pPr>
      <w:jc w:val="left"/>
    </w:pPr>
  </w:style>
  <w:style w:type="paragraph" w:customStyle="1" w:styleId="Spacer">
    <w:name w:val="Spacer"/>
    <w:basedOn w:val="Normal"/>
    <w:qFormat/>
    <w:rsid w:val="00172661"/>
    <w:pPr>
      <w:ind w:left="110"/>
    </w:pPr>
    <w:rPr>
      <w:noProof/>
      <w:sz w:val="16"/>
      <w:szCs w:val="16"/>
    </w:rPr>
  </w:style>
  <w:style w:type="paragraph" w:customStyle="1" w:styleId="Body">
    <w:name w:val="Body"/>
    <w:basedOn w:val="Normal"/>
    <w:rsid w:val="0083774D"/>
    <w:pPr>
      <w:spacing w:before="240"/>
      <w:ind w:left="720"/>
      <w:jc w:val="both"/>
    </w:pPr>
    <w:rPr>
      <w:rFonts w:ascii="Times New Roman" w:hAnsi="Times New Roman"/>
      <w:sz w:val="20"/>
      <w:szCs w:val="20"/>
      <w:lang w:eastAsia="ar-SA"/>
    </w:rPr>
  </w:style>
  <w:style w:type="paragraph" w:customStyle="1" w:styleId="MediumShading2-Accent21">
    <w:name w:val="Medium Shading 2 - Accent 21"/>
    <w:basedOn w:val="TableNormal1"/>
    <w:rsid w:val="0083774D"/>
  </w:style>
  <w:style w:type="paragraph" w:customStyle="1" w:styleId="TableGrid1">
    <w:name w:val="Table Grid1"/>
    <w:basedOn w:val="TableNormal1"/>
    <w:rsid w:val="0083774D"/>
  </w:style>
  <w:style w:type="paragraph" w:customStyle="1" w:styleId="Style1">
    <w:name w:val="Style1"/>
    <w:basedOn w:val="TableNormal1"/>
    <w:rsid w:val="0083774D"/>
  </w:style>
  <w:style w:type="paragraph" w:customStyle="1" w:styleId="NewTableStyle">
    <w:name w:val="New Table Style"/>
    <w:basedOn w:val="TableNormal1"/>
    <w:qFormat/>
    <w:rsid w:val="0083774D"/>
  </w:style>
  <w:style w:type="character" w:styleId="LineNumber">
    <w:name w:val="line number"/>
    <w:uiPriority w:val="99"/>
    <w:semiHidden/>
    <w:unhideWhenUsed/>
    <w:rsid w:val="0083774D"/>
    <w:rPr>
      <w:lang w:val="en-US" w:eastAsia="en-US"/>
    </w:rPr>
  </w:style>
  <w:style w:type="character" w:styleId="IntenseEmphasis">
    <w:name w:val="Intense Emphasis"/>
    <w:uiPriority w:val="21"/>
    <w:qFormat/>
    <w:rsid w:val="0083774D"/>
    <w:rPr>
      <w:b/>
      <w:bCs/>
      <w:i/>
      <w:iCs/>
      <w:color w:val="4F81BD"/>
      <w:lang w:val="en-US" w:eastAsia="en-US"/>
    </w:rPr>
  </w:style>
  <w:style w:type="table" w:styleId="TableGrid">
    <w:name w:val="Table Grid"/>
    <w:basedOn w:val="TableNormal"/>
    <w:uiPriority w:val="59"/>
    <w:rsid w:val="002B020A"/>
    <w:rPr>
      <w:sz w:val="16"/>
    </w:rPr>
    <w:tblPr>
      <w:tblBorders>
        <w:top w:val="single" w:sz="4" w:space="0" w:color="auto"/>
        <w:bottom w:val="single" w:sz="4" w:space="0" w:color="auto"/>
        <w:insideH w:val="single" w:sz="4" w:space="0" w:color="auto"/>
      </w:tblBorders>
    </w:tblPr>
    <w:tcPr>
      <w:shd w:val="clear" w:color="auto" w:fill="auto"/>
    </w:tcPr>
  </w:style>
  <w:style w:type="table" w:styleId="MediumShading2-Accent2">
    <w:name w:val="Medium Shading 2 Accent 2"/>
    <w:basedOn w:val="TableNormal"/>
    <w:uiPriority w:val="64"/>
    <w:rsid w:val="0083774D"/>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NormalTable">
    <w:name w:val="NormalTable"/>
    <w:uiPriority w:val="99"/>
    <w:semiHidden/>
    <w:qFormat/>
    <w:rsid w:val="0083774D"/>
    <w:rPr>
      <w:rFonts w:cs="Calibri"/>
    </w:rPr>
    <w:tblPr>
      <w:tblCellMar>
        <w:top w:w="0" w:type="dxa"/>
        <w:left w:w="108" w:type="dxa"/>
        <w:bottom w:w="0" w:type="dxa"/>
        <w:right w:w="108" w:type="dxa"/>
      </w:tblCellMar>
    </w:tblPr>
  </w:style>
  <w:style w:type="table" w:customStyle="1" w:styleId="Style2">
    <w:name w:val="Style2"/>
    <w:basedOn w:val="TableGrid"/>
    <w:uiPriority w:val="99"/>
    <w:qFormat/>
    <w:rsid w:val="0083774D"/>
    <w:tblPr/>
    <w:tblStylePr w:type="firstRow">
      <w:rPr>
        <w:b/>
        <w:bCs/>
      </w:rPr>
    </w:tblStylePr>
    <w:tblStylePr w:type="lastRow">
      <w:rPr>
        <w:b/>
        <w:bCs/>
      </w:rPr>
    </w:tblStylePr>
    <w:tblStylePr w:type="firstCol">
      <w:rPr>
        <w:b/>
        <w:bCs/>
      </w:rPr>
    </w:tblStylePr>
    <w:tblStylePr w:type="lastCol">
      <w:rPr>
        <w:b/>
        <w:bCs/>
      </w:rPr>
    </w:tblStylePr>
  </w:style>
  <w:style w:type="table" w:customStyle="1" w:styleId="customtablestyle">
    <w:name w:val="custom table style"/>
    <w:basedOn w:val="TableNormal"/>
    <w:uiPriority w:val="99"/>
    <w:qFormat/>
    <w:rsid w:val="0083774D"/>
    <w:rPr>
      <w:rFonts w:eastAsia="Calibri"/>
    </w:rPr>
    <w:tblPr/>
  </w:style>
  <w:style w:type="table" w:customStyle="1" w:styleId="LightShading1">
    <w:name w:val="Light Shading1"/>
    <w:basedOn w:val="TableNormal"/>
    <w:uiPriority w:val="60"/>
    <w:rsid w:val="0083774D"/>
    <w:rPr>
      <w:rFonts w:eastAsia="Calibri"/>
      <w:color w:val="000000"/>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10andhigher">
    <w:name w:val="12.10 and higher"/>
    <w:basedOn w:val="Heading2"/>
    <w:link w:val="1210andhigherChar"/>
    <w:qFormat/>
    <w:rsid w:val="00401AD0"/>
    <w:pPr>
      <w:spacing w:line="240" w:lineRule="auto"/>
      <w:ind w:left="1152" w:hanging="432"/>
    </w:pPr>
  </w:style>
  <w:style w:type="paragraph" w:customStyle="1" w:styleId="LegalNotice-Text">
    <w:name w:val="Legal Notice - Text"/>
    <w:basedOn w:val="Normal"/>
    <w:qFormat/>
    <w:rsid w:val="000673A6"/>
    <w:pPr>
      <w:spacing w:line="288" w:lineRule="auto"/>
    </w:pPr>
    <w:rPr>
      <w:rFonts w:cs="Calibri"/>
      <w:sz w:val="19"/>
      <w:szCs w:val="20"/>
    </w:rPr>
  </w:style>
  <w:style w:type="character" w:customStyle="1" w:styleId="1210andhigherChar">
    <w:name w:val="12.10 and higher Char"/>
    <w:basedOn w:val="Heading2Char"/>
    <w:link w:val="1210andhigher"/>
    <w:rsid w:val="00401AD0"/>
    <w:rPr>
      <w:noProof/>
      <w:kern w:val="32"/>
      <w:position w:val="12"/>
      <w:sz w:val="22"/>
      <w:lang w:val="x-none" w:eastAsia="x-none"/>
    </w:rPr>
  </w:style>
  <w:style w:type="paragraph" w:customStyle="1" w:styleId="GridHeader-LeftAlignBold">
    <w:name w:val="Grid Header - Left Align Bold"/>
    <w:basedOn w:val="Normal"/>
    <w:qFormat/>
    <w:rsid w:val="0023784E"/>
    <w:pPr>
      <w:framePr w:hSpace="180" w:wrap="around" w:vAnchor="text" w:hAnchor="text" w:x="594" w:y="1"/>
      <w:spacing w:before="20"/>
      <w:ind w:right="72"/>
      <w:suppressOverlap/>
    </w:pPr>
    <w:rPr>
      <w:rFonts w:cs="Calibri"/>
      <w:b/>
      <w:sz w:val="16"/>
      <w:szCs w:val="16"/>
    </w:rPr>
  </w:style>
  <w:style w:type="paragraph" w:customStyle="1" w:styleId="ImageIndent1">
    <w:name w:val="Image Indent 1"/>
    <w:basedOn w:val="ImageIndent"/>
    <w:link w:val="ImageIndent1Char"/>
    <w:autoRedefine/>
    <w:qFormat/>
    <w:rsid w:val="00CF282F"/>
    <w:pPr>
      <w:framePr w:wrap="around" w:x="108"/>
      <w:ind w:right="29"/>
    </w:pPr>
  </w:style>
  <w:style w:type="paragraph" w:customStyle="1" w:styleId="Grid-RightAlignedBold4ptBefore">
    <w:name w:val="Grid - Right Aligned Bold 4 pt Before"/>
    <w:basedOn w:val="Normal"/>
    <w:qFormat/>
    <w:rsid w:val="00E40851"/>
    <w:pPr>
      <w:spacing w:before="80"/>
      <w:jc w:val="right"/>
    </w:pPr>
    <w:rPr>
      <w:rFonts w:cs="Calibri"/>
      <w:b/>
      <w:bCs/>
      <w:sz w:val="16"/>
      <w:szCs w:val="16"/>
    </w:rPr>
  </w:style>
  <w:style w:type="paragraph" w:customStyle="1" w:styleId="Spacer2Small">
    <w:name w:val="Spacer 2 Small"/>
    <w:basedOn w:val="Spacer"/>
    <w:qFormat/>
    <w:rsid w:val="008C731E"/>
    <w:pPr>
      <w:ind w:left="115"/>
    </w:pPr>
    <w:rPr>
      <w:sz w:val="8"/>
      <w:szCs w:val="8"/>
    </w:rPr>
  </w:style>
  <w:style w:type="paragraph" w:customStyle="1" w:styleId="Grid-LeftAlignNormalText">
    <w:name w:val="Grid - Left Align Normal Text"/>
    <w:basedOn w:val="Normal"/>
    <w:qFormat/>
    <w:rsid w:val="00BA2A8D"/>
    <w:pPr>
      <w:spacing w:before="20"/>
    </w:pPr>
    <w:rPr>
      <w:noProof/>
      <w:sz w:val="16"/>
      <w:szCs w:val="16"/>
    </w:rPr>
  </w:style>
  <w:style w:type="paragraph" w:customStyle="1" w:styleId="Grid-RightAlignNormalTextNo">
    <w:name w:val="Grid - Right Align Normal Text (No.)"/>
    <w:basedOn w:val="Grid-LeftAlignNormalText"/>
    <w:qFormat/>
    <w:rsid w:val="008C24D8"/>
    <w:pPr>
      <w:jc w:val="right"/>
    </w:pPr>
    <w:rPr>
      <w:rFonts w:cs="Calibri"/>
      <w:bCs/>
    </w:rPr>
  </w:style>
  <w:style w:type="paragraph" w:customStyle="1" w:styleId="GridHeader-BoldCenterLabel">
    <w:name w:val="Grid Header - Bold Center Label"/>
    <w:basedOn w:val="Normal"/>
    <w:qFormat/>
    <w:rsid w:val="00BA2A8D"/>
    <w:pPr>
      <w:spacing w:before="60"/>
      <w:jc w:val="center"/>
    </w:pPr>
    <w:rPr>
      <w:rFonts w:cs="Calibri"/>
      <w:b/>
      <w:bCs/>
      <w:sz w:val="16"/>
      <w:szCs w:val="16"/>
    </w:rPr>
  </w:style>
  <w:style w:type="character" w:customStyle="1" w:styleId="NoSpacingChar">
    <w:name w:val="No Spacing Char"/>
    <w:link w:val="NoSpacing"/>
    <w:uiPriority w:val="1"/>
    <w:rsid w:val="00883F7C"/>
    <w:rPr>
      <w:rFonts w:cs="Calibri"/>
      <w:sz w:val="22"/>
      <w:szCs w:val="22"/>
      <w:lang w:val="en-US" w:eastAsia="en-US" w:bidi="ar-SA"/>
    </w:rPr>
  </w:style>
  <w:style w:type="character" w:customStyle="1" w:styleId="ImageIndent1Char">
    <w:name w:val="Image Indent 1 Char"/>
    <w:link w:val="ImageIndent1"/>
    <w:rsid w:val="00CF282F"/>
    <w:rPr>
      <w:rFonts w:cs="Calibri"/>
      <w:noProof/>
      <w:sz w:val="16"/>
      <w:szCs w:val="16"/>
      <w:shd w:val="clear" w:color="auto" w:fill="FFFFFF"/>
    </w:rPr>
  </w:style>
  <w:style w:type="paragraph" w:customStyle="1" w:styleId="HeadingImage100">
    <w:name w:val="Heading Image 10.0+"/>
    <w:basedOn w:val="Heading2ImageSubSectionLandscape"/>
    <w:qFormat/>
    <w:rsid w:val="00D26236"/>
    <w:pPr>
      <w:tabs>
        <w:tab w:val="clear" w:pos="440"/>
        <w:tab w:val="left" w:pos="634"/>
      </w:tabs>
    </w:pPr>
  </w:style>
  <w:style w:type="paragraph" w:customStyle="1" w:styleId="Notes">
    <w:name w:val="Notes"/>
    <w:basedOn w:val="Normal"/>
    <w:qFormat/>
    <w:rsid w:val="00AB6BA6"/>
    <w:pPr>
      <w:spacing w:before="60"/>
      <w:ind w:left="550" w:hanging="110"/>
    </w:pPr>
    <w:rPr>
      <w:i/>
      <w:sz w:val="14"/>
      <w:szCs w:val="16"/>
    </w:rPr>
  </w:style>
  <w:style w:type="paragraph" w:customStyle="1" w:styleId="Heading2ImageSubSectionLandscape">
    <w:name w:val="Heading 2 Image Sub Section Landscape"/>
    <w:basedOn w:val="Heading2"/>
    <w:qFormat/>
    <w:rsid w:val="006958D1"/>
    <w:pPr>
      <w:tabs>
        <w:tab w:val="left" w:pos="180"/>
        <w:tab w:val="num" w:pos="440"/>
      </w:tabs>
      <w:spacing w:after="120"/>
      <w:ind w:left="1037"/>
    </w:pPr>
  </w:style>
  <w:style w:type="paragraph" w:customStyle="1" w:styleId="CenterAlignedNormalText">
    <w:name w:val="Center Aligned Normal Text"/>
    <w:basedOn w:val="Grid-LeftAlignNormalText"/>
    <w:qFormat/>
    <w:rsid w:val="00BA1D89"/>
    <w:pPr>
      <w:tabs>
        <w:tab w:val="left" w:pos="313"/>
      </w:tabs>
      <w:jc w:val="center"/>
    </w:pPr>
  </w:style>
  <w:style w:type="paragraph" w:customStyle="1" w:styleId="FooterLandscape">
    <w:name w:val="Footer Landscape"/>
    <w:basedOn w:val="Footer"/>
    <w:qFormat/>
    <w:rsid w:val="00D57B80"/>
    <w:pPr>
      <w:ind w:left="-101" w:right="-72"/>
    </w:pPr>
    <w:rPr>
      <w:rFonts w:cs="Calibri"/>
      <w:noProof/>
      <w:sz w:val="16"/>
      <w:szCs w:val="16"/>
      <w:lang w:val="en-US" w:eastAsia="en-US"/>
    </w:rPr>
  </w:style>
  <w:style w:type="paragraph" w:customStyle="1" w:styleId="HeaderLandscape">
    <w:name w:val="Header Landscape"/>
    <w:basedOn w:val="Normal"/>
    <w:qFormat/>
    <w:rsid w:val="00741A7B"/>
    <w:pPr>
      <w:tabs>
        <w:tab w:val="left" w:pos="2055"/>
        <w:tab w:val="left" w:pos="2434"/>
        <w:tab w:val="right" w:pos="10800"/>
      </w:tabs>
      <w:ind w:right="-108"/>
    </w:pPr>
  </w:style>
  <w:style w:type="paragraph" w:styleId="DocumentMap">
    <w:name w:val="Document Map"/>
    <w:basedOn w:val="Normal"/>
    <w:link w:val="DocumentMapChar"/>
    <w:uiPriority w:val="99"/>
    <w:semiHidden/>
    <w:unhideWhenUsed/>
    <w:rsid w:val="00FA706D"/>
    <w:rPr>
      <w:rFonts w:ascii="Tahoma" w:hAnsi="Tahoma"/>
      <w:sz w:val="16"/>
      <w:szCs w:val="16"/>
      <w:lang w:val="x-none" w:eastAsia="x-none"/>
    </w:rPr>
  </w:style>
  <w:style w:type="character" w:customStyle="1" w:styleId="DocumentMapChar">
    <w:name w:val="Document Map Char"/>
    <w:link w:val="DocumentMap"/>
    <w:uiPriority w:val="99"/>
    <w:semiHidden/>
    <w:rsid w:val="00FA706D"/>
    <w:rPr>
      <w:rFonts w:ascii="Tahoma" w:hAnsi="Tahoma" w:cs="Tahoma"/>
      <w:sz w:val="16"/>
      <w:szCs w:val="16"/>
    </w:rPr>
  </w:style>
  <w:style w:type="paragraph" w:customStyle="1" w:styleId="CoverPage-HalliburtonRep">
    <w:name w:val="Cover Page - Halliburton Rep"/>
    <w:basedOn w:val="CoverPage-SubsectionNamesBoldTextLabels"/>
    <w:qFormat/>
    <w:rsid w:val="00A5018C"/>
    <w:rPr>
      <w:sz w:val="20"/>
      <w:szCs w:val="20"/>
    </w:rPr>
  </w:style>
  <w:style w:type="paragraph" w:customStyle="1" w:styleId="HeaderFooter-Project">
    <w:name w:val="Header/ Footer -  Project"/>
    <w:aliases w:val="Job,&amp; Date"/>
    <w:basedOn w:val="Normal"/>
    <w:qFormat/>
    <w:rsid w:val="00C23955"/>
    <w:pPr>
      <w:jc w:val="right"/>
    </w:pPr>
    <w:rPr>
      <w:noProof/>
      <w:sz w:val="16"/>
      <w:szCs w:val="16"/>
    </w:rPr>
  </w:style>
  <w:style w:type="paragraph" w:customStyle="1" w:styleId="Grid-LeftAlignedBold">
    <w:name w:val="Grid - Left Aligned Bold"/>
    <w:basedOn w:val="Normal"/>
    <w:link w:val="Grid-LeftAlignedBoldChar"/>
    <w:qFormat/>
    <w:rsid w:val="00BA2A8D"/>
    <w:pPr>
      <w:spacing w:before="20"/>
    </w:pPr>
    <w:rPr>
      <w:b/>
      <w:sz w:val="16"/>
      <w:szCs w:val="16"/>
      <w:lang w:val="x-none" w:eastAsia="x-none"/>
    </w:rPr>
  </w:style>
  <w:style w:type="paragraph" w:customStyle="1" w:styleId="Grid-LeftAlignedNormalText2">
    <w:name w:val="Grid - Left Aligned Normal Text 2"/>
    <w:basedOn w:val="Grid-LeftAlignNormalText"/>
    <w:qFormat/>
    <w:rsid w:val="006958D1"/>
    <w:pPr>
      <w:spacing w:before="120"/>
      <w:ind w:left="432"/>
    </w:pPr>
  </w:style>
  <w:style w:type="paragraph" w:customStyle="1" w:styleId="Heading">
    <w:name w:val="Heading"/>
    <w:aliases w:val="Sub Section Header 12.0 +"/>
    <w:basedOn w:val="Heading2"/>
    <w:qFormat/>
    <w:rsid w:val="0010496D"/>
    <w:pPr>
      <w:tabs>
        <w:tab w:val="clear" w:pos="440"/>
        <w:tab w:val="left" w:pos="550"/>
      </w:tabs>
    </w:pPr>
  </w:style>
  <w:style w:type="paragraph" w:customStyle="1" w:styleId="GridHeader-UOMLabelItalicCenter">
    <w:name w:val="Grid Header - UOM Label Italic Center"/>
    <w:basedOn w:val="GridHeader-BoldCenterLabel"/>
    <w:qFormat/>
    <w:rsid w:val="00AA33F4"/>
    <w:pPr>
      <w:spacing w:before="0" w:after="60"/>
    </w:pPr>
    <w:rPr>
      <w:b w:val="0"/>
      <w:i/>
      <w:noProof/>
      <w:sz w:val="14"/>
      <w:szCs w:val="14"/>
    </w:rPr>
  </w:style>
  <w:style w:type="paragraph" w:customStyle="1" w:styleId="Grid-CenteredAlignedNormalText">
    <w:name w:val="Grid -  Centered Aligned Normal Text"/>
    <w:basedOn w:val="Grid-LeftAlignNormalText"/>
    <w:qFormat/>
    <w:rsid w:val="000E4A31"/>
    <w:pPr>
      <w:jc w:val="center"/>
    </w:pPr>
  </w:style>
  <w:style w:type="paragraph" w:customStyle="1" w:styleId="HeaderFooter-PageNumber">
    <w:name w:val="Header / Footer - Page Number"/>
    <w:basedOn w:val="Footer"/>
    <w:qFormat/>
    <w:rsid w:val="005A341A"/>
    <w:rPr>
      <w:sz w:val="16"/>
      <w:szCs w:val="16"/>
      <w:lang w:val="en-US" w:eastAsia="en-US"/>
    </w:rPr>
  </w:style>
  <w:style w:type="paragraph" w:customStyle="1" w:styleId="Heading3Landscape000">
    <w:name w:val="Heading 3 Landscape 0.0.0"/>
    <w:basedOn w:val="Heading3"/>
    <w:qFormat/>
    <w:rsid w:val="008B7E52"/>
    <w:pPr>
      <w:tabs>
        <w:tab w:val="clear" w:pos="440"/>
        <w:tab w:val="left" w:pos="550"/>
      </w:tabs>
      <w:ind w:left="110"/>
    </w:pPr>
    <w:rPr>
      <w:sz w:val="18"/>
      <w:szCs w:val="18"/>
      <w:lang w:val="en-US"/>
    </w:rPr>
  </w:style>
  <w:style w:type="paragraph" w:customStyle="1" w:styleId="Grid-LeftAlignedBold3ptBefore">
    <w:name w:val="Grid - Left Aligned Bold 3 pt Before"/>
    <w:basedOn w:val="Grid-LeftAlignedBold"/>
    <w:qFormat/>
    <w:rsid w:val="00EE0925"/>
    <w:pPr>
      <w:framePr w:hSpace="180" w:wrap="around" w:vAnchor="text" w:hAnchor="text" w:x="482" w:y="1"/>
      <w:spacing w:before="60"/>
      <w:suppressOverlap/>
    </w:pPr>
  </w:style>
  <w:style w:type="paragraph" w:customStyle="1" w:styleId="ImageIndent11">
    <w:name w:val="Image Indent 1.1"/>
    <w:basedOn w:val="ImageIndent1"/>
    <w:qFormat/>
    <w:rsid w:val="00E411AE"/>
    <w:pPr>
      <w:framePr w:wrap="around" w:x="879"/>
      <w:pBdr>
        <w:top w:val="single" w:sz="4" w:space="1" w:color="808080"/>
        <w:left w:val="single" w:sz="4" w:space="1" w:color="808080"/>
        <w:bottom w:val="single" w:sz="4" w:space="1" w:color="808080"/>
      </w:pBdr>
      <w:ind w:right="144"/>
    </w:pPr>
  </w:style>
  <w:style w:type="paragraph" w:customStyle="1" w:styleId="ImageIndent">
    <w:name w:val="Image Indent"/>
    <w:basedOn w:val="GridHeader-LeftAlignBold"/>
    <w:link w:val="ImageIndentChar"/>
    <w:autoRedefine/>
    <w:qFormat/>
    <w:rsid w:val="00B72A6C"/>
    <w:pPr>
      <w:framePr w:hSpace="0" w:wrap="around" w:xAlign="left"/>
      <w:pBdr>
        <w:top w:val="single" w:sz="4" w:space="0" w:color="808080"/>
        <w:left w:val="single" w:sz="4" w:space="0" w:color="808080"/>
        <w:bottom w:val="single" w:sz="4" w:space="0" w:color="808080"/>
        <w:right w:val="single" w:sz="4" w:space="0" w:color="808080"/>
      </w:pBdr>
      <w:shd w:val="clear" w:color="auto" w:fill="FFFFFF"/>
      <w:tabs>
        <w:tab w:val="left" w:pos="-450"/>
      </w:tabs>
      <w:spacing w:after="20"/>
      <w:ind w:right="0"/>
    </w:pPr>
    <w:rPr>
      <w:b w:val="0"/>
      <w:noProof/>
    </w:rPr>
  </w:style>
  <w:style w:type="character" w:customStyle="1" w:styleId="ImageIndentChar">
    <w:name w:val="Image Indent Char"/>
    <w:link w:val="ImageIndent"/>
    <w:rsid w:val="00B72A6C"/>
    <w:rPr>
      <w:rFonts w:cs="Calibri"/>
      <w:noProof/>
      <w:sz w:val="16"/>
      <w:szCs w:val="16"/>
      <w:shd w:val="clear" w:color="auto" w:fill="FFFFFF"/>
      <w:lang w:val="en-US" w:eastAsia="en-US" w:bidi="ar-SA"/>
    </w:rPr>
  </w:style>
  <w:style w:type="character" w:customStyle="1" w:styleId="Grid-UOMStyle">
    <w:name w:val="Grid - UOM Style"/>
    <w:uiPriority w:val="1"/>
    <w:qFormat/>
    <w:rsid w:val="00BA2A8D"/>
    <w:rPr>
      <w:i/>
      <w:noProof/>
      <w:position w:val="0"/>
      <w:sz w:val="14"/>
      <w:szCs w:val="14"/>
    </w:rPr>
  </w:style>
  <w:style w:type="character" w:customStyle="1" w:styleId="Grid-LeftAlignedBoldChar">
    <w:name w:val="Grid - Left Aligned Bold Char"/>
    <w:link w:val="Grid-LeftAlignedBold"/>
    <w:rsid w:val="00BA2A8D"/>
    <w:rPr>
      <w:rFonts w:cs="Calibri"/>
      <w:b/>
      <w:sz w:val="16"/>
      <w:szCs w:val="16"/>
    </w:rPr>
  </w:style>
  <w:style w:type="paragraph" w:customStyle="1" w:styleId="CoverPage-CompanyNameMainHeader">
    <w:name w:val="Cover Page - Company Name (Main Header)"/>
    <w:basedOn w:val="CoverPage-AddressDetailsSmallText"/>
    <w:qFormat/>
    <w:rsid w:val="007D3A74"/>
    <w:rPr>
      <w:b/>
      <w:sz w:val="30"/>
      <w:szCs w:val="30"/>
    </w:rPr>
  </w:style>
  <w:style w:type="paragraph" w:customStyle="1" w:styleId="CoverPage-SubsectionNamesBoldTextLabels">
    <w:name w:val="Cover Page -  Subsection Names (Bold Text Labels)"/>
    <w:basedOn w:val="CoverPage-AddressDetailsSmallText"/>
    <w:qFormat/>
    <w:rsid w:val="006317A9"/>
    <w:rPr>
      <w:b/>
      <w:sz w:val="22"/>
      <w:szCs w:val="22"/>
    </w:rPr>
  </w:style>
  <w:style w:type="paragraph" w:customStyle="1" w:styleId="LegalNotice-Header">
    <w:name w:val="Legal Notice -  Header"/>
    <w:basedOn w:val="Normal"/>
    <w:qFormat/>
    <w:rsid w:val="003F236E"/>
    <w:pPr>
      <w:spacing w:after="120"/>
      <w:jc w:val="both"/>
    </w:pPr>
    <w:rPr>
      <w:rFonts w:cs="Calibri"/>
      <w:color w:val="7F7F7F"/>
      <w:sz w:val="30"/>
      <w:szCs w:val="30"/>
    </w:rPr>
  </w:style>
  <w:style w:type="paragraph" w:customStyle="1" w:styleId="LegalNotice-Copyright">
    <w:name w:val="Legal Notice - Copyright"/>
    <w:basedOn w:val="Normal"/>
    <w:qFormat/>
    <w:rsid w:val="003F236E"/>
    <w:rPr>
      <w:rFonts w:cs="Calibri"/>
      <w:color w:val="7F7F7F"/>
      <w:sz w:val="16"/>
      <w:szCs w:val="16"/>
    </w:rPr>
  </w:style>
  <w:style w:type="paragraph" w:customStyle="1" w:styleId="Heading2SubSectionHeader-Fluids">
    <w:name w:val="Heading 2 Sub Section Header - Fluids"/>
    <w:basedOn w:val="Heading2"/>
    <w:qFormat/>
    <w:rsid w:val="0088734C"/>
    <w:pPr>
      <w:pBdr>
        <w:bottom w:val="none" w:sz="0" w:space="0" w:color="auto"/>
      </w:pBdr>
      <w:ind w:left="900" w:hanging="720"/>
    </w:pPr>
  </w:style>
  <w:style w:type="paragraph" w:styleId="TOC3">
    <w:name w:val="toc 3"/>
    <w:basedOn w:val="Normal"/>
    <w:next w:val="Normal"/>
    <w:autoRedefine/>
    <w:uiPriority w:val="39"/>
    <w:unhideWhenUsed/>
    <w:rsid w:val="009E27D7"/>
    <w:pPr>
      <w:tabs>
        <w:tab w:val="left" w:pos="1710"/>
        <w:tab w:val="right" w:leader="dot" w:pos="10800"/>
      </w:tabs>
      <w:ind w:left="990"/>
    </w:pPr>
    <w:rPr>
      <w:rFonts w:asciiTheme="minorHAnsi" w:hAnsiTheme="minorHAnsi"/>
      <w:iCs/>
      <w:sz w:val="20"/>
      <w:szCs w:val="20"/>
    </w:rPr>
  </w:style>
  <w:style w:type="table" w:styleId="LightShading">
    <w:name w:val="Light Shading"/>
    <w:basedOn w:val="TableNormal"/>
    <w:uiPriority w:val="60"/>
    <w:rsid w:val="003A254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A254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1-Accent1">
    <w:name w:val="Medium List 1 Accent 1"/>
    <w:basedOn w:val="TableNormal"/>
    <w:uiPriority w:val="65"/>
    <w:rsid w:val="005C0F1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GridTable1Light1">
    <w:name w:val="Grid Table 1 Light1"/>
    <w:basedOn w:val="TableNormal"/>
    <w:uiPriority w:val="46"/>
    <w:rsid w:val="00CC625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907C7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07C7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514A4"/>
    <w:pPr>
      <w:ind w:left="720"/>
      <w:contextualSpacing/>
    </w:pPr>
  </w:style>
  <w:style w:type="table" w:customStyle="1" w:styleId="GridTable21">
    <w:name w:val="Grid Table 21"/>
    <w:basedOn w:val="TableNormal"/>
    <w:uiPriority w:val="47"/>
    <w:rsid w:val="00FA057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b/>
        <w:bCs/>
      </w:rPr>
      <w:tblPr/>
      <w:tcPr>
        <w:shd w:val="clear" w:color="auto" w:fill="C0C0C0"/>
      </w:tcPr>
    </w:tblStylePr>
    <w:tblStylePr w:type="lastRow">
      <w:rPr>
        <w:b w:val="0"/>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FFFFFF" w:themeFill="background1"/>
      </w:tcPr>
    </w:tblStylePr>
    <w:tblStylePr w:type="firstCol">
      <w:rPr>
        <w:b w:val="0"/>
        <w:bCs/>
      </w:rPr>
    </w:tblStylePr>
    <w:tblStylePr w:type="lastCol">
      <w:rPr>
        <w:b w:val="0"/>
        <w:bCs/>
      </w:rPr>
    </w:tblStylePr>
    <w:tblStylePr w:type="band2Horz">
      <w:tblPr/>
      <w:tcPr>
        <w:shd w:val="clear" w:color="auto" w:fill="E4E4E4"/>
      </w:tcPr>
    </w:tblStylePr>
  </w:style>
  <w:style w:type="table" w:customStyle="1" w:styleId="GridTable6Colorful1">
    <w:name w:val="Grid Table 6 Colorful1"/>
    <w:basedOn w:val="TableNormal"/>
    <w:uiPriority w:val="51"/>
    <w:rsid w:val="00D7270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shd w:val="clear" w:color="auto" w:fill="C0C0C0"/>
      </w:tcPr>
    </w:tblStylePr>
    <w:tblStylePr w:type="lastRow">
      <w:rPr>
        <w:b/>
        <w:bCs/>
      </w:rPr>
      <w:tblPr/>
      <w:tcPr>
        <w:tcBorders>
          <w:top w:val="double" w:sz="4" w:space="0" w:color="666666" w:themeColor="text1" w:themeTint="99"/>
        </w:tcBorders>
      </w:tcPr>
    </w:tblStylePr>
    <w:tblStylePr w:type="firstCol">
      <w:rPr>
        <w:b w:val="0"/>
        <w:bCs/>
      </w:rPr>
    </w:tblStylePr>
    <w:tblStylePr w:type="lastCol">
      <w:rPr>
        <w:b w:val="0"/>
        <w:bCs/>
      </w:rPr>
    </w:tblStylePr>
    <w:tblStylePr w:type="band1Horz">
      <w:tblPr/>
      <w:tcPr>
        <w:shd w:val="clear" w:color="auto" w:fill="E4E4E4"/>
      </w:tcPr>
    </w:tblStylePr>
  </w:style>
  <w:style w:type="table" w:customStyle="1" w:styleId="GridTable1Light2">
    <w:name w:val="Grid Table 1 Light2"/>
    <w:basedOn w:val="TableNormal"/>
    <w:uiPriority w:val="46"/>
    <w:rsid w:val="008F4EB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16167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42A9E"/>
    <w:rPr>
      <w:sz w:val="16"/>
      <w:szCs w:val="16"/>
    </w:rPr>
  </w:style>
  <w:style w:type="paragraph" w:styleId="CommentText">
    <w:name w:val="annotation text"/>
    <w:basedOn w:val="Normal"/>
    <w:link w:val="CommentTextChar"/>
    <w:uiPriority w:val="99"/>
    <w:semiHidden/>
    <w:unhideWhenUsed/>
    <w:rsid w:val="00E42A9E"/>
    <w:rPr>
      <w:sz w:val="20"/>
      <w:szCs w:val="20"/>
    </w:rPr>
  </w:style>
  <w:style w:type="character" w:customStyle="1" w:styleId="CommentTextChar">
    <w:name w:val="Comment Text Char"/>
    <w:basedOn w:val="DefaultParagraphFont"/>
    <w:link w:val="CommentText"/>
    <w:uiPriority w:val="99"/>
    <w:semiHidden/>
    <w:rsid w:val="00E42A9E"/>
  </w:style>
  <w:style w:type="paragraph" w:styleId="CommentSubject">
    <w:name w:val="annotation subject"/>
    <w:basedOn w:val="CommentText"/>
    <w:next w:val="CommentText"/>
    <w:link w:val="CommentSubjectChar"/>
    <w:uiPriority w:val="99"/>
    <w:semiHidden/>
    <w:unhideWhenUsed/>
    <w:rsid w:val="00E42A9E"/>
    <w:rPr>
      <w:b/>
      <w:bCs/>
    </w:rPr>
  </w:style>
  <w:style w:type="character" w:customStyle="1" w:styleId="CommentSubjectChar">
    <w:name w:val="Comment Subject Char"/>
    <w:basedOn w:val="CommentTextChar"/>
    <w:link w:val="CommentSubject"/>
    <w:uiPriority w:val="99"/>
    <w:semiHidden/>
    <w:rsid w:val="00E42A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063">
      <w:bodyDiv w:val="1"/>
      <w:marLeft w:val="0"/>
      <w:marRight w:val="0"/>
      <w:marTop w:val="0"/>
      <w:marBottom w:val="0"/>
      <w:divBdr>
        <w:top w:val="none" w:sz="0" w:space="0" w:color="auto"/>
        <w:left w:val="none" w:sz="0" w:space="0" w:color="auto"/>
        <w:bottom w:val="none" w:sz="0" w:space="0" w:color="auto"/>
        <w:right w:val="none" w:sz="0" w:space="0" w:color="auto"/>
      </w:divBdr>
    </w:div>
    <w:div w:id="242110044">
      <w:bodyDiv w:val="1"/>
      <w:marLeft w:val="0"/>
      <w:marRight w:val="0"/>
      <w:marTop w:val="0"/>
      <w:marBottom w:val="0"/>
      <w:divBdr>
        <w:top w:val="none" w:sz="0" w:space="0" w:color="auto"/>
        <w:left w:val="none" w:sz="0" w:space="0" w:color="auto"/>
        <w:bottom w:val="none" w:sz="0" w:space="0" w:color="auto"/>
        <w:right w:val="none" w:sz="0" w:space="0" w:color="auto"/>
      </w:divBdr>
    </w:div>
    <w:div w:id="337393469">
      <w:bodyDiv w:val="1"/>
      <w:marLeft w:val="0"/>
      <w:marRight w:val="0"/>
      <w:marTop w:val="0"/>
      <w:marBottom w:val="0"/>
      <w:divBdr>
        <w:top w:val="none" w:sz="0" w:space="0" w:color="auto"/>
        <w:left w:val="none" w:sz="0" w:space="0" w:color="auto"/>
        <w:bottom w:val="none" w:sz="0" w:space="0" w:color="auto"/>
        <w:right w:val="none" w:sz="0" w:space="0" w:color="auto"/>
      </w:divBdr>
    </w:div>
    <w:div w:id="379326793">
      <w:bodyDiv w:val="1"/>
      <w:marLeft w:val="0"/>
      <w:marRight w:val="0"/>
      <w:marTop w:val="0"/>
      <w:marBottom w:val="0"/>
      <w:divBdr>
        <w:top w:val="none" w:sz="0" w:space="0" w:color="auto"/>
        <w:left w:val="none" w:sz="0" w:space="0" w:color="auto"/>
        <w:bottom w:val="none" w:sz="0" w:space="0" w:color="auto"/>
        <w:right w:val="none" w:sz="0" w:space="0" w:color="auto"/>
      </w:divBdr>
    </w:div>
    <w:div w:id="498615763">
      <w:bodyDiv w:val="1"/>
      <w:marLeft w:val="0"/>
      <w:marRight w:val="0"/>
      <w:marTop w:val="0"/>
      <w:marBottom w:val="0"/>
      <w:divBdr>
        <w:top w:val="none" w:sz="0" w:space="0" w:color="auto"/>
        <w:left w:val="none" w:sz="0" w:space="0" w:color="auto"/>
        <w:bottom w:val="none" w:sz="0" w:space="0" w:color="auto"/>
        <w:right w:val="none" w:sz="0" w:space="0" w:color="auto"/>
      </w:divBdr>
    </w:div>
    <w:div w:id="547960280">
      <w:bodyDiv w:val="1"/>
      <w:marLeft w:val="0"/>
      <w:marRight w:val="0"/>
      <w:marTop w:val="0"/>
      <w:marBottom w:val="0"/>
      <w:divBdr>
        <w:top w:val="none" w:sz="0" w:space="0" w:color="auto"/>
        <w:left w:val="none" w:sz="0" w:space="0" w:color="auto"/>
        <w:bottom w:val="none" w:sz="0" w:space="0" w:color="auto"/>
        <w:right w:val="none" w:sz="0" w:space="0" w:color="auto"/>
      </w:divBdr>
    </w:div>
    <w:div w:id="662976467">
      <w:bodyDiv w:val="1"/>
      <w:marLeft w:val="0"/>
      <w:marRight w:val="0"/>
      <w:marTop w:val="0"/>
      <w:marBottom w:val="0"/>
      <w:divBdr>
        <w:top w:val="none" w:sz="0" w:space="0" w:color="auto"/>
        <w:left w:val="none" w:sz="0" w:space="0" w:color="auto"/>
        <w:bottom w:val="none" w:sz="0" w:space="0" w:color="auto"/>
        <w:right w:val="none" w:sz="0" w:space="0" w:color="auto"/>
      </w:divBdr>
    </w:div>
    <w:div w:id="760955958">
      <w:bodyDiv w:val="1"/>
      <w:marLeft w:val="0"/>
      <w:marRight w:val="0"/>
      <w:marTop w:val="0"/>
      <w:marBottom w:val="0"/>
      <w:divBdr>
        <w:top w:val="none" w:sz="0" w:space="0" w:color="auto"/>
        <w:left w:val="none" w:sz="0" w:space="0" w:color="auto"/>
        <w:bottom w:val="none" w:sz="0" w:space="0" w:color="auto"/>
        <w:right w:val="none" w:sz="0" w:space="0" w:color="auto"/>
      </w:divBdr>
    </w:div>
    <w:div w:id="811942947">
      <w:bodyDiv w:val="1"/>
      <w:marLeft w:val="0"/>
      <w:marRight w:val="0"/>
      <w:marTop w:val="0"/>
      <w:marBottom w:val="0"/>
      <w:divBdr>
        <w:top w:val="none" w:sz="0" w:space="0" w:color="auto"/>
        <w:left w:val="none" w:sz="0" w:space="0" w:color="auto"/>
        <w:bottom w:val="none" w:sz="0" w:space="0" w:color="auto"/>
        <w:right w:val="none" w:sz="0" w:space="0" w:color="auto"/>
      </w:divBdr>
    </w:div>
    <w:div w:id="856508811">
      <w:bodyDiv w:val="1"/>
      <w:marLeft w:val="0"/>
      <w:marRight w:val="0"/>
      <w:marTop w:val="0"/>
      <w:marBottom w:val="0"/>
      <w:divBdr>
        <w:top w:val="none" w:sz="0" w:space="0" w:color="auto"/>
        <w:left w:val="none" w:sz="0" w:space="0" w:color="auto"/>
        <w:bottom w:val="none" w:sz="0" w:space="0" w:color="auto"/>
        <w:right w:val="none" w:sz="0" w:space="0" w:color="auto"/>
      </w:divBdr>
    </w:div>
    <w:div w:id="868300303">
      <w:bodyDiv w:val="1"/>
      <w:marLeft w:val="0"/>
      <w:marRight w:val="0"/>
      <w:marTop w:val="0"/>
      <w:marBottom w:val="0"/>
      <w:divBdr>
        <w:top w:val="none" w:sz="0" w:space="0" w:color="auto"/>
        <w:left w:val="none" w:sz="0" w:space="0" w:color="auto"/>
        <w:bottom w:val="none" w:sz="0" w:space="0" w:color="auto"/>
        <w:right w:val="none" w:sz="0" w:space="0" w:color="auto"/>
      </w:divBdr>
    </w:div>
    <w:div w:id="986086761">
      <w:bodyDiv w:val="1"/>
      <w:marLeft w:val="0"/>
      <w:marRight w:val="0"/>
      <w:marTop w:val="0"/>
      <w:marBottom w:val="0"/>
      <w:divBdr>
        <w:top w:val="none" w:sz="0" w:space="0" w:color="auto"/>
        <w:left w:val="none" w:sz="0" w:space="0" w:color="auto"/>
        <w:bottom w:val="none" w:sz="0" w:space="0" w:color="auto"/>
        <w:right w:val="none" w:sz="0" w:space="0" w:color="auto"/>
      </w:divBdr>
    </w:div>
    <w:div w:id="1080710641">
      <w:bodyDiv w:val="1"/>
      <w:marLeft w:val="0"/>
      <w:marRight w:val="0"/>
      <w:marTop w:val="0"/>
      <w:marBottom w:val="0"/>
      <w:divBdr>
        <w:top w:val="none" w:sz="0" w:space="0" w:color="auto"/>
        <w:left w:val="none" w:sz="0" w:space="0" w:color="auto"/>
        <w:bottom w:val="none" w:sz="0" w:space="0" w:color="auto"/>
        <w:right w:val="none" w:sz="0" w:space="0" w:color="auto"/>
      </w:divBdr>
    </w:div>
    <w:div w:id="1369647518">
      <w:bodyDiv w:val="1"/>
      <w:marLeft w:val="0"/>
      <w:marRight w:val="0"/>
      <w:marTop w:val="0"/>
      <w:marBottom w:val="0"/>
      <w:divBdr>
        <w:top w:val="none" w:sz="0" w:space="0" w:color="auto"/>
        <w:left w:val="none" w:sz="0" w:space="0" w:color="auto"/>
        <w:bottom w:val="none" w:sz="0" w:space="0" w:color="auto"/>
        <w:right w:val="none" w:sz="0" w:space="0" w:color="auto"/>
      </w:divBdr>
    </w:div>
    <w:div w:id="1439183628">
      <w:bodyDiv w:val="1"/>
      <w:marLeft w:val="0"/>
      <w:marRight w:val="0"/>
      <w:marTop w:val="0"/>
      <w:marBottom w:val="0"/>
      <w:divBdr>
        <w:top w:val="none" w:sz="0" w:space="0" w:color="auto"/>
        <w:left w:val="none" w:sz="0" w:space="0" w:color="auto"/>
        <w:bottom w:val="none" w:sz="0" w:space="0" w:color="auto"/>
        <w:right w:val="none" w:sz="0" w:space="0" w:color="auto"/>
      </w:divBdr>
    </w:div>
    <w:div w:id="1460338756">
      <w:bodyDiv w:val="1"/>
      <w:marLeft w:val="0"/>
      <w:marRight w:val="0"/>
      <w:marTop w:val="0"/>
      <w:marBottom w:val="0"/>
      <w:divBdr>
        <w:top w:val="none" w:sz="0" w:space="0" w:color="auto"/>
        <w:left w:val="none" w:sz="0" w:space="0" w:color="auto"/>
        <w:bottom w:val="none" w:sz="0" w:space="0" w:color="auto"/>
        <w:right w:val="none" w:sz="0" w:space="0" w:color="auto"/>
      </w:divBdr>
    </w:div>
    <w:div w:id="1607729887">
      <w:bodyDiv w:val="1"/>
      <w:marLeft w:val="0"/>
      <w:marRight w:val="0"/>
      <w:marTop w:val="0"/>
      <w:marBottom w:val="0"/>
      <w:divBdr>
        <w:top w:val="none" w:sz="0" w:space="0" w:color="auto"/>
        <w:left w:val="none" w:sz="0" w:space="0" w:color="auto"/>
        <w:bottom w:val="none" w:sz="0" w:space="0" w:color="auto"/>
        <w:right w:val="none" w:sz="0" w:space="0" w:color="auto"/>
      </w:divBdr>
    </w:div>
    <w:div w:id="1652322281">
      <w:bodyDiv w:val="1"/>
      <w:marLeft w:val="0"/>
      <w:marRight w:val="0"/>
      <w:marTop w:val="0"/>
      <w:marBottom w:val="0"/>
      <w:divBdr>
        <w:top w:val="none" w:sz="0" w:space="0" w:color="auto"/>
        <w:left w:val="none" w:sz="0" w:space="0" w:color="auto"/>
        <w:bottom w:val="none" w:sz="0" w:space="0" w:color="auto"/>
        <w:right w:val="none" w:sz="0" w:space="0" w:color="auto"/>
      </w:divBdr>
    </w:div>
    <w:div w:id="2054310975">
      <w:bodyDiv w:val="1"/>
      <w:marLeft w:val="0"/>
      <w:marRight w:val="0"/>
      <w:marTop w:val="0"/>
      <w:marBottom w:val="0"/>
      <w:divBdr>
        <w:top w:val="none" w:sz="0" w:space="0" w:color="auto"/>
        <w:left w:val="none" w:sz="0" w:space="0" w:color="auto"/>
        <w:bottom w:val="none" w:sz="0" w:space="0" w:color="auto"/>
        <w:right w:val="none" w:sz="0" w:space="0" w:color="auto"/>
      </w:divBdr>
    </w:div>
    <w:div w:id="2099017330">
      <w:bodyDiv w:val="1"/>
      <w:marLeft w:val="0"/>
      <w:marRight w:val="0"/>
      <w:marTop w:val="0"/>
      <w:marBottom w:val="0"/>
      <w:divBdr>
        <w:top w:val="none" w:sz="0" w:space="0" w:color="auto"/>
        <w:left w:val="none" w:sz="0" w:space="0" w:color="auto"/>
        <w:bottom w:val="none" w:sz="0" w:space="0" w:color="auto"/>
        <w:right w:val="none" w:sz="0" w:space="0" w:color="auto"/>
      </w:divBdr>
    </w:div>
    <w:div w:id="210534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Code\HALCG\Version%201.3\Version%201.3.0\DesktopReporting\bin\Debug\Mas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dm:cachedDataManifest xmlns:cdm="http://schemas.microsoft.com/2004/VisualStudio/Tools/Applications/CachedDataManifest.xsd" cdm:revision="1"/>
</file>

<file path=customXml/item2.xml><?xml version="1.0" encoding="utf-8"?>
<b:Sources xmlns:b="http://schemas.openxmlformats.org/officeDocument/2006/bibliography" xmlns="http://schemas.openxmlformats.org/officeDocument/2006/bibliography" SelectedStyle="\APA.XSL" StyleName="APA"/>
</file>

<file path=customXml/item3.xml>��
</file>

<file path=customXml/itemProps1.xml><?xml version="1.0" encoding="utf-8"?>
<ds:datastoreItem xmlns:ds="http://schemas.openxmlformats.org/officeDocument/2006/customXml" ds:itemID="{0BFAE7D0-193F-4DD2-B15A-3DEFD25A1EBC}">
  <ds:schemaRefs>
    <ds:schemaRef ds:uri="http://schemas.microsoft.com/2004/VisualStudio/Tools/Applications/CachedDataManifest.xsd"/>
  </ds:schemaRefs>
</ds:datastoreItem>
</file>

<file path=customXml/itemProps2.xml><?xml version="1.0" encoding="utf-8"?>
<ds:datastoreItem xmlns:ds="http://schemas.openxmlformats.org/officeDocument/2006/customXml" ds:itemID="{F8E84CB6-D4F2-44B8-8B40-5E13F7D0991A}">
  <ds:schemaRefs>
    <ds:schemaRef ds:uri="http://schemas.openxmlformats.org/officeDocument/2006/bibliography"/>
  </ds:schemaRefs>
</ds:datastoreItem>
</file>

<file path=customXml/itemProps3.xml><?xml version="1.0" encoding="utf-8"?>
<ds:datastoreItem xmlns:ds="http://schemas.openxmlformats.org/officeDocument/2006/customXml" ds:itemID="{DF291895-06D9-436E-AAC2-578D46C4317D}">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F:\Code\HALCG\Version 1.3\Version 1.3.0\DesktopReporting\bin\Debug\Master Template.dotx</Template>
  <TotalTime>1</TotalTime>
  <Pages>13</Pages>
  <Words>2342</Words>
  <Characters>13351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Halliburton</Company>
  <LinksUpToDate>false</LinksUpToDate>
  <CharactersWithSpaces>15662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Mans Ml</cp:lastModifiedBy>
  <cp:revision>3</cp:revision>
  <dcterms:created xsi:type="dcterms:W3CDTF">2026-04-07T15:28:00Z</dcterms:created>
  <dcterms:modified xsi:type="dcterms:W3CDTF">2026-04-07T15:32:00Z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ssemblyLocation">
    <vt:lpwstr/>
  </property>
  <property fmtid="{D5CDD505-2E9C-101B-9397-08002B2CF9AE}" pid="3" name="_AssemblyName">
    <vt:lpwstr/>
  </property>
  <property fmtid="{D5CDD505-2E9C-101B-9397-08002B2CF9AE}" pid="4" name="Solution ID">
    <vt:lpwstr>None</vt:lpwstr>
  </property>
</Properties>
</file>